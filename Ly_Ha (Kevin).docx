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55409" w:rsidRDefault="007554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755409" w:rsidRDefault="00755409"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CD4382"/>
    <w:p w14:paraId="03669894" w14:textId="77777777" w:rsidR="000660A0" w:rsidRDefault="000660A0" w:rsidP="00CD4382"/>
    <w:p w14:paraId="11F81D84" w14:textId="77777777" w:rsidR="000660A0" w:rsidRDefault="000660A0" w:rsidP="00CD4382"/>
    <w:p w14:paraId="357191A5" w14:textId="317BBB9F" w:rsidR="00CD4382" w:rsidRPr="002D0F9F" w:rsidRDefault="002D0F9F" w:rsidP="00211F07">
      <w:pPr>
        <w:pStyle w:val="Titre2"/>
      </w:pPr>
      <w:bookmarkStart w:id="12" w:name="_Toc264813792"/>
      <w:r w:rsidRPr="002D0F9F">
        <w:lastRenderedPageBreak/>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335DAD0E" w14:textId="5B747E5F" w:rsidR="00327978" w:rsidRDefault="00CF0382" w:rsidP="00327978">
      <w:r>
        <w:rPr>
          <w:noProof/>
        </w:rPr>
        <w:drawing>
          <wp:inline distT="0" distB="0" distL="0" distR="0" wp14:anchorId="3B0EDE35" wp14:editId="64197C4F">
            <wp:extent cx="5963920" cy="3952240"/>
            <wp:effectExtent l="0" t="0" r="5080" b="10160"/>
            <wp:docPr id="49" name="Image 49" descr="Macintosh HD:Users:jean-michelly:Projets:Diagrammes cas d'utilisation:CU_Suivis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cas d'utilisation:CU_SuivisFourniss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3952240"/>
                    </a:xfrm>
                    <a:prstGeom prst="rect">
                      <a:avLst/>
                    </a:prstGeom>
                    <a:noFill/>
                    <a:ln>
                      <a:noFill/>
                    </a:ln>
                  </pic:spPr>
                </pic:pic>
              </a:graphicData>
            </a:graphic>
          </wp:inline>
        </w:drawing>
      </w:r>
    </w:p>
    <w:p w14:paraId="2BC4C3D6" w14:textId="77777777" w:rsidR="00327978" w:rsidRDefault="00327978" w:rsidP="00327978"/>
    <w:p w14:paraId="1CCD48F1" w14:textId="77777777" w:rsidR="004C4867" w:rsidRDefault="004C4867" w:rsidP="00327978"/>
    <w:p w14:paraId="0A7407B7" w14:textId="77777777" w:rsidR="004C4867" w:rsidRDefault="004C4867" w:rsidP="00327978"/>
    <w:p w14:paraId="2058B9DF" w14:textId="77777777" w:rsidR="004C4867" w:rsidRDefault="004C4867" w:rsidP="00327978"/>
    <w:p w14:paraId="06DF50F2" w14:textId="77777777" w:rsidR="004C4867" w:rsidRDefault="004C4867" w:rsidP="00327978"/>
    <w:p w14:paraId="4030F87B" w14:textId="77777777" w:rsidR="004C4867" w:rsidRDefault="004C4867" w:rsidP="00327978"/>
    <w:p w14:paraId="31B952BD" w14:textId="77777777" w:rsidR="004C4867" w:rsidRDefault="004C4867" w:rsidP="00327978"/>
    <w:p w14:paraId="2DA7DE26" w14:textId="77777777" w:rsidR="004C4867" w:rsidRDefault="004C4867" w:rsidP="00327978"/>
    <w:p w14:paraId="1C022835" w14:textId="77777777" w:rsidR="004C4867" w:rsidRDefault="004C4867" w:rsidP="00327978"/>
    <w:p w14:paraId="19CD28E9" w14:textId="77777777" w:rsidR="004C4867" w:rsidRPr="00327978" w:rsidRDefault="004C4867" w:rsidP="00327978"/>
    <w:p w14:paraId="136A8A63" w14:textId="7AC9B3D0" w:rsidR="00B47685" w:rsidRPr="00211F07" w:rsidRDefault="00013335" w:rsidP="00211F07">
      <w:pPr>
        <w:pStyle w:val="Titre2"/>
      </w:pPr>
      <w:bookmarkStart w:id="18" w:name="_Toc264813798"/>
      <w:r w:rsidRPr="00211F07">
        <w:lastRenderedPageBreak/>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Default="005563BE" w:rsidP="005E610D"/>
    <w:p w14:paraId="6EA73A33" w14:textId="77777777" w:rsidR="004C4867" w:rsidRPr="005E610D" w:rsidRDefault="004C4867" w:rsidP="005E610D"/>
    <w:p w14:paraId="4B8ECB37" w14:textId="6EF6C499" w:rsidR="00013335" w:rsidRDefault="00B47685" w:rsidP="00216D51">
      <w:pPr>
        <w:pStyle w:val="Titre3"/>
      </w:pPr>
      <w:bookmarkStart w:id="19" w:name="_Toc264813799"/>
      <w:r>
        <w:lastRenderedPageBreak/>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24CA0561" w:rsidR="008F3731" w:rsidRDefault="008F3731" w:rsidP="0016515D">
      <w:pPr>
        <w:pStyle w:val="Paragraphedeliste"/>
        <w:numPr>
          <w:ilvl w:val="1"/>
          <w:numId w:val="8"/>
        </w:numPr>
        <w:spacing w:after="0"/>
      </w:pPr>
      <w:r>
        <w:t>Le client existe déjà dans la base, le système envoie une notification</w:t>
      </w:r>
    </w:p>
    <w:p w14:paraId="69010EF7" w14:textId="7A1A06BE" w:rsidR="00833395" w:rsidRDefault="008F3731" w:rsidP="0016515D">
      <w:pPr>
        <w:pStyle w:val="Paragraphedeliste"/>
        <w:numPr>
          <w:ilvl w:val="0"/>
          <w:numId w:val="8"/>
        </w:numPr>
        <w:spacing w:after="0"/>
      </w:pPr>
      <w:r>
        <w:t>Le client a été ajouté dans le système</w:t>
      </w:r>
    </w:p>
    <w:p w14:paraId="476375CC" w14:textId="6E4453CA" w:rsidR="00F62E3F" w:rsidRPr="00F62E3F" w:rsidRDefault="00F62E3F" w:rsidP="00F62E3F">
      <w:pPr>
        <w:ind w:left="360"/>
        <w:rPr>
          <w:rFonts w:ascii="Times New Roman" w:hAnsi="Times New Roman" w:cs="Times New Roman"/>
          <w:u w:val="single"/>
        </w:rPr>
      </w:pPr>
    </w:p>
    <w:p w14:paraId="2804B767" w14:textId="617BFA13"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6C35844A" w:rsidR="00833395" w:rsidRPr="00833395" w:rsidRDefault="004C4867" w:rsidP="002D6364">
      <w:pPr>
        <w:pStyle w:val="Paragraphedeliste"/>
        <w:numPr>
          <w:ilvl w:val="0"/>
          <w:numId w:val="7"/>
        </w:numPr>
        <w:rPr>
          <w:rFonts w:ascii="Times New Roman" w:hAnsi="Times New Roman" w:cs="Times New Roman"/>
          <w:u w:val="single"/>
        </w:rPr>
      </w:pPr>
      <w:r w:rsidRPr="004C4867">
        <w:rPr>
          <w:noProof/>
        </w:rPr>
        <w:lastRenderedPageBreak/>
        <w:drawing>
          <wp:anchor distT="0" distB="0" distL="114300" distR="114300" simplePos="0" relativeHeight="251702272" behindDoc="0" locked="0" layoutInCell="1" allowOverlap="1" wp14:anchorId="714EE6F0" wp14:editId="7FBD6217">
            <wp:simplePos x="0" y="0"/>
            <wp:positionH relativeFrom="column">
              <wp:posOffset>114300</wp:posOffset>
            </wp:positionH>
            <wp:positionV relativeFrom="paragraph">
              <wp:posOffset>2514600</wp:posOffset>
            </wp:positionV>
            <wp:extent cx="5715000" cy="5354955"/>
            <wp:effectExtent l="0" t="0" r="0" b="4445"/>
            <wp:wrapSquare wrapText="bothSides"/>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54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D6364">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bookmarkStart w:id="45" w:name="_Toc264813815"/>
      <w:r w:rsidRPr="00013335">
        <w:lastRenderedPageBreak/>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00084A80" w:rsidR="009C312E" w:rsidRDefault="00F13246" w:rsidP="006030A6">
      <w:r>
        <w:rPr>
          <w:noProof/>
        </w:rPr>
        <w:drawing>
          <wp:inline distT="0" distB="0" distL="0" distR="0" wp14:anchorId="46194952" wp14:editId="4E1B152D">
            <wp:extent cx="5730240" cy="4236720"/>
            <wp:effectExtent l="0" t="0" r="10160" b="5080"/>
            <wp:docPr id="58" name="Image 58"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Modèle de domaine:Domaine_DemandesClien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14:paraId="2068BAC1" w14:textId="6582159B" w:rsidR="000D29F0" w:rsidRDefault="00483560" w:rsidP="00483560">
      <w:pPr>
        <w:pStyle w:val="Titre3"/>
      </w:pPr>
      <w:bookmarkStart w:id="47" w:name="_Toc264813817"/>
      <w:r>
        <w:lastRenderedPageBreak/>
        <w:t xml:space="preserve">Sous domaine </w:t>
      </w:r>
      <w:r w:rsidR="00FF1E78">
        <w:t>de la gestion des recherches de fournisseurs</w:t>
      </w:r>
      <w:bookmarkEnd w:id="47"/>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48" w:name="_Toc264813818"/>
      <w:r>
        <w:lastRenderedPageBreak/>
        <w:t>Sous domaine de la gestion des</w:t>
      </w:r>
      <w:r w:rsidR="003A7FE6">
        <w:t xml:space="preserve"> suivis</w:t>
      </w:r>
      <w:r>
        <w:t xml:space="preserve"> contrats</w:t>
      </w:r>
      <w:bookmarkEnd w:id="48"/>
    </w:p>
    <w:p w14:paraId="3877E25A" w14:textId="19550A18" w:rsidR="00FF1A5F" w:rsidRDefault="00F13246" w:rsidP="00FF1A5F">
      <w:r>
        <w:rPr>
          <w:noProof/>
        </w:rPr>
        <w:drawing>
          <wp:inline distT="0" distB="0" distL="0" distR="0" wp14:anchorId="6BCA4A5E" wp14:editId="422ED2AD">
            <wp:extent cx="5963920" cy="4226560"/>
            <wp:effectExtent l="0" t="0" r="5080" b="0"/>
            <wp:docPr id="54" name="Image 54"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3920" cy="4226560"/>
                    </a:xfrm>
                    <a:prstGeom prst="rect">
                      <a:avLst/>
                    </a:prstGeom>
                    <a:noFill/>
                    <a:ln>
                      <a:noFill/>
                    </a:ln>
                  </pic:spPr>
                </pic:pic>
              </a:graphicData>
            </a:graphic>
          </wp:inline>
        </w:drawing>
      </w:r>
    </w:p>
    <w:p w14:paraId="7F9D7E79" w14:textId="504358C7" w:rsidR="00A77470" w:rsidRDefault="00DA22C2" w:rsidP="00A77470">
      <w:pPr>
        <w:pStyle w:val="Titre3"/>
      </w:pPr>
      <w:bookmarkStart w:id="49" w:name="_Toc264813819"/>
      <w:r>
        <w:lastRenderedPageBreak/>
        <w:t>Sous domaine de la gestion des suivis fournisseurs</w:t>
      </w:r>
      <w:bookmarkEnd w:id="49"/>
    </w:p>
    <w:p w14:paraId="5809EE87" w14:textId="1BAA78CB" w:rsidR="00A77470" w:rsidRDefault="005D60C3" w:rsidP="00A77470">
      <w:r>
        <w:rPr>
          <w:noProof/>
        </w:rPr>
        <w:drawing>
          <wp:inline distT="0" distB="0" distL="0" distR="0" wp14:anchorId="2338088A" wp14:editId="22BF303E">
            <wp:extent cx="5963920" cy="4490720"/>
            <wp:effectExtent l="0" t="0" r="5080" b="5080"/>
            <wp:docPr id="27" name="Image 27" descr="Macintosh HD:Users:jean-michelly:Projets:Modèle de domaine:Domain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Modèle de domaine:Domaine_SuiviFournisse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4490720"/>
                    </a:xfrm>
                    <a:prstGeom prst="rect">
                      <a:avLst/>
                    </a:prstGeom>
                    <a:noFill/>
                    <a:ln>
                      <a:noFill/>
                    </a:ln>
                  </pic:spPr>
                </pic:pic>
              </a:graphicData>
            </a:graphic>
          </wp:inline>
        </w:drawing>
      </w:r>
    </w:p>
    <w:p w14:paraId="60A82DCF" w14:textId="644B1AEE" w:rsidR="00DE390D" w:rsidRPr="005D60C3" w:rsidRDefault="00DE390D" w:rsidP="00DE390D">
      <w:pPr>
        <w:pStyle w:val="Titre1"/>
        <w:rPr>
          <w:color w:val="215A95"/>
        </w:rPr>
      </w:pPr>
      <w:bookmarkStart w:id="50" w:name="_Toc264813820"/>
      <w:r w:rsidRPr="005D60C3">
        <w:rPr>
          <w:color w:val="215A95"/>
        </w:rPr>
        <w:t>Conception du nouveau systeme d’information</w:t>
      </w:r>
      <w:bookmarkEnd w:id="50"/>
    </w:p>
    <w:p w14:paraId="1A684B0C" w14:textId="3A768A78" w:rsidR="001804B7" w:rsidRDefault="00211F07" w:rsidP="001804B7">
      <w:pPr>
        <w:pStyle w:val="Titre2"/>
      </w:pPr>
      <w:bookmarkStart w:id="51" w:name="_Toc264813821"/>
      <w:r>
        <w:t>Diagramme de classe – termes du domaine</w:t>
      </w:r>
      <w:bookmarkEnd w:id="51"/>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2" w:name="_Toc264813822"/>
      <w:r>
        <w:lastRenderedPageBreak/>
        <w:t xml:space="preserve">Terme du sous domaine de la gestion des </w:t>
      </w:r>
      <w:r w:rsidR="00F7678D">
        <w:t>demandes des clients</w:t>
      </w:r>
      <w:bookmarkEnd w:id="52"/>
    </w:p>
    <w:p w14:paraId="5669466E" w14:textId="793CDF0B" w:rsidR="00507E96" w:rsidRDefault="00F13246" w:rsidP="00507E96">
      <w:r>
        <w:rPr>
          <w:noProof/>
        </w:rPr>
        <w:drawing>
          <wp:inline distT="0" distB="0" distL="0" distR="0" wp14:anchorId="0ADB704F" wp14:editId="09AE27E3">
            <wp:extent cx="5963920" cy="4104640"/>
            <wp:effectExtent l="0" t="0" r="5080" b="10160"/>
            <wp:docPr id="59" name="Image 59" descr="Macintosh HD:Users:jean-michelly:Projets:Diagrammes de classes:Class 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de classes:Class DemandesClient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3920" cy="4104640"/>
                    </a:xfrm>
                    <a:prstGeom prst="rect">
                      <a:avLst/>
                    </a:prstGeom>
                    <a:noFill/>
                    <a:ln>
                      <a:noFill/>
                    </a:ln>
                  </pic:spPr>
                </pic:pic>
              </a:graphicData>
            </a:graphic>
          </wp:inline>
        </w:drawing>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3" w:name="_Toc264813823"/>
      <w:r>
        <w:t>Terme du sous domaine de la gestion des recherches de fournisseurs</w:t>
      </w:r>
      <w:bookmarkEnd w:id="53"/>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4" w:name="_Toc264813824"/>
      <w:r>
        <w:t>Terme du sous domaine de la gestion des contrats</w:t>
      </w:r>
      <w:bookmarkEnd w:id="54"/>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4A222C12" w:rsidR="00410E1F"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w:t>
      </w:r>
      <w:r w:rsidR="004C4867">
        <w:t>l’annonce est supprimée, les CV</w:t>
      </w:r>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24DDE73F" w14:textId="77777777" w:rsidR="007932D2" w:rsidRDefault="007932D2" w:rsidP="00B406D6"/>
    <w:p w14:paraId="5F3C9B2A" w14:textId="77538A4F" w:rsidR="007932D2" w:rsidRDefault="007932D2" w:rsidP="007932D2">
      <w:pPr>
        <w:pStyle w:val="Titre3"/>
        <w:numPr>
          <w:ilvl w:val="2"/>
          <w:numId w:val="46"/>
        </w:numPr>
      </w:pPr>
      <w:r>
        <w:lastRenderedPageBreak/>
        <w:t>Terme du sous domaine de la gestion des suivis des contrats</w:t>
      </w:r>
    </w:p>
    <w:p w14:paraId="2A737C6F" w14:textId="5D3BE0B0" w:rsidR="00442D54" w:rsidRDefault="00F13246" w:rsidP="00442D54">
      <w:r>
        <w:rPr>
          <w:noProof/>
        </w:rPr>
        <w:drawing>
          <wp:inline distT="0" distB="0" distL="0" distR="0" wp14:anchorId="79D0C4B7" wp14:editId="049B84A2">
            <wp:extent cx="5963920" cy="3616960"/>
            <wp:effectExtent l="0" t="0" r="5080" b="0"/>
            <wp:docPr id="60" name="Image 60" descr="Macintosh HD:Users:jean-michelly:Projets:Diagrammes de classes:Class 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s de classes:Class GestionContr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3920" cy="3616960"/>
                    </a:xfrm>
                    <a:prstGeom prst="rect">
                      <a:avLst/>
                    </a:prstGeom>
                    <a:noFill/>
                    <a:ln>
                      <a:noFill/>
                    </a:ln>
                  </pic:spPr>
                </pic:pic>
              </a:graphicData>
            </a:graphic>
          </wp:inline>
        </w:drawing>
      </w:r>
      <w:bookmarkStart w:id="55" w:name="_GoBack"/>
      <w:bookmarkEnd w:id="55"/>
    </w:p>
    <w:p w14:paraId="0886A4A5" w14:textId="7D65D83E" w:rsidR="00442D54" w:rsidRDefault="00442D54" w:rsidP="00442D54">
      <w:pPr>
        <w:pStyle w:val="Titre3"/>
        <w:numPr>
          <w:ilvl w:val="2"/>
          <w:numId w:val="46"/>
        </w:numPr>
      </w:pPr>
      <w:r>
        <w:t>Terme du sous domaine de la gestion des suivis des fournisseurs</w:t>
      </w:r>
    </w:p>
    <w:p w14:paraId="555066DA" w14:textId="77777777" w:rsidR="00442D54" w:rsidRPr="00442D54" w:rsidRDefault="00442D54" w:rsidP="00442D54"/>
    <w:p w14:paraId="2319E557" w14:textId="2810FB64" w:rsidR="00612E22" w:rsidRDefault="00612E22" w:rsidP="00612E22">
      <w:pPr>
        <w:pStyle w:val="Titre2"/>
      </w:pPr>
      <w:r>
        <w:t>Diagramme de d’états-transitions – evolution des objets</w:t>
      </w:r>
    </w:p>
    <w:p w14:paraId="72D26780" w14:textId="77777777" w:rsidR="00F13246" w:rsidRDefault="00F13246" w:rsidP="00F13246">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 avoir étudier les interactions</w:t>
      </w:r>
      <w:r>
        <w:rPr>
          <w:rFonts w:ascii="Times New Roman" w:hAnsi="Times New Roman" w:cs="Times New Roman"/>
          <w:szCs w:val="24"/>
        </w:rPr>
        <w:br/>
        <w:t xml:space="preserve">des objets métiers du système. Désormais, nous allons nous intéresser à leur cycle de vie dans notre nouveau système d’information. Ainsi, nous pouvons représenter les différents états d’un objet pour de la réalisation d’une tâche. C’est pourquoi nous avons décidé de modéliser </w:t>
      </w:r>
      <w:proofErr w:type="spellStart"/>
      <w:r>
        <w:rPr>
          <w:rFonts w:ascii="Times New Roman" w:hAnsi="Times New Roman" w:cs="Times New Roman"/>
          <w:szCs w:val="24"/>
        </w:rPr>
        <w:t>quatres</w:t>
      </w:r>
      <w:proofErr w:type="spellEnd"/>
      <w:r>
        <w:rPr>
          <w:rFonts w:ascii="Times New Roman" w:hAnsi="Times New Roman" w:cs="Times New Roman"/>
          <w:szCs w:val="24"/>
        </w:rPr>
        <w:t xml:space="preserve"> diagrammes : « Annonce », « Contrat », « Ticket d’entretien » et « CV ».</w:t>
      </w:r>
    </w:p>
    <w:p w14:paraId="1AB026EF" w14:textId="77777777" w:rsidR="00F13246" w:rsidRPr="00F13246" w:rsidRDefault="00F13246" w:rsidP="00F13246"/>
    <w:p w14:paraId="6FFD308E" w14:textId="77777777" w:rsidR="007932D2" w:rsidRPr="00B406D6" w:rsidRDefault="007932D2" w:rsidP="00B406D6"/>
    <w:p w14:paraId="1C92EFFC" w14:textId="0B586335" w:rsidR="000A1B7A" w:rsidRDefault="006C2AB3" w:rsidP="000A1B7A">
      <w:pPr>
        <w:pStyle w:val="Titre3"/>
      </w:pPr>
      <w:bookmarkStart w:id="56" w:name="_Toc264813826"/>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6"/>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7" w:name="_Toc264813827"/>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7"/>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8" w:name="_Toc264813828"/>
      <w:r>
        <w:lastRenderedPageBreak/>
        <w:t>Evolution de l’objet « Ticket d’entretien»</w:t>
      </w:r>
      <w:bookmarkEnd w:id="58"/>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59" w:name="_Toc264813829"/>
      <w:r>
        <w:t>Evolution de l’objet « </w:t>
      </w:r>
      <w:r w:rsidR="007D02D8">
        <w:t>Compte rendu</w:t>
      </w:r>
      <w:r>
        <w:t xml:space="preserve">» </w:t>
      </w:r>
      <w:bookmarkEnd w:id="59"/>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r w:rsidRPr="00E91D2D">
        <w:lastRenderedPageBreak/>
        <w:t xml:space="preserve">Evolution de l’objet « Facture» </w:t>
      </w:r>
    </w:p>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0" w:name="_Toc264813830"/>
      <w:r w:rsidRPr="00BE0F19">
        <w:rPr>
          <w:color w:val="215A95"/>
        </w:rPr>
        <w:t>Conclusion</w:t>
      </w:r>
      <w:bookmarkEnd w:id="60"/>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6"/>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55409" w:rsidRDefault="00755409" w:rsidP="00AD1DC0">
      <w:pPr>
        <w:spacing w:after="0" w:line="240" w:lineRule="auto"/>
      </w:pPr>
      <w:r>
        <w:separator/>
      </w:r>
    </w:p>
  </w:endnote>
  <w:endnote w:type="continuationSeparator" w:id="0">
    <w:p w14:paraId="358563C2" w14:textId="77777777" w:rsidR="00755409" w:rsidRDefault="007554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55409" w14:paraId="349EF842" w14:textId="77777777" w:rsidTr="00536C38">
      <w:trPr>
        <w:trHeight w:val="12"/>
        <w:jc w:val="right"/>
      </w:trPr>
      <w:tc>
        <w:tcPr>
          <w:tcW w:w="8936" w:type="dxa"/>
          <w:vAlign w:val="center"/>
        </w:tcPr>
        <w:p w14:paraId="1049FF4C" w14:textId="27F66226" w:rsidR="00755409" w:rsidRDefault="007554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End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55409" w:rsidRDefault="007554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F13246">
            <w:rPr>
              <w:noProof/>
              <w:color w:val="FFFFFF" w:themeColor="background1"/>
            </w:rPr>
            <w:t>46</w:t>
          </w:r>
          <w:r>
            <w:rPr>
              <w:color w:val="FFFFFF" w:themeColor="background1"/>
            </w:rPr>
            <w:fldChar w:fldCharType="end"/>
          </w:r>
        </w:p>
      </w:tc>
    </w:tr>
  </w:tbl>
  <w:p w14:paraId="51A6C45C" w14:textId="513CE3A7" w:rsidR="00755409" w:rsidRDefault="007554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55409" w:rsidRDefault="00755409" w:rsidP="00AD1DC0">
      <w:pPr>
        <w:spacing w:after="0" w:line="240" w:lineRule="auto"/>
      </w:pPr>
      <w:r>
        <w:separator/>
      </w:r>
    </w:p>
  </w:footnote>
  <w:footnote w:type="continuationSeparator" w:id="0">
    <w:p w14:paraId="42CB9DE8" w14:textId="77777777" w:rsidR="00755409" w:rsidRDefault="007554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4E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42D54"/>
    <w:rsid w:val="00455FC6"/>
    <w:rsid w:val="004605AD"/>
    <w:rsid w:val="00463903"/>
    <w:rsid w:val="004654E8"/>
    <w:rsid w:val="0046579F"/>
    <w:rsid w:val="00465DC8"/>
    <w:rsid w:val="00471143"/>
    <w:rsid w:val="004742A7"/>
    <w:rsid w:val="00474899"/>
    <w:rsid w:val="00483560"/>
    <w:rsid w:val="00484C25"/>
    <w:rsid w:val="004A09E6"/>
    <w:rsid w:val="004A3DA7"/>
    <w:rsid w:val="004C16A4"/>
    <w:rsid w:val="004C17B7"/>
    <w:rsid w:val="004C4867"/>
    <w:rsid w:val="004D54F1"/>
    <w:rsid w:val="004E36B4"/>
    <w:rsid w:val="004E6654"/>
    <w:rsid w:val="004E7240"/>
    <w:rsid w:val="004F1D61"/>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D60C3"/>
    <w:rsid w:val="005E32E3"/>
    <w:rsid w:val="005E610D"/>
    <w:rsid w:val="005F0639"/>
    <w:rsid w:val="005F591D"/>
    <w:rsid w:val="00601E37"/>
    <w:rsid w:val="0060267F"/>
    <w:rsid w:val="006030A6"/>
    <w:rsid w:val="006031B6"/>
    <w:rsid w:val="00606BB7"/>
    <w:rsid w:val="006118C7"/>
    <w:rsid w:val="00612E22"/>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5409"/>
    <w:rsid w:val="00756A90"/>
    <w:rsid w:val="00782160"/>
    <w:rsid w:val="00782809"/>
    <w:rsid w:val="00785C5D"/>
    <w:rsid w:val="007932D2"/>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A56F6"/>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4423F"/>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673B"/>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3E49"/>
    <w:rsid w:val="00E86675"/>
    <w:rsid w:val="00E91D2D"/>
    <w:rsid w:val="00E91F69"/>
    <w:rsid w:val="00EA1C0D"/>
    <w:rsid w:val="00EA2059"/>
    <w:rsid w:val="00EA333C"/>
    <w:rsid w:val="00EA6B9D"/>
    <w:rsid w:val="00EC1A71"/>
    <w:rsid w:val="00EC2834"/>
    <w:rsid w:val="00ED15B4"/>
    <w:rsid w:val="00ED37EC"/>
    <w:rsid w:val="00ED7CED"/>
    <w:rsid w:val="00EE166B"/>
    <w:rsid w:val="00EF4B22"/>
    <w:rsid w:val="00F0623C"/>
    <w:rsid w:val="00F11A2B"/>
    <w:rsid w:val="00F12D92"/>
    <w:rsid w:val="00F13246"/>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footer" Target="footer1.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E5719C5F-95E7-544B-931F-1C056BCB9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264</TotalTime>
  <Pages>52</Pages>
  <Words>4269</Words>
  <Characters>23482</Characters>
  <Application>Microsoft Macintosh Word</Application>
  <DocSecurity>0</DocSecurity>
  <Lines>195</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27696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208</cp:revision>
  <cp:lastPrinted>2014-01-17T21:56:00Z</cp:lastPrinted>
  <dcterms:created xsi:type="dcterms:W3CDTF">2014-06-18T11:52:00Z</dcterms:created>
  <dcterms:modified xsi:type="dcterms:W3CDTF">2014-06-20T13:08:00Z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