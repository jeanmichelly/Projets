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AA6235" w14:textId="77777777" w:rsidR="00907323" w:rsidRPr="005B1FB9" w:rsidRDefault="00907323" w:rsidP="00907323">
      <w:pPr>
        <w:rPr>
          <w:rFonts w:ascii="Times New Roman" w:hAnsi="Times New Roman" w:cs="Times New Roman"/>
        </w:rPr>
      </w:pPr>
    </w:p>
    <w:p w14:paraId="298659B5" w14:textId="338A01FD"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17008080" wp14:editId="66D5CF99">
                <wp:simplePos x="0" y="0"/>
                <wp:positionH relativeFrom="page">
                  <wp:align>center</wp:align>
                </wp:positionH>
                <wp:positionV relativeFrom="page">
                  <wp:align>center</wp:align>
                </wp:positionV>
                <wp:extent cx="6855460" cy="9142730"/>
                <wp:effectExtent l="0" t="0" r="2540" b="635"/>
                <wp:wrapNone/>
                <wp:docPr id="12" name="Groupe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5460" cy="9142730"/>
                          <a:chOff x="0" y="0"/>
                          <a:chExt cx="6864824" cy="9123528"/>
                        </a:xfrm>
                      </wpg:grpSpPr>
                      <wps:wsp>
                        <wps:cNvPr id="14" name="Rectangle 194"/>
                        <wps:cNvSpPr/>
                        <wps:spPr>
                          <a:xfrm>
                            <a:off x="0" y="0"/>
                            <a:ext cx="6858000" cy="1371600"/>
                          </a:xfrm>
                          <a:prstGeom prst="rect">
                            <a:avLst/>
                          </a:prstGeom>
                          <a:solidFill>
                            <a:srgbClr val="4A66AC"/>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95"/>
                        <wps:cNvSpPr/>
                        <wps:spPr>
                          <a:xfrm>
                            <a:off x="0" y="4094328"/>
                            <a:ext cx="6858000" cy="5029200"/>
                          </a:xfrm>
                          <a:prstGeom prst="rect">
                            <a:avLst/>
                          </a:prstGeom>
                          <a:solidFill>
                            <a:srgbClr val="4A66AC"/>
                          </a:solidFill>
                          <a:ln w="12700" cap="flat" cmpd="sng" algn="ctr">
                            <a:noFill/>
                            <a:prstDash val="solid"/>
                          </a:ln>
                          <a:effectLst/>
                        </wps:spPr>
                        <wps:txbx>
                          <w:txbxContent>
                            <w:p w14:paraId="7B4A9C82" w14:textId="77777777" w:rsidR="00755409" w:rsidRPr="00F5081C" w:rsidRDefault="00755409" w:rsidP="00907323">
                              <w:pPr>
                                <w:pStyle w:val="Sansinterligne"/>
                                <w:spacing w:before="120"/>
                                <w:jc w:val="center"/>
                                <w:rPr>
                                  <w:color w:val="FFFFFF"/>
                                </w:rPr>
                              </w:pPr>
                              <w:r w:rsidRPr="00F5081C">
                                <w:rPr>
                                  <w:color w:val="FFFFFF"/>
                                  <w:lang w:val="en-US"/>
                                </w:rPr>
                                <w:t>HA Kévin – LY Jean-michel</w:t>
                              </w:r>
                            </w:p>
                            <w:p w14:paraId="786314D8" w14:textId="77777777" w:rsidR="00755409" w:rsidRPr="00F5081C" w:rsidRDefault="00755409"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6" name="Zone de texte 196"/>
                        <wps:cNvSpPr txBox="1"/>
                        <wps:spPr>
                          <a:xfrm>
                            <a:off x="6824" y="1371600"/>
                            <a:ext cx="6858000" cy="2722728"/>
                          </a:xfrm>
                          <a:prstGeom prst="rect">
                            <a:avLst/>
                          </a:prstGeom>
                          <a:solidFill>
                            <a:sysClr val="window" lastClr="FFFFFF"/>
                          </a:solidFill>
                          <a:ln w="6350">
                            <a:noFill/>
                          </a:ln>
                          <a:effectLst/>
                        </wps:spPr>
                        <wps:txbx>
                          <w:txbxContent>
                            <w:p w14:paraId="0C2398C9" w14:textId="77777777" w:rsidR="00755409" w:rsidRPr="00F5081C" w:rsidRDefault="00755409" w:rsidP="00907323">
                              <w:pPr>
                                <w:pStyle w:val="Sansinterligne"/>
                                <w:jc w:val="center"/>
                                <w:rPr>
                                  <w:caps/>
                                  <w:color w:val="4A66AC"/>
                                  <w:sz w:val="72"/>
                                  <w:szCs w:val="72"/>
                                </w:rPr>
                              </w:pPr>
                              <w:r w:rsidRPr="00F5081C">
                                <w:rPr>
                                  <w:caps/>
                                  <w:color w:val="4A66AC"/>
                                  <w:sz w:val="72"/>
                                  <w:szCs w:val="72"/>
                                </w:rPr>
                                <w:t>Sociéte bnk</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e 193" o:spid="_x0000_s1026" style="position:absolute;margin-left:0;margin-top:0;width:539.8pt;height:719.9pt;z-index:-251657216;mso-width-percent:882;mso-height-percent:909;mso-position-horizontal:center;mso-position-horizontal-relative:page;mso-position-vertical:center;mso-position-vertical-relative:page;mso-width-percent:882;mso-height-percent:909" coordsize="6864824,912352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">
                <v:rect id="Rectangle 194" o:spid="_x0000_s1027" style="position:absolute;width:6858000;height:1371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qp19wwAA&#10;ANsAAAAPAAAAZHJzL2Rvd25yZXYueG1sRE9Na8JAEL0L/Q/LCF5C3Shi29RViiCIh4pJEY/T7DQJ&#10;ZmdDdo3x37sFwds83ucsVr2pRUetqywrmIxjEMS51RUXCn6yzes7COeRNdaWScGNHKyWL4MFJtpe&#10;+UBd6gsRQtglqKD0vkmkdHlJBt3YNsSB+7OtQR9gW0jd4jWEm1pO43guDVYcGkpsaF1Sfk4vRkH0&#10;sT+sT9vmW8b9b9a9zaLsuIuUGg37r08Qnnr/FD/cWx3mz+D/l3CAXN4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Jqp19wwAAANsAAAAPAAAAAAAAAAAAAAAAAJcCAABkcnMvZG93&#10;bnJldi54bWxQSwUGAAAAAAQABAD1AAAAhwMAAAAA&#10;" fillcolor="#4a66ac" stroked="f" strokeweight="1pt"/>
                <v:rect id="Rectangle 195" o:spid="_x0000_s1028" style="position:absolute;top:4094328;width:6858000;height:502920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FgHkwAAA&#10;ANsAAAAPAAAAZHJzL2Rvd25yZXYueG1sRE/bisIwEH0X9h/CLPim6boo2jXKIriI+uBlP2BoxqbY&#10;TEoT2/r3RhB8m8O5znzZ2VI0VPvCsYKvYQKCOHO64FzB/3k9mILwAVlj6ZgU3MnDcvHRm2OqXctH&#10;ak4hFzGEfYoKTAhVKqXPDFn0Q1cRR+7iaoshwjqXusY2httSjpJkIi0WHBsMVrQylF1PN6uA+Lib&#10;rb5Du/fbs7nf/g7NbNwq1f/sfn9ABOrCW/xyb3ScP4bnL/EAuXg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KFgHkwAAAANsAAAAPAAAAAAAAAAAAAAAAAJcCAABkcnMvZG93bnJl&#10;di54bWxQSwUGAAAAAAQABAD1AAAAhAMAAAAA&#10;" fillcolor="#4a66ac" stroked="f" strokeweight="1pt">
                  <v:textbox inset="36pt,57.6pt,36pt,36pt">
                    <w:txbxContent>
                      <w:p w14:paraId="7B4A9C82" w14:textId="77777777" w:rsidR="00755409" w:rsidRPr="00F5081C" w:rsidRDefault="00755409" w:rsidP="00907323">
                        <w:pPr>
                          <w:pStyle w:val="Sansinterligne"/>
                          <w:spacing w:before="120"/>
                          <w:jc w:val="center"/>
                          <w:rPr>
                            <w:color w:val="FFFFFF"/>
                          </w:rPr>
                        </w:pPr>
                        <w:r w:rsidRPr="00F5081C">
                          <w:rPr>
                            <w:color w:val="FFFFFF"/>
                            <w:lang w:val="en-US"/>
                          </w:rPr>
                          <w:t xml:space="preserve">HA </w:t>
                        </w:r>
                        <w:proofErr w:type="spellStart"/>
                        <w:r w:rsidRPr="00F5081C">
                          <w:rPr>
                            <w:color w:val="FFFFFF"/>
                            <w:lang w:val="en-US"/>
                          </w:rPr>
                          <w:t>Kévin</w:t>
                        </w:r>
                        <w:proofErr w:type="spellEnd"/>
                        <w:r w:rsidRPr="00F5081C">
                          <w:rPr>
                            <w:color w:val="FFFFFF"/>
                            <w:lang w:val="en-US"/>
                          </w:rPr>
                          <w:t xml:space="preserve"> – LY Jean-</w:t>
                        </w:r>
                        <w:proofErr w:type="spellStart"/>
                        <w:r w:rsidRPr="00F5081C">
                          <w:rPr>
                            <w:color w:val="FFFFFF"/>
                            <w:lang w:val="en-US"/>
                          </w:rPr>
                          <w:t>michel</w:t>
                        </w:r>
                        <w:proofErr w:type="spellEnd"/>
                      </w:p>
                      <w:p w14:paraId="786314D8" w14:textId="77777777" w:rsidR="00755409" w:rsidRPr="00F5081C" w:rsidRDefault="00755409" w:rsidP="00907323">
                        <w:pPr>
                          <w:pStyle w:val="Sansinterligne"/>
                          <w:spacing w:before="120"/>
                          <w:jc w:val="center"/>
                          <w:rPr>
                            <w:color w:val="FFFFFF"/>
                          </w:rPr>
                        </w:pPr>
                        <w:r w:rsidRPr="00F5081C">
                          <w:rPr>
                            <w:caps/>
                            <w:color w:val="FFFFFF"/>
                          </w:rPr>
                          <w:t xml:space="preserve">     </w:t>
                        </w:r>
                        <w:r w:rsidRPr="00F5081C">
                          <w:rPr>
                            <w:color w:val="FFFFFF"/>
                          </w:rPr>
                          <w:t xml:space="preserve">       </w:t>
                        </w:r>
                      </w:p>
                    </w:txbxContent>
                  </v:textbox>
                </v:rect>
                <v:shapetype id="_x0000_t202" coordsize="21600,21600" o:spt="202" path="m0,0l0,21600,21600,21600,21600,0xe">
                  <v:stroke joinstyle="miter"/>
                  <v:path gradientshapeok="t" o:connecttype="rect"/>
                </v:shapetype>
                <v:shape id="Zone de texte 196" o:spid="_x0000_s1029" type="#_x0000_t202" style="position:absolute;left:6824;top:1371600;width:6858000;height:272272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fn4m7vwAA&#10;ANsAAAAPAAAAZHJzL2Rvd25yZXYueG1sRE/NasJAEL4XfIdlhF6KbvQgJbqKGoXebG0fYMyOSTA7&#10;G3ZHjW/vFgq9zcf3O4tV71p1oxAbzwYm4wwUceltw5WBn+/96B1UFGSLrWcy8KAIq+XgZYG59Xf+&#10;ottRKpVCOOZooBbpcq1jWZPDOPYdceLOPjiUBEOlbcB7CnetnmbZTDtsODXU2NG2pvJyvDoDfn/y&#10;8rnTk7fDWsJDdCGbojDmddiv56CEevkX/7k/bJo/g99f0gF6+QQ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N+fibu/AAAA2wAAAA8AAAAAAAAAAAAAAAAAlwIAAGRycy9kb3ducmV2&#10;LnhtbFBLBQYAAAAABAAEAPUAAACDAwAAAAA=&#10;" fillcolor="window" stroked="f" strokeweight=".5pt">
                  <v:textbox inset="36pt,7.2pt,36pt,7.2pt">
                    <w:txbxContent>
                      <w:p w14:paraId="0C2398C9" w14:textId="77777777" w:rsidR="00755409" w:rsidRPr="00F5081C" w:rsidRDefault="00755409" w:rsidP="00907323">
                        <w:pPr>
                          <w:pStyle w:val="Sansinterligne"/>
                          <w:jc w:val="center"/>
                          <w:rPr>
                            <w:caps/>
                            <w:color w:val="4A66AC"/>
                            <w:sz w:val="72"/>
                            <w:szCs w:val="72"/>
                          </w:rPr>
                        </w:pPr>
                        <w:r w:rsidRPr="00F5081C">
                          <w:rPr>
                            <w:caps/>
                            <w:color w:val="4A66AC"/>
                            <w:sz w:val="72"/>
                            <w:szCs w:val="72"/>
                          </w:rPr>
                          <w:t>Sociéte bnk</w:t>
                        </w:r>
                      </w:p>
                    </w:txbxContent>
                  </v:textbox>
                </v:shape>
                <w10:wrap anchorx="page" anchory="page"/>
              </v:group>
            </w:pict>
          </mc:Fallback>
        </mc:AlternateContent>
      </w:r>
    </w:p>
    <w:p w14:paraId="222C3A84" w14:textId="743A7A52"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91440" distB="91440" distL="137160" distR="137160" simplePos="0" relativeHeight="251662336" behindDoc="0" locked="0" layoutInCell="0" allowOverlap="1" wp14:anchorId="094E7AEE" wp14:editId="1A3FB37C">
                <wp:simplePos x="0" y="0"/>
                <wp:positionH relativeFrom="margin">
                  <wp:posOffset>2347595</wp:posOffset>
                </wp:positionH>
                <wp:positionV relativeFrom="page">
                  <wp:posOffset>3582035</wp:posOffset>
                </wp:positionV>
                <wp:extent cx="950595" cy="5188585"/>
                <wp:effectExtent l="0" t="10795" r="3810" b="3810"/>
                <wp:wrapSquare wrapText="bothSides"/>
                <wp:docPr id="1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0595" cy="5188585"/>
                        </a:xfrm>
                        <a:prstGeom prst="roundRect">
                          <a:avLst>
                            <a:gd name="adj" fmla="val 13032"/>
                          </a:avLst>
                        </a:prstGeom>
                        <a:solidFill>
                          <a:srgbClr val="4A66AC"/>
                        </a:solidFill>
                        <a:extLst/>
                      </wps:spPr>
                      <wps:txbx>
                        <w:txbxContent>
                          <w:p w14:paraId="4CA9034D" w14:textId="77777777" w:rsidR="00755409" w:rsidRPr="00F5081C" w:rsidRDefault="00755409"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755409" w:rsidRPr="00F5081C" w:rsidRDefault="00755409" w:rsidP="00907323">
                            <w:pPr>
                              <w:jc w:val="center"/>
                              <w:rPr>
                                <w:rStyle w:val="Accentuationdiscrte"/>
                                <w:rFonts w:cs="Aharoni"/>
                                <w:b/>
                                <w:i w:val="0"/>
                                <w:color w:val="FFFFFF"/>
                                <w:sz w:val="40"/>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Forme automatique 2" o:spid="_x0000_s1030" style="position:absolute;margin-left:184.85pt;margin-top:282.05pt;width:74.85pt;height:408.55pt;rotation:90;z-index:251662336;visibility:visible;mso-wrap-style:square;mso-width-percent:0;mso-height-percent:0;mso-wrap-distance-left:10.8pt;mso-wrap-distance-top:7.2pt;mso-wrap-distance-right:10.8pt;mso-wrap-distance-bottom:7.2pt;mso-position-horizontal:absolute;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" o:allowincell="f" fillcolor="#4a66ac" stroked="f">
                <v:textbox>
                  <w:txbxContent>
                    <w:p w14:paraId="4CA9034D" w14:textId="77777777" w:rsidR="00755409" w:rsidRPr="00F5081C" w:rsidRDefault="00755409" w:rsidP="00907323">
                      <w:pPr>
                        <w:jc w:val="center"/>
                        <w:rPr>
                          <w:rStyle w:val="Accentuationdiscrte"/>
                          <w:rFonts w:ascii="GeosansLight" w:hAnsi="GeosansLight" w:cs="Aharoni"/>
                          <w:b/>
                          <w:i w:val="0"/>
                          <w:color w:val="FFFFFF"/>
                          <w:sz w:val="40"/>
                        </w:rPr>
                      </w:pPr>
                      <w:r w:rsidRPr="00F5081C">
                        <w:rPr>
                          <w:rStyle w:val="Accentuationdiscrte"/>
                          <w:rFonts w:ascii="GeosansLight" w:hAnsi="GeosansLight" w:cs="Aharoni"/>
                          <w:b/>
                          <w:i w:val="0"/>
                          <w:color w:val="FFFFFF"/>
                          <w:sz w:val="40"/>
                        </w:rPr>
                        <w:t>IF02</w:t>
                      </w:r>
                      <w:r w:rsidRPr="00F5081C">
                        <w:rPr>
                          <w:rStyle w:val="Accentuationdiscrte"/>
                          <w:rFonts w:ascii="Cambria" w:hAnsi="Cambria" w:cs="Aharoni"/>
                          <w:b/>
                          <w:i w:val="0"/>
                          <w:color w:val="FFFFFF"/>
                          <w:sz w:val="40"/>
                        </w:rPr>
                        <w:t> </w:t>
                      </w:r>
                      <w:r w:rsidRPr="00F5081C">
                        <w:rPr>
                          <w:rStyle w:val="Accentuationdiscrte"/>
                          <w:rFonts w:ascii="GeosansLight" w:hAnsi="GeosansLight" w:cs="Aharoni"/>
                          <w:b/>
                          <w:i w:val="0"/>
                          <w:color w:val="FFFFFF"/>
                          <w:sz w:val="40"/>
                        </w:rPr>
                        <w:t>: Modélisation pour la conception des SI</w:t>
                      </w:r>
                    </w:p>
                    <w:p w14:paraId="0AF0883A" w14:textId="77777777" w:rsidR="00755409" w:rsidRPr="00F5081C" w:rsidRDefault="00755409" w:rsidP="00907323">
                      <w:pPr>
                        <w:jc w:val="center"/>
                        <w:rPr>
                          <w:rStyle w:val="Accentuationdiscrte"/>
                          <w:rFonts w:cs="Aharoni"/>
                          <w:b/>
                          <w:i w:val="0"/>
                          <w:color w:val="FFFFFF"/>
                          <w:sz w:val="40"/>
                        </w:rPr>
                      </w:pPr>
                    </w:p>
                  </w:txbxContent>
                </v:textbox>
                <w10:wrap type="square" anchorx="margin" anchory="page"/>
              </v:roundrect>
            </w:pict>
          </mc:Fallback>
        </mc:AlternateContent>
      </w:r>
      <w:r w:rsidRPr="005B1FB9">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6FD2C9C0" wp14:editId="02739E8B">
                <wp:simplePos x="0" y="0"/>
                <wp:positionH relativeFrom="margin">
                  <wp:posOffset>2273300</wp:posOffset>
                </wp:positionH>
                <wp:positionV relativeFrom="paragraph">
                  <wp:posOffset>6050915</wp:posOffset>
                </wp:positionV>
                <wp:extent cx="1466850" cy="665480"/>
                <wp:effectExtent l="0" t="0" r="6350" b="0"/>
                <wp:wrapNone/>
                <wp:docPr id="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850" cy="665480"/>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179pt;margin-top:476.45pt;width:115.5pt;height:52.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" fillcolor="window" stroked="f" strokeweight="1pt">
                <v:path arrowok="t"/>
                <w10:wrap anchorx="margin"/>
              </v:rect>
            </w:pict>
          </mc:Fallback>
        </mc:AlternateContent>
      </w:r>
      <w:r w:rsidRPr="005B1FB9">
        <w:rPr>
          <w:rFonts w:ascii="Times New Roman" w:hAnsi="Times New Roman" w:cs="Times New Roman"/>
          <w:noProof/>
        </w:rPr>
        <w:drawing>
          <wp:anchor distT="0" distB="0" distL="114300" distR="114300" simplePos="0" relativeHeight="251664384" behindDoc="0" locked="0" layoutInCell="1" allowOverlap="1" wp14:anchorId="0492C902" wp14:editId="38F12A9F">
            <wp:simplePos x="0" y="0"/>
            <wp:positionH relativeFrom="margin">
              <wp:align>center</wp:align>
            </wp:positionH>
            <wp:positionV relativeFrom="paragraph">
              <wp:posOffset>6162675</wp:posOffset>
            </wp:positionV>
            <wp:extent cx="1278890" cy="452120"/>
            <wp:effectExtent l="0" t="0" r="0" b="5080"/>
            <wp:wrapNone/>
            <wp:docPr id="10" name="Image 7" descr="Description : http://www.labex-action.fr/sites/default/files/content/logos/logo_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Description : http://www.labex-action.fr/sites/default/files/content/logos/logo_ut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8890" cy="452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B1FB9">
        <w:rPr>
          <w:rFonts w:ascii="Times New Roman" w:hAnsi="Times New Roman" w:cs="Times New Roman"/>
          <w:noProof/>
        </w:rPr>
        <mc:AlternateContent>
          <mc:Choice Requires="wps">
            <w:drawing>
              <wp:anchor distT="91440" distB="91440" distL="137160" distR="137160" simplePos="0" relativeHeight="251661312" behindDoc="0" locked="0" layoutInCell="0" allowOverlap="1" wp14:anchorId="0E3607C1" wp14:editId="72171423">
                <wp:simplePos x="0" y="0"/>
                <wp:positionH relativeFrom="margin">
                  <wp:align>center</wp:align>
                </wp:positionH>
                <wp:positionV relativeFrom="page">
                  <wp:posOffset>2898775</wp:posOffset>
                </wp:positionV>
                <wp:extent cx="954405" cy="3588385"/>
                <wp:effectExtent l="3810" t="0" r="0" b="0"/>
                <wp:wrapSquare wrapText="bothSides"/>
                <wp:docPr id="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954405" cy="3588385"/>
                        </a:xfrm>
                        <a:prstGeom prst="roundRect">
                          <a:avLst>
                            <a:gd name="adj" fmla="val 13032"/>
                          </a:avLst>
                        </a:prstGeom>
                        <a:solidFill>
                          <a:srgbClr val="4A66AC"/>
                        </a:solidFill>
                        <a:extLst/>
                      </wps:spPr>
                      <wps:txbx>
                        <w:txbxContent>
                          <w:p w14:paraId="349E35F5" w14:textId="77777777" w:rsidR="00755409" w:rsidRPr="00F5081C" w:rsidRDefault="00755409"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755409" w:rsidRPr="00F5081C" w:rsidRDefault="00755409" w:rsidP="00907323">
                            <w:pPr>
                              <w:jc w:val="center"/>
                              <w:rPr>
                                <w:iCs/>
                                <w:color w:val="FFFFFF"/>
                                <w:sz w:val="28"/>
                                <w:szCs w:val="28"/>
                              </w:rPr>
                            </w:pPr>
                          </w:p>
                          <w:p w14:paraId="010F2FD3" w14:textId="77777777" w:rsidR="00755409" w:rsidRPr="00F5081C" w:rsidRDefault="00755409" w:rsidP="00907323">
                            <w:pPr>
                              <w:jc w:val="center"/>
                              <w:rPr>
                                <w:iCs/>
                                <w:color w:val="FFFFF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id="_x0000_s1031" style="position:absolute;margin-left:0;margin-top:228.25pt;width:75.15pt;height:282.55pt;rotation:90;z-index:251661312;visibility:visible;mso-wrap-style:square;mso-width-percent:0;mso-height-percent:0;mso-wrap-distance-left:10.8pt;mso-wrap-distance-top:7.2pt;mso-wrap-distance-right:10.8pt;mso-wrap-distance-bottom:7.2pt;mso-position-horizontal:center;mso-position-horizontal-relative:margin;mso-position-vertical:absolute;mso-position-vertical-relative:page;mso-width-percent:0;mso-height-percent:0;mso-width-relative:margin;mso-height-relative:margin;v-text-anchor:middle" arcsize="8541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" o:allowincell="f" fillcolor="#4a66ac" stroked="f">
                <v:textbox>
                  <w:txbxContent>
                    <w:p w14:paraId="349E35F5" w14:textId="77777777" w:rsidR="00755409" w:rsidRPr="00F5081C" w:rsidRDefault="00755409" w:rsidP="00907323">
                      <w:pPr>
                        <w:jc w:val="center"/>
                        <w:rPr>
                          <w:iCs/>
                          <w:color w:val="FFFFFF"/>
                          <w:sz w:val="28"/>
                          <w:szCs w:val="28"/>
                        </w:rPr>
                      </w:pPr>
                      <w:r w:rsidRPr="00F5081C">
                        <w:rPr>
                          <w:iCs/>
                          <w:color w:val="FFFFFF"/>
                          <w:sz w:val="22"/>
                          <w:szCs w:val="28"/>
                        </w:rPr>
                        <w:t>Tuteur </w:t>
                      </w:r>
                      <w:r w:rsidRPr="00F5081C">
                        <w:rPr>
                          <w:iCs/>
                          <w:color w:val="FFFFFF"/>
                          <w:sz w:val="28"/>
                          <w:szCs w:val="28"/>
                        </w:rPr>
                        <w:t xml:space="preserve">: </w:t>
                      </w:r>
                      <w:r w:rsidRPr="00F5081C">
                        <w:rPr>
                          <w:b/>
                          <w:iCs/>
                          <w:color w:val="FFFFFF"/>
                          <w:sz w:val="28"/>
                          <w:szCs w:val="28"/>
                        </w:rPr>
                        <w:t>TIXIER Matthieu</w:t>
                      </w:r>
                      <w:r w:rsidRPr="00F5081C">
                        <w:rPr>
                          <w:iCs/>
                          <w:color w:val="FFFFFF"/>
                          <w:sz w:val="28"/>
                          <w:szCs w:val="28"/>
                        </w:rPr>
                        <w:br/>
                      </w:r>
                      <w:r w:rsidRPr="00F5081C">
                        <w:rPr>
                          <w:iCs/>
                          <w:color w:val="FFFFFF"/>
                          <w:sz w:val="22"/>
                          <w:szCs w:val="28"/>
                        </w:rPr>
                        <w:t>Responsable </w:t>
                      </w:r>
                      <w:r w:rsidRPr="00F5081C">
                        <w:rPr>
                          <w:iCs/>
                          <w:color w:val="FFFFFF"/>
                          <w:sz w:val="28"/>
                          <w:szCs w:val="28"/>
                        </w:rPr>
                        <w:t xml:space="preserve">: </w:t>
                      </w:r>
                      <w:r w:rsidRPr="00F5081C">
                        <w:rPr>
                          <w:b/>
                          <w:iCs/>
                          <w:color w:val="FFFFFF"/>
                          <w:sz w:val="28"/>
                          <w:szCs w:val="28"/>
                        </w:rPr>
                        <w:t>LEWKOWICZ Myriam</w:t>
                      </w:r>
                    </w:p>
                    <w:p w14:paraId="3488D990" w14:textId="77777777" w:rsidR="00755409" w:rsidRPr="00F5081C" w:rsidRDefault="00755409" w:rsidP="00907323">
                      <w:pPr>
                        <w:jc w:val="center"/>
                        <w:rPr>
                          <w:iCs/>
                          <w:color w:val="FFFFFF"/>
                          <w:sz w:val="28"/>
                          <w:szCs w:val="28"/>
                        </w:rPr>
                      </w:pPr>
                    </w:p>
                    <w:p w14:paraId="010F2FD3" w14:textId="77777777" w:rsidR="00755409" w:rsidRPr="00F5081C" w:rsidRDefault="00755409" w:rsidP="00907323">
                      <w:pPr>
                        <w:jc w:val="center"/>
                        <w:rPr>
                          <w:iCs/>
                          <w:color w:val="FFFFFF"/>
                          <w:sz w:val="28"/>
                          <w:szCs w:val="28"/>
                        </w:rPr>
                      </w:pPr>
                    </w:p>
                  </w:txbxContent>
                </v:textbox>
                <w10:wrap type="square" anchorx="margin" anchory="page"/>
              </v:roundrect>
            </w:pict>
          </mc:Fallback>
        </mc:AlternateContent>
      </w:r>
      <w:r w:rsidRPr="005B1FB9">
        <w:rPr>
          <w:rFonts w:ascii="Times New Roman" w:hAnsi="Times New Roman" w:cs="Times New Roman"/>
          <w:szCs w:val="21"/>
        </w:rPr>
        <w:br w:type="page"/>
      </w:r>
    </w:p>
    <w:p w14:paraId="15CD918E" w14:textId="77777777" w:rsidR="00907323" w:rsidRPr="005B1FB9" w:rsidRDefault="00907323" w:rsidP="00907323">
      <w:pPr>
        <w:pStyle w:val="Titre"/>
        <w:rPr>
          <w:rFonts w:ascii="Times New Roman" w:hAnsi="Times New Roman" w:cs="Times New Roman"/>
          <w:color w:val="3F6BA9"/>
        </w:rPr>
      </w:pPr>
      <w:r w:rsidRPr="005B1FB9">
        <w:rPr>
          <w:rFonts w:ascii="Times New Roman" w:hAnsi="Times New Roman" w:cs="Times New Roman"/>
          <w:color w:val="3F6BA9"/>
        </w:rPr>
        <w:lastRenderedPageBreak/>
        <w:t>Table des matières</w:t>
      </w:r>
    </w:p>
    <w:p w14:paraId="0A559F86" w14:textId="77777777" w:rsidR="00907323" w:rsidRPr="005B1FB9" w:rsidRDefault="00907323" w:rsidP="00907323">
      <w:pPr>
        <w:rPr>
          <w:rFonts w:ascii="Times New Roman" w:hAnsi="Times New Roman" w:cs="Times New Roman"/>
        </w:rPr>
      </w:pPr>
    </w:p>
    <w:p w14:paraId="64BC78BE" w14:textId="77777777" w:rsidR="009B21A7" w:rsidRDefault="00E60191">
      <w:pPr>
        <w:pStyle w:val="TM1"/>
        <w:tabs>
          <w:tab w:val="left" w:pos="360"/>
          <w:tab w:val="right" w:leader="dot" w:pos="9394"/>
        </w:tabs>
        <w:rPr>
          <w:noProof/>
          <w:szCs w:val="24"/>
          <w:lang w:val="en-GB" w:eastAsia="ja-JP"/>
        </w:rPr>
      </w:pPr>
      <w:r w:rsidRPr="009B21A7">
        <w:rPr>
          <w:rFonts w:ascii="Helvetica" w:hAnsi="Helvetica" w:cs="Times New Roman"/>
        </w:rPr>
        <w:fldChar w:fldCharType="begin"/>
      </w:r>
      <w:r w:rsidRPr="009B21A7">
        <w:rPr>
          <w:rFonts w:ascii="Helvetica" w:hAnsi="Helvetica" w:cs="Times New Roman"/>
        </w:rPr>
        <w:instrText xml:space="preserve"> TOC \o "1-3" </w:instrText>
      </w:r>
      <w:r w:rsidRPr="009B21A7">
        <w:rPr>
          <w:rFonts w:ascii="Helvetica" w:hAnsi="Helvetica" w:cs="Times New Roman"/>
        </w:rPr>
        <w:fldChar w:fldCharType="separate"/>
      </w:r>
      <w:r w:rsidR="009B21A7" w:rsidRPr="000223A3">
        <w:rPr>
          <w:rFonts w:ascii="Times New Roman" w:hAnsi="Times New Roman" w:cs="Times New Roman"/>
          <w:noProof/>
          <w:color w:val="3F6BA9"/>
        </w:rPr>
        <w:t>1</w:t>
      </w:r>
      <w:r w:rsidR="009B21A7">
        <w:rPr>
          <w:noProof/>
          <w:szCs w:val="24"/>
          <w:lang w:val="en-GB" w:eastAsia="ja-JP"/>
        </w:rPr>
        <w:tab/>
      </w:r>
      <w:r w:rsidR="009B21A7" w:rsidRPr="000223A3">
        <w:rPr>
          <w:rFonts w:ascii="Times New Roman" w:hAnsi="Times New Roman" w:cs="Times New Roman"/>
          <w:noProof/>
          <w:color w:val="3F6BA9"/>
        </w:rPr>
        <w:t>Introduction</w:t>
      </w:r>
      <w:r w:rsidR="009B21A7">
        <w:rPr>
          <w:noProof/>
        </w:rPr>
        <w:tab/>
      </w:r>
      <w:r w:rsidR="009B21A7">
        <w:rPr>
          <w:noProof/>
        </w:rPr>
        <w:fldChar w:fldCharType="begin"/>
      </w:r>
      <w:r w:rsidR="009B21A7">
        <w:rPr>
          <w:noProof/>
        </w:rPr>
        <w:instrText xml:space="preserve"> PAGEREF _Toc264813780 \h </w:instrText>
      </w:r>
      <w:r w:rsidR="009B21A7">
        <w:rPr>
          <w:noProof/>
        </w:rPr>
      </w:r>
      <w:r w:rsidR="009B21A7">
        <w:rPr>
          <w:noProof/>
        </w:rPr>
        <w:fldChar w:fldCharType="separate"/>
      </w:r>
      <w:r w:rsidR="00C15A87">
        <w:rPr>
          <w:noProof/>
        </w:rPr>
        <w:t>3</w:t>
      </w:r>
      <w:r w:rsidR="009B21A7">
        <w:rPr>
          <w:noProof/>
        </w:rPr>
        <w:fldChar w:fldCharType="end"/>
      </w:r>
    </w:p>
    <w:p w14:paraId="2D710264" w14:textId="77777777" w:rsidR="009B21A7" w:rsidRDefault="009B21A7">
      <w:pPr>
        <w:pStyle w:val="TM1"/>
        <w:tabs>
          <w:tab w:val="left" w:pos="360"/>
          <w:tab w:val="right" w:leader="dot" w:pos="9394"/>
        </w:tabs>
        <w:rPr>
          <w:noProof/>
          <w:szCs w:val="24"/>
          <w:lang w:val="en-GB" w:eastAsia="ja-JP"/>
        </w:rPr>
      </w:pPr>
      <w:r w:rsidRPr="000223A3">
        <w:rPr>
          <w:rFonts w:ascii="Times New Roman" w:hAnsi="Times New Roman" w:cs="Times New Roman"/>
          <w:noProof/>
          <w:color w:val="3F6BA9"/>
        </w:rPr>
        <w:t>2</w:t>
      </w:r>
      <w:r>
        <w:rPr>
          <w:noProof/>
          <w:szCs w:val="24"/>
          <w:lang w:val="en-GB" w:eastAsia="ja-JP"/>
        </w:rPr>
        <w:tab/>
      </w:r>
      <w:r w:rsidRPr="000223A3">
        <w:rPr>
          <w:rFonts w:ascii="Times New Roman" w:hAnsi="Times New Roman" w:cs="Times New Roman"/>
          <w:noProof/>
          <w:color w:val="3F6BA9"/>
        </w:rPr>
        <w:t>Analyse du besoin</w:t>
      </w:r>
      <w:r>
        <w:rPr>
          <w:noProof/>
        </w:rPr>
        <w:tab/>
      </w:r>
      <w:r>
        <w:rPr>
          <w:noProof/>
        </w:rPr>
        <w:fldChar w:fldCharType="begin"/>
      </w:r>
      <w:r>
        <w:rPr>
          <w:noProof/>
        </w:rPr>
        <w:instrText xml:space="preserve"> PAGEREF _Toc264813781 \h </w:instrText>
      </w:r>
      <w:r>
        <w:rPr>
          <w:noProof/>
        </w:rPr>
      </w:r>
      <w:r>
        <w:rPr>
          <w:noProof/>
        </w:rPr>
        <w:fldChar w:fldCharType="separate"/>
      </w:r>
      <w:r w:rsidR="00C15A87">
        <w:rPr>
          <w:noProof/>
        </w:rPr>
        <w:t>3</w:t>
      </w:r>
      <w:r>
        <w:rPr>
          <w:noProof/>
        </w:rPr>
        <w:fldChar w:fldCharType="end"/>
      </w:r>
    </w:p>
    <w:p w14:paraId="63758959" w14:textId="77777777" w:rsidR="009B21A7" w:rsidRDefault="009B21A7">
      <w:pPr>
        <w:pStyle w:val="TM2"/>
        <w:tabs>
          <w:tab w:val="left" w:pos="795"/>
          <w:tab w:val="right" w:leader="dot" w:pos="9394"/>
        </w:tabs>
        <w:rPr>
          <w:noProof/>
          <w:szCs w:val="24"/>
          <w:lang w:val="en-GB" w:eastAsia="ja-JP"/>
        </w:rPr>
      </w:pPr>
      <w:r>
        <w:rPr>
          <w:noProof/>
        </w:rPr>
        <w:t>2.1</w:t>
      </w:r>
      <w:r>
        <w:rPr>
          <w:noProof/>
          <w:szCs w:val="24"/>
          <w:lang w:val="en-GB" w:eastAsia="ja-JP"/>
        </w:rPr>
        <w:tab/>
      </w:r>
      <w:r>
        <w:rPr>
          <w:noProof/>
        </w:rPr>
        <w:t>Organisation et cadrage de l’étude de la societe BNK</w:t>
      </w:r>
      <w:r>
        <w:rPr>
          <w:noProof/>
        </w:rPr>
        <w:tab/>
      </w:r>
      <w:r>
        <w:rPr>
          <w:noProof/>
        </w:rPr>
        <w:fldChar w:fldCharType="begin"/>
      </w:r>
      <w:r>
        <w:rPr>
          <w:noProof/>
        </w:rPr>
        <w:instrText xml:space="preserve"> PAGEREF _Toc264813782 \h </w:instrText>
      </w:r>
      <w:r>
        <w:rPr>
          <w:noProof/>
        </w:rPr>
      </w:r>
      <w:r>
        <w:rPr>
          <w:noProof/>
        </w:rPr>
        <w:fldChar w:fldCharType="separate"/>
      </w:r>
      <w:r w:rsidR="00C15A87">
        <w:rPr>
          <w:noProof/>
        </w:rPr>
        <w:t>3</w:t>
      </w:r>
      <w:r>
        <w:rPr>
          <w:noProof/>
        </w:rPr>
        <w:fldChar w:fldCharType="end"/>
      </w:r>
    </w:p>
    <w:p w14:paraId="2F22FF10"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2.1.1</w:t>
      </w:r>
      <w:r>
        <w:rPr>
          <w:noProof/>
          <w:szCs w:val="24"/>
          <w:lang w:val="en-GB" w:eastAsia="ja-JP"/>
        </w:rPr>
        <w:tab/>
      </w:r>
      <w:r w:rsidRPr="000223A3">
        <w:rPr>
          <w:rFonts w:ascii="Times New Roman" w:hAnsi="Times New Roman" w:cs="Times New Roman"/>
          <w:noProof/>
        </w:rPr>
        <w:t>Hiérarchie</w:t>
      </w:r>
      <w:r>
        <w:rPr>
          <w:noProof/>
        </w:rPr>
        <w:tab/>
      </w:r>
      <w:r>
        <w:rPr>
          <w:noProof/>
        </w:rPr>
        <w:fldChar w:fldCharType="begin"/>
      </w:r>
      <w:r>
        <w:rPr>
          <w:noProof/>
        </w:rPr>
        <w:instrText xml:space="preserve"> PAGEREF _Toc264813783 \h </w:instrText>
      </w:r>
      <w:r>
        <w:rPr>
          <w:noProof/>
        </w:rPr>
      </w:r>
      <w:r>
        <w:rPr>
          <w:noProof/>
        </w:rPr>
        <w:fldChar w:fldCharType="separate"/>
      </w:r>
      <w:r w:rsidR="00C15A87">
        <w:rPr>
          <w:noProof/>
        </w:rPr>
        <w:t>3</w:t>
      </w:r>
      <w:r>
        <w:rPr>
          <w:noProof/>
        </w:rPr>
        <w:fldChar w:fldCharType="end"/>
      </w:r>
    </w:p>
    <w:p w14:paraId="6C9FD995"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2.1.2</w:t>
      </w:r>
      <w:r>
        <w:rPr>
          <w:noProof/>
          <w:szCs w:val="24"/>
          <w:lang w:val="en-GB" w:eastAsia="ja-JP"/>
        </w:rPr>
        <w:tab/>
      </w:r>
      <w:r w:rsidRPr="000223A3">
        <w:rPr>
          <w:rFonts w:ascii="Times New Roman" w:hAnsi="Times New Roman" w:cs="Times New Roman"/>
          <w:noProof/>
        </w:rPr>
        <w:t>Les différents acteurs</w:t>
      </w:r>
      <w:r>
        <w:rPr>
          <w:noProof/>
        </w:rPr>
        <w:tab/>
      </w:r>
      <w:r>
        <w:rPr>
          <w:noProof/>
        </w:rPr>
        <w:fldChar w:fldCharType="begin"/>
      </w:r>
      <w:r>
        <w:rPr>
          <w:noProof/>
        </w:rPr>
        <w:instrText xml:space="preserve"> PAGEREF _Toc264813784 \h </w:instrText>
      </w:r>
      <w:r>
        <w:rPr>
          <w:noProof/>
        </w:rPr>
      </w:r>
      <w:r>
        <w:rPr>
          <w:noProof/>
        </w:rPr>
        <w:fldChar w:fldCharType="separate"/>
      </w:r>
      <w:r w:rsidR="00C15A87">
        <w:rPr>
          <w:noProof/>
        </w:rPr>
        <w:t>5</w:t>
      </w:r>
      <w:r>
        <w:rPr>
          <w:noProof/>
        </w:rPr>
        <w:fldChar w:fldCharType="end"/>
      </w:r>
    </w:p>
    <w:p w14:paraId="4B6B21FD"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2.1.3</w:t>
      </w:r>
      <w:r>
        <w:rPr>
          <w:noProof/>
          <w:szCs w:val="24"/>
          <w:lang w:val="en-GB" w:eastAsia="ja-JP"/>
        </w:rPr>
        <w:tab/>
      </w:r>
      <w:r w:rsidRPr="000223A3">
        <w:rPr>
          <w:rFonts w:ascii="Times New Roman" w:hAnsi="Times New Roman" w:cs="Times New Roman"/>
          <w:noProof/>
        </w:rPr>
        <w:t>Les différents comités</w:t>
      </w:r>
      <w:r>
        <w:rPr>
          <w:noProof/>
        </w:rPr>
        <w:tab/>
      </w:r>
      <w:r>
        <w:rPr>
          <w:noProof/>
        </w:rPr>
        <w:fldChar w:fldCharType="begin"/>
      </w:r>
      <w:r>
        <w:rPr>
          <w:noProof/>
        </w:rPr>
        <w:instrText xml:space="preserve"> PAGEREF _Toc264813785 \h </w:instrText>
      </w:r>
      <w:r>
        <w:rPr>
          <w:noProof/>
        </w:rPr>
      </w:r>
      <w:r>
        <w:rPr>
          <w:noProof/>
        </w:rPr>
        <w:fldChar w:fldCharType="separate"/>
      </w:r>
      <w:r w:rsidR="00C15A87">
        <w:rPr>
          <w:noProof/>
        </w:rPr>
        <w:t>5</w:t>
      </w:r>
      <w:r>
        <w:rPr>
          <w:noProof/>
        </w:rPr>
        <w:fldChar w:fldCharType="end"/>
      </w:r>
    </w:p>
    <w:p w14:paraId="6803C04C"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2.1.4</w:t>
      </w:r>
      <w:r>
        <w:rPr>
          <w:noProof/>
          <w:szCs w:val="24"/>
          <w:lang w:val="en-GB" w:eastAsia="ja-JP"/>
        </w:rPr>
        <w:tab/>
      </w:r>
      <w:r w:rsidRPr="000223A3">
        <w:rPr>
          <w:rFonts w:ascii="Times New Roman" w:hAnsi="Times New Roman" w:cs="Times New Roman"/>
          <w:noProof/>
        </w:rPr>
        <w:t>Les différents points à améliorer</w:t>
      </w:r>
      <w:r>
        <w:rPr>
          <w:noProof/>
        </w:rPr>
        <w:tab/>
      </w:r>
      <w:r>
        <w:rPr>
          <w:noProof/>
        </w:rPr>
        <w:fldChar w:fldCharType="begin"/>
      </w:r>
      <w:r>
        <w:rPr>
          <w:noProof/>
        </w:rPr>
        <w:instrText xml:space="preserve"> PAGEREF _Toc264813786 \h </w:instrText>
      </w:r>
      <w:r>
        <w:rPr>
          <w:noProof/>
        </w:rPr>
      </w:r>
      <w:r>
        <w:rPr>
          <w:noProof/>
        </w:rPr>
        <w:fldChar w:fldCharType="separate"/>
      </w:r>
      <w:r w:rsidR="00C15A87">
        <w:rPr>
          <w:noProof/>
        </w:rPr>
        <w:t>6</w:t>
      </w:r>
      <w:r>
        <w:rPr>
          <w:noProof/>
        </w:rPr>
        <w:fldChar w:fldCharType="end"/>
      </w:r>
    </w:p>
    <w:p w14:paraId="72F51832"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2.1.5</w:t>
      </w:r>
      <w:r>
        <w:rPr>
          <w:noProof/>
          <w:szCs w:val="24"/>
          <w:lang w:val="en-GB" w:eastAsia="ja-JP"/>
        </w:rPr>
        <w:tab/>
      </w:r>
      <w:r w:rsidRPr="000223A3">
        <w:rPr>
          <w:rFonts w:ascii="Times New Roman" w:hAnsi="Times New Roman" w:cs="Times New Roman"/>
          <w:noProof/>
        </w:rPr>
        <w:t>Objectifs</w:t>
      </w:r>
      <w:r>
        <w:rPr>
          <w:noProof/>
        </w:rPr>
        <w:tab/>
      </w:r>
      <w:r>
        <w:rPr>
          <w:noProof/>
        </w:rPr>
        <w:fldChar w:fldCharType="begin"/>
      </w:r>
      <w:r>
        <w:rPr>
          <w:noProof/>
        </w:rPr>
        <w:instrText xml:space="preserve"> PAGEREF _Toc264813787 \h </w:instrText>
      </w:r>
      <w:r>
        <w:rPr>
          <w:noProof/>
        </w:rPr>
      </w:r>
      <w:r>
        <w:rPr>
          <w:noProof/>
        </w:rPr>
        <w:fldChar w:fldCharType="separate"/>
      </w:r>
      <w:r w:rsidR="00C15A87">
        <w:rPr>
          <w:noProof/>
        </w:rPr>
        <w:t>6</w:t>
      </w:r>
      <w:r>
        <w:rPr>
          <w:noProof/>
        </w:rPr>
        <w:fldChar w:fldCharType="end"/>
      </w:r>
    </w:p>
    <w:p w14:paraId="3FAE2848" w14:textId="77777777" w:rsidR="009B21A7" w:rsidRDefault="009B21A7">
      <w:pPr>
        <w:pStyle w:val="TM2"/>
        <w:tabs>
          <w:tab w:val="left" w:pos="795"/>
          <w:tab w:val="right" w:leader="dot" w:pos="9394"/>
        </w:tabs>
        <w:rPr>
          <w:noProof/>
          <w:szCs w:val="24"/>
          <w:lang w:val="en-GB" w:eastAsia="ja-JP"/>
        </w:rPr>
      </w:pPr>
      <w:r>
        <w:rPr>
          <w:noProof/>
        </w:rPr>
        <w:t>2.2</w:t>
      </w:r>
      <w:r>
        <w:rPr>
          <w:noProof/>
          <w:szCs w:val="24"/>
          <w:lang w:val="en-GB" w:eastAsia="ja-JP"/>
        </w:rPr>
        <w:tab/>
      </w:r>
      <w:r>
        <w:rPr>
          <w:noProof/>
        </w:rPr>
        <w:t>Diagramme d’activite - Représentation du processus de travail BNK</w:t>
      </w:r>
      <w:r>
        <w:rPr>
          <w:noProof/>
        </w:rPr>
        <w:tab/>
      </w:r>
      <w:r>
        <w:rPr>
          <w:noProof/>
        </w:rPr>
        <w:fldChar w:fldCharType="begin"/>
      </w:r>
      <w:r>
        <w:rPr>
          <w:noProof/>
        </w:rPr>
        <w:instrText xml:space="preserve"> PAGEREF _Toc264813788 \h </w:instrText>
      </w:r>
      <w:r>
        <w:rPr>
          <w:noProof/>
        </w:rPr>
      </w:r>
      <w:r>
        <w:rPr>
          <w:noProof/>
        </w:rPr>
        <w:fldChar w:fldCharType="separate"/>
      </w:r>
      <w:r w:rsidR="00C15A87">
        <w:rPr>
          <w:noProof/>
        </w:rPr>
        <w:t>7</w:t>
      </w:r>
      <w:r>
        <w:rPr>
          <w:noProof/>
        </w:rPr>
        <w:fldChar w:fldCharType="end"/>
      </w:r>
    </w:p>
    <w:p w14:paraId="174C1E36" w14:textId="77777777" w:rsidR="009B21A7" w:rsidRDefault="009B21A7">
      <w:pPr>
        <w:pStyle w:val="TM3"/>
        <w:tabs>
          <w:tab w:val="left" w:pos="1200"/>
          <w:tab w:val="right" w:leader="dot" w:pos="9394"/>
        </w:tabs>
        <w:rPr>
          <w:noProof/>
          <w:szCs w:val="24"/>
          <w:lang w:val="en-GB" w:eastAsia="ja-JP"/>
        </w:rPr>
      </w:pPr>
      <w:r w:rsidRPr="000223A3">
        <w:rPr>
          <w:rFonts w:ascii="Times New Roman" w:hAnsi="Times New Roman" w:cs="Times New Roman"/>
          <w:noProof/>
        </w:rPr>
        <w:t>2.2.1</w:t>
      </w:r>
      <w:r>
        <w:rPr>
          <w:noProof/>
          <w:szCs w:val="24"/>
          <w:lang w:val="en-GB" w:eastAsia="ja-JP"/>
        </w:rPr>
        <w:tab/>
      </w:r>
      <w:r w:rsidRPr="000223A3">
        <w:rPr>
          <w:rFonts w:ascii="Times New Roman" w:hAnsi="Times New Roman" w:cs="Times New Roman"/>
          <w:noProof/>
        </w:rPr>
        <w:t>Gestion des demandes de clients</w:t>
      </w:r>
      <w:r>
        <w:rPr>
          <w:noProof/>
        </w:rPr>
        <w:tab/>
      </w:r>
      <w:r>
        <w:rPr>
          <w:noProof/>
        </w:rPr>
        <w:fldChar w:fldCharType="begin"/>
      </w:r>
      <w:r>
        <w:rPr>
          <w:noProof/>
        </w:rPr>
        <w:instrText xml:space="preserve"> PAGEREF _Toc264813789 \h </w:instrText>
      </w:r>
      <w:r>
        <w:rPr>
          <w:noProof/>
        </w:rPr>
      </w:r>
      <w:r>
        <w:rPr>
          <w:noProof/>
        </w:rPr>
        <w:fldChar w:fldCharType="separate"/>
      </w:r>
      <w:r w:rsidR="00C15A87">
        <w:rPr>
          <w:noProof/>
        </w:rPr>
        <w:t>7</w:t>
      </w:r>
      <w:r>
        <w:rPr>
          <w:noProof/>
        </w:rPr>
        <w:fldChar w:fldCharType="end"/>
      </w:r>
    </w:p>
    <w:p w14:paraId="5E2FBF1A" w14:textId="77777777" w:rsidR="009B21A7" w:rsidRDefault="009B21A7">
      <w:pPr>
        <w:pStyle w:val="TM3"/>
        <w:tabs>
          <w:tab w:val="left" w:pos="1217"/>
          <w:tab w:val="right" w:leader="dot" w:pos="9394"/>
        </w:tabs>
        <w:rPr>
          <w:noProof/>
          <w:szCs w:val="24"/>
          <w:lang w:val="en-GB" w:eastAsia="ja-JP"/>
        </w:rPr>
      </w:pPr>
      <w:r>
        <w:rPr>
          <w:noProof/>
        </w:rPr>
        <w:t>2.2.2</w:t>
      </w:r>
      <w:r>
        <w:rPr>
          <w:noProof/>
          <w:szCs w:val="24"/>
          <w:lang w:val="en-GB" w:eastAsia="ja-JP"/>
        </w:rPr>
        <w:tab/>
      </w:r>
      <w:r>
        <w:rPr>
          <w:noProof/>
        </w:rPr>
        <w:t>Gestion des contrats</w:t>
      </w:r>
      <w:r>
        <w:rPr>
          <w:noProof/>
        </w:rPr>
        <w:tab/>
      </w:r>
      <w:r>
        <w:rPr>
          <w:noProof/>
        </w:rPr>
        <w:fldChar w:fldCharType="begin"/>
      </w:r>
      <w:r>
        <w:rPr>
          <w:noProof/>
        </w:rPr>
        <w:instrText xml:space="preserve"> PAGEREF _Toc264813790 \h </w:instrText>
      </w:r>
      <w:r>
        <w:rPr>
          <w:noProof/>
        </w:rPr>
      </w:r>
      <w:r>
        <w:rPr>
          <w:noProof/>
        </w:rPr>
        <w:fldChar w:fldCharType="separate"/>
      </w:r>
      <w:r w:rsidR="00C15A87">
        <w:rPr>
          <w:noProof/>
        </w:rPr>
        <w:t>8</w:t>
      </w:r>
      <w:r>
        <w:rPr>
          <w:noProof/>
        </w:rPr>
        <w:fldChar w:fldCharType="end"/>
      </w:r>
    </w:p>
    <w:p w14:paraId="68C33F34" w14:textId="77777777" w:rsidR="009B21A7" w:rsidRDefault="009B21A7">
      <w:pPr>
        <w:pStyle w:val="TM3"/>
        <w:tabs>
          <w:tab w:val="left" w:pos="1217"/>
          <w:tab w:val="right" w:leader="dot" w:pos="9394"/>
        </w:tabs>
        <w:rPr>
          <w:noProof/>
          <w:szCs w:val="24"/>
          <w:lang w:val="en-GB" w:eastAsia="ja-JP"/>
        </w:rPr>
      </w:pPr>
      <w:r>
        <w:rPr>
          <w:noProof/>
        </w:rPr>
        <w:t>2.2.3</w:t>
      </w:r>
      <w:r>
        <w:rPr>
          <w:noProof/>
          <w:szCs w:val="24"/>
          <w:lang w:val="en-GB" w:eastAsia="ja-JP"/>
        </w:rPr>
        <w:tab/>
      </w:r>
      <w:r>
        <w:rPr>
          <w:noProof/>
        </w:rPr>
        <w:t>Gestion des suivis de fournisseurs</w:t>
      </w:r>
      <w:r>
        <w:rPr>
          <w:noProof/>
        </w:rPr>
        <w:tab/>
      </w:r>
      <w:r>
        <w:rPr>
          <w:noProof/>
        </w:rPr>
        <w:fldChar w:fldCharType="begin"/>
      </w:r>
      <w:r>
        <w:rPr>
          <w:noProof/>
        </w:rPr>
        <w:instrText xml:space="preserve"> PAGEREF _Toc264813791 \h </w:instrText>
      </w:r>
      <w:r>
        <w:rPr>
          <w:noProof/>
        </w:rPr>
      </w:r>
      <w:r>
        <w:rPr>
          <w:noProof/>
        </w:rPr>
        <w:fldChar w:fldCharType="separate"/>
      </w:r>
      <w:r w:rsidR="00C15A87">
        <w:rPr>
          <w:noProof/>
        </w:rPr>
        <w:t>9</w:t>
      </w:r>
      <w:r>
        <w:rPr>
          <w:noProof/>
        </w:rPr>
        <w:fldChar w:fldCharType="end"/>
      </w:r>
    </w:p>
    <w:p w14:paraId="255CAA46" w14:textId="77777777" w:rsidR="009B21A7" w:rsidRDefault="009B21A7">
      <w:pPr>
        <w:pStyle w:val="TM2"/>
        <w:tabs>
          <w:tab w:val="left" w:pos="795"/>
          <w:tab w:val="right" w:leader="dot" w:pos="9394"/>
        </w:tabs>
        <w:rPr>
          <w:noProof/>
          <w:szCs w:val="24"/>
          <w:lang w:val="en-GB" w:eastAsia="ja-JP"/>
        </w:rPr>
      </w:pPr>
      <w:r>
        <w:rPr>
          <w:noProof/>
        </w:rPr>
        <w:t>2.3</w:t>
      </w:r>
      <w:r>
        <w:rPr>
          <w:noProof/>
          <w:szCs w:val="24"/>
          <w:lang w:val="en-GB" w:eastAsia="ja-JP"/>
        </w:rPr>
        <w:tab/>
      </w:r>
      <w:r>
        <w:rPr>
          <w:noProof/>
        </w:rPr>
        <w:t>Diagramme des cas d’utilisation - Fonctionnalités proposées pour la gestion des fournisseurs</w:t>
      </w:r>
      <w:r>
        <w:rPr>
          <w:noProof/>
        </w:rPr>
        <w:tab/>
      </w:r>
      <w:r>
        <w:rPr>
          <w:noProof/>
        </w:rPr>
        <w:fldChar w:fldCharType="begin"/>
      </w:r>
      <w:r>
        <w:rPr>
          <w:noProof/>
        </w:rPr>
        <w:instrText xml:space="preserve"> PAGEREF _Toc264813792 \h </w:instrText>
      </w:r>
      <w:r>
        <w:rPr>
          <w:noProof/>
        </w:rPr>
      </w:r>
      <w:r>
        <w:rPr>
          <w:noProof/>
        </w:rPr>
        <w:fldChar w:fldCharType="separate"/>
      </w:r>
      <w:r w:rsidR="00C15A87">
        <w:rPr>
          <w:noProof/>
        </w:rPr>
        <w:t>9</w:t>
      </w:r>
      <w:r>
        <w:rPr>
          <w:noProof/>
        </w:rPr>
        <w:fldChar w:fldCharType="end"/>
      </w:r>
    </w:p>
    <w:p w14:paraId="6EFD06FC" w14:textId="77777777" w:rsidR="009B21A7" w:rsidRDefault="009B21A7">
      <w:pPr>
        <w:pStyle w:val="TM3"/>
        <w:tabs>
          <w:tab w:val="left" w:pos="1217"/>
          <w:tab w:val="right" w:leader="dot" w:pos="9394"/>
        </w:tabs>
        <w:rPr>
          <w:noProof/>
          <w:szCs w:val="24"/>
          <w:lang w:val="en-GB" w:eastAsia="ja-JP"/>
        </w:rPr>
      </w:pPr>
      <w:r>
        <w:rPr>
          <w:noProof/>
        </w:rPr>
        <w:t>2.3.1</w:t>
      </w:r>
      <w:r>
        <w:rPr>
          <w:noProof/>
          <w:szCs w:val="24"/>
          <w:lang w:val="en-GB" w:eastAsia="ja-JP"/>
        </w:rPr>
        <w:tab/>
      </w:r>
      <w:r>
        <w:rPr>
          <w:noProof/>
        </w:rPr>
        <w:t>Gestion des demandes des clients</w:t>
      </w:r>
      <w:r>
        <w:rPr>
          <w:noProof/>
        </w:rPr>
        <w:tab/>
      </w:r>
      <w:r>
        <w:rPr>
          <w:noProof/>
        </w:rPr>
        <w:fldChar w:fldCharType="begin"/>
      </w:r>
      <w:r>
        <w:rPr>
          <w:noProof/>
        </w:rPr>
        <w:instrText xml:space="preserve"> PAGEREF _Toc264813793 \h </w:instrText>
      </w:r>
      <w:r>
        <w:rPr>
          <w:noProof/>
        </w:rPr>
      </w:r>
      <w:r>
        <w:rPr>
          <w:noProof/>
        </w:rPr>
        <w:fldChar w:fldCharType="separate"/>
      </w:r>
      <w:r w:rsidR="00C15A87">
        <w:rPr>
          <w:noProof/>
        </w:rPr>
        <w:t>9</w:t>
      </w:r>
      <w:r>
        <w:rPr>
          <w:noProof/>
        </w:rPr>
        <w:fldChar w:fldCharType="end"/>
      </w:r>
    </w:p>
    <w:p w14:paraId="7C01DD4A" w14:textId="77777777" w:rsidR="009B21A7" w:rsidRDefault="009B21A7">
      <w:pPr>
        <w:pStyle w:val="TM3"/>
        <w:tabs>
          <w:tab w:val="left" w:pos="1217"/>
          <w:tab w:val="right" w:leader="dot" w:pos="9394"/>
        </w:tabs>
        <w:rPr>
          <w:noProof/>
          <w:szCs w:val="24"/>
          <w:lang w:val="en-GB" w:eastAsia="ja-JP"/>
        </w:rPr>
      </w:pPr>
      <w:r>
        <w:rPr>
          <w:noProof/>
        </w:rPr>
        <w:t>2.3.2</w:t>
      </w:r>
      <w:r>
        <w:rPr>
          <w:noProof/>
          <w:szCs w:val="24"/>
          <w:lang w:val="en-GB" w:eastAsia="ja-JP"/>
        </w:rPr>
        <w:tab/>
      </w:r>
      <w:r>
        <w:rPr>
          <w:noProof/>
        </w:rPr>
        <w:t>Gestion de la recherche des fournisseurs</w:t>
      </w:r>
      <w:r>
        <w:rPr>
          <w:noProof/>
        </w:rPr>
        <w:tab/>
      </w:r>
      <w:r>
        <w:rPr>
          <w:noProof/>
        </w:rPr>
        <w:fldChar w:fldCharType="begin"/>
      </w:r>
      <w:r>
        <w:rPr>
          <w:noProof/>
        </w:rPr>
        <w:instrText xml:space="preserve"> PAGEREF _Toc264813794 \h </w:instrText>
      </w:r>
      <w:r>
        <w:rPr>
          <w:noProof/>
        </w:rPr>
      </w:r>
      <w:r>
        <w:rPr>
          <w:noProof/>
        </w:rPr>
        <w:fldChar w:fldCharType="separate"/>
      </w:r>
      <w:r w:rsidR="00C15A87">
        <w:rPr>
          <w:noProof/>
        </w:rPr>
        <w:t>10</w:t>
      </w:r>
      <w:r>
        <w:rPr>
          <w:noProof/>
        </w:rPr>
        <w:fldChar w:fldCharType="end"/>
      </w:r>
    </w:p>
    <w:p w14:paraId="6E9367E0" w14:textId="77777777" w:rsidR="009B21A7" w:rsidRDefault="009B21A7">
      <w:pPr>
        <w:pStyle w:val="TM3"/>
        <w:tabs>
          <w:tab w:val="left" w:pos="1217"/>
          <w:tab w:val="right" w:leader="dot" w:pos="9394"/>
        </w:tabs>
        <w:rPr>
          <w:noProof/>
          <w:szCs w:val="24"/>
          <w:lang w:val="en-GB" w:eastAsia="ja-JP"/>
        </w:rPr>
      </w:pPr>
      <w:r>
        <w:rPr>
          <w:noProof/>
        </w:rPr>
        <w:t>2.3.3</w:t>
      </w:r>
      <w:r>
        <w:rPr>
          <w:noProof/>
          <w:szCs w:val="24"/>
          <w:lang w:val="en-GB" w:eastAsia="ja-JP"/>
        </w:rPr>
        <w:tab/>
      </w:r>
      <w:r>
        <w:rPr>
          <w:noProof/>
        </w:rPr>
        <w:t>Gestion des contrats</w:t>
      </w:r>
      <w:r>
        <w:rPr>
          <w:noProof/>
        </w:rPr>
        <w:tab/>
      </w:r>
      <w:r>
        <w:rPr>
          <w:noProof/>
        </w:rPr>
        <w:fldChar w:fldCharType="begin"/>
      </w:r>
      <w:r>
        <w:rPr>
          <w:noProof/>
        </w:rPr>
        <w:instrText xml:space="preserve"> PAGEREF _Toc264813795 \h </w:instrText>
      </w:r>
      <w:r>
        <w:rPr>
          <w:noProof/>
        </w:rPr>
      </w:r>
      <w:r>
        <w:rPr>
          <w:noProof/>
        </w:rPr>
        <w:fldChar w:fldCharType="separate"/>
      </w:r>
      <w:r w:rsidR="00C15A87">
        <w:rPr>
          <w:noProof/>
        </w:rPr>
        <w:t>11</w:t>
      </w:r>
      <w:r>
        <w:rPr>
          <w:noProof/>
        </w:rPr>
        <w:fldChar w:fldCharType="end"/>
      </w:r>
    </w:p>
    <w:p w14:paraId="2804F04A" w14:textId="77777777" w:rsidR="009B21A7" w:rsidRDefault="009B21A7">
      <w:pPr>
        <w:pStyle w:val="TM2"/>
        <w:tabs>
          <w:tab w:val="right" w:leader="dot" w:pos="9394"/>
        </w:tabs>
        <w:rPr>
          <w:noProof/>
          <w:szCs w:val="24"/>
          <w:lang w:val="en-GB" w:eastAsia="ja-JP"/>
        </w:rPr>
      </w:pPr>
      <w:r>
        <w:rPr>
          <w:noProof/>
        </w:rPr>
        <w:t>2.4</w:t>
      </w:r>
      <w:r>
        <w:rPr>
          <w:noProof/>
        </w:rPr>
        <w:tab/>
      </w:r>
      <w:r>
        <w:rPr>
          <w:noProof/>
        </w:rPr>
        <w:fldChar w:fldCharType="begin"/>
      </w:r>
      <w:r>
        <w:rPr>
          <w:noProof/>
        </w:rPr>
        <w:instrText xml:space="preserve"> PAGEREF _Toc264813796 \h </w:instrText>
      </w:r>
      <w:r>
        <w:rPr>
          <w:noProof/>
        </w:rPr>
      </w:r>
      <w:r>
        <w:rPr>
          <w:noProof/>
        </w:rPr>
        <w:fldChar w:fldCharType="separate"/>
      </w:r>
      <w:r w:rsidR="00C15A87">
        <w:rPr>
          <w:noProof/>
        </w:rPr>
        <w:t>11</w:t>
      </w:r>
      <w:r>
        <w:rPr>
          <w:noProof/>
        </w:rPr>
        <w:fldChar w:fldCharType="end"/>
      </w:r>
    </w:p>
    <w:p w14:paraId="608320B8" w14:textId="77777777" w:rsidR="009B21A7" w:rsidRDefault="009B21A7">
      <w:pPr>
        <w:pStyle w:val="TM3"/>
        <w:tabs>
          <w:tab w:val="left" w:pos="1217"/>
          <w:tab w:val="right" w:leader="dot" w:pos="9394"/>
        </w:tabs>
        <w:rPr>
          <w:noProof/>
          <w:szCs w:val="24"/>
          <w:lang w:val="en-GB" w:eastAsia="ja-JP"/>
        </w:rPr>
      </w:pPr>
      <w:r>
        <w:rPr>
          <w:noProof/>
        </w:rPr>
        <w:t>2.4.1</w:t>
      </w:r>
      <w:r>
        <w:rPr>
          <w:noProof/>
          <w:szCs w:val="24"/>
          <w:lang w:val="en-GB" w:eastAsia="ja-JP"/>
        </w:rPr>
        <w:tab/>
      </w:r>
      <w:r>
        <w:rPr>
          <w:noProof/>
        </w:rPr>
        <w:t>Gestion des suivis fournisseurs</w:t>
      </w:r>
      <w:r>
        <w:rPr>
          <w:noProof/>
        </w:rPr>
        <w:tab/>
      </w:r>
      <w:r>
        <w:rPr>
          <w:noProof/>
        </w:rPr>
        <w:fldChar w:fldCharType="begin"/>
      </w:r>
      <w:r>
        <w:rPr>
          <w:noProof/>
        </w:rPr>
        <w:instrText xml:space="preserve"> PAGEREF _Toc264813797 \h </w:instrText>
      </w:r>
      <w:r>
        <w:rPr>
          <w:noProof/>
        </w:rPr>
      </w:r>
      <w:r>
        <w:rPr>
          <w:noProof/>
        </w:rPr>
        <w:fldChar w:fldCharType="separate"/>
      </w:r>
      <w:r w:rsidR="00C15A87">
        <w:rPr>
          <w:noProof/>
        </w:rPr>
        <w:t>12</w:t>
      </w:r>
      <w:r>
        <w:rPr>
          <w:noProof/>
        </w:rPr>
        <w:fldChar w:fldCharType="end"/>
      </w:r>
    </w:p>
    <w:p w14:paraId="218B2AE2" w14:textId="77777777" w:rsidR="009B21A7" w:rsidRDefault="009B21A7">
      <w:pPr>
        <w:pStyle w:val="TM2"/>
        <w:tabs>
          <w:tab w:val="left" w:pos="795"/>
          <w:tab w:val="right" w:leader="dot" w:pos="9394"/>
        </w:tabs>
        <w:rPr>
          <w:noProof/>
          <w:szCs w:val="24"/>
          <w:lang w:val="en-GB" w:eastAsia="ja-JP"/>
        </w:rPr>
      </w:pPr>
      <w:r>
        <w:rPr>
          <w:noProof/>
        </w:rPr>
        <w:t>2.5</w:t>
      </w:r>
      <w:r>
        <w:rPr>
          <w:noProof/>
          <w:szCs w:val="24"/>
          <w:lang w:val="en-GB" w:eastAsia="ja-JP"/>
        </w:rPr>
        <w:tab/>
      </w:r>
      <w:r>
        <w:rPr>
          <w:noProof/>
        </w:rPr>
        <w:t>Diagramme de séquence – Mise en œuvre des fonctionnalités</w:t>
      </w:r>
      <w:r>
        <w:rPr>
          <w:noProof/>
        </w:rPr>
        <w:tab/>
      </w:r>
      <w:r>
        <w:rPr>
          <w:noProof/>
        </w:rPr>
        <w:fldChar w:fldCharType="begin"/>
      </w:r>
      <w:r>
        <w:rPr>
          <w:noProof/>
        </w:rPr>
        <w:instrText xml:space="preserve"> PAGEREF _Toc264813798 \h </w:instrText>
      </w:r>
      <w:r>
        <w:rPr>
          <w:noProof/>
        </w:rPr>
      </w:r>
      <w:r>
        <w:rPr>
          <w:noProof/>
        </w:rPr>
        <w:fldChar w:fldCharType="separate"/>
      </w:r>
      <w:r w:rsidR="00C15A87">
        <w:rPr>
          <w:noProof/>
        </w:rPr>
        <w:t>12</w:t>
      </w:r>
      <w:r>
        <w:rPr>
          <w:noProof/>
        </w:rPr>
        <w:fldChar w:fldCharType="end"/>
      </w:r>
    </w:p>
    <w:p w14:paraId="0F548A77" w14:textId="04766F7F" w:rsidR="009B21A7" w:rsidRDefault="009B21A7" w:rsidP="009B21A7">
      <w:pPr>
        <w:pStyle w:val="TM3"/>
        <w:tabs>
          <w:tab w:val="left" w:pos="1217"/>
          <w:tab w:val="right" w:leader="dot" w:pos="9394"/>
        </w:tabs>
        <w:rPr>
          <w:noProof/>
          <w:szCs w:val="24"/>
          <w:lang w:val="en-GB" w:eastAsia="ja-JP"/>
        </w:rPr>
      </w:pPr>
      <w:r>
        <w:rPr>
          <w:noProof/>
        </w:rPr>
        <w:t>2.5.1</w:t>
      </w:r>
      <w:r>
        <w:rPr>
          <w:noProof/>
          <w:szCs w:val="24"/>
          <w:lang w:val="en-GB" w:eastAsia="ja-JP"/>
        </w:rPr>
        <w:tab/>
      </w:r>
      <w:r>
        <w:rPr>
          <w:noProof/>
        </w:rPr>
        <w:t>Détails de la « Gestion des demandes des clients »</w:t>
      </w:r>
      <w:r>
        <w:rPr>
          <w:noProof/>
        </w:rPr>
        <w:tab/>
      </w:r>
      <w:r>
        <w:rPr>
          <w:noProof/>
        </w:rPr>
        <w:fldChar w:fldCharType="begin"/>
      </w:r>
      <w:r>
        <w:rPr>
          <w:noProof/>
        </w:rPr>
        <w:instrText xml:space="preserve"> PAGEREF _Toc264813799 \h </w:instrText>
      </w:r>
      <w:r>
        <w:rPr>
          <w:noProof/>
        </w:rPr>
      </w:r>
      <w:r>
        <w:rPr>
          <w:noProof/>
        </w:rPr>
        <w:fldChar w:fldCharType="separate"/>
      </w:r>
      <w:r w:rsidR="00C15A87">
        <w:rPr>
          <w:noProof/>
        </w:rPr>
        <w:t>13</w:t>
      </w:r>
      <w:r>
        <w:rPr>
          <w:noProof/>
        </w:rPr>
        <w:fldChar w:fldCharType="end"/>
      </w:r>
    </w:p>
    <w:p w14:paraId="3950B353" w14:textId="77777777" w:rsidR="009B21A7" w:rsidRDefault="009B21A7">
      <w:pPr>
        <w:pStyle w:val="TM3"/>
        <w:tabs>
          <w:tab w:val="left" w:pos="1217"/>
          <w:tab w:val="right" w:leader="dot" w:pos="9394"/>
        </w:tabs>
        <w:rPr>
          <w:noProof/>
          <w:szCs w:val="24"/>
          <w:lang w:val="en-GB" w:eastAsia="ja-JP"/>
        </w:rPr>
      </w:pPr>
      <w:r>
        <w:rPr>
          <w:noProof/>
        </w:rPr>
        <w:t>2.5.2</w:t>
      </w:r>
      <w:r>
        <w:rPr>
          <w:noProof/>
          <w:szCs w:val="24"/>
          <w:lang w:val="en-GB" w:eastAsia="ja-JP"/>
        </w:rPr>
        <w:tab/>
      </w:r>
      <w:r>
        <w:rPr>
          <w:noProof/>
        </w:rPr>
        <w:t>Détails de la « Gestion de la recherche des fournisseurs »</w:t>
      </w:r>
      <w:r>
        <w:rPr>
          <w:noProof/>
        </w:rPr>
        <w:tab/>
      </w:r>
      <w:r>
        <w:rPr>
          <w:noProof/>
        </w:rPr>
        <w:fldChar w:fldCharType="begin"/>
      </w:r>
      <w:r>
        <w:rPr>
          <w:noProof/>
        </w:rPr>
        <w:instrText xml:space="preserve"> PAGEREF _Toc264813804 \h </w:instrText>
      </w:r>
      <w:r>
        <w:rPr>
          <w:noProof/>
        </w:rPr>
      </w:r>
      <w:r>
        <w:rPr>
          <w:noProof/>
        </w:rPr>
        <w:fldChar w:fldCharType="separate"/>
      </w:r>
      <w:r w:rsidR="00C15A87">
        <w:rPr>
          <w:noProof/>
        </w:rPr>
        <w:t>21</w:t>
      </w:r>
      <w:r>
        <w:rPr>
          <w:noProof/>
        </w:rPr>
        <w:fldChar w:fldCharType="end"/>
      </w:r>
    </w:p>
    <w:p w14:paraId="01C6CE6B" w14:textId="77777777" w:rsidR="009B21A7" w:rsidRDefault="009B21A7">
      <w:pPr>
        <w:pStyle w:val="TM3"/>
        <w:tabs>
          <w:tab w:val="left" w:pos="1217"/>
          <w:tab w:val="right" w:leader="dot" w:pos="9394"/>
        </w:tabs>
        <w:rPr>
          <w:noProof/>
          <w:szCs w:val="24"/>
          <w:lang w:val="en-GB" w:eastAsia="ja-JP"/>
        </w:rPr>
      </w:pPr>
      <w:r>
        <w:rPr>
          <w:noProof/>
        </w:rPr>
        <w:t>2.5.3</w:t>
      </w:r>
      <w:r>
        <w:rPr>
          <w:noProof/>
          <w:szCs w:val="24"/>
          <w:lang w:val="en-GB" w:eastAsia="ja-JP"/>
        </w:rPr>
        <w:tab/>
      </w:r>
      <w:r>
        <w:rPr>
          <w:noProof/>
        </w:rPr>
        <w:t>Détails de la « Gestion des contrats »</w:t>
      </w:r>
      <w:r>
        <w:rPr>
          <w:noProof/>
        </w:rPr>
        <w:tab/>
      </w:r>
      <w:r>
        <w:rPr>
          <w:noProof/>
        </w:rPr>
        <w:fldChar w:fldCharType="begin"/>
      </w:r>
      <w:r>
        <w:rPr>
          <w:noProof/>
        </w:rPr>
        <w:instrText xml:space="preserve"> PAGEREF _Toc264813811 \h </w:instrText>
      </w:r>
      <w:r>
        <w:rPr>
          <w:noProof/>
        </w:rPr>
      </w:r>
      <w:r>
        <w:rPr>
          <w:noProof/>
        </w:rPr>
        <w:fldChar w:fldCharType="separate"/>
      </w:r>
      <w:r w:rsidR="00C15A87">
        <w:rPr>
          <w:noProof/>
        </w:rPr>
        <w:t>27</w:t>
      </w:r>
      <w:r>
        <w:rPr>
          <w:noProof/>
        </w:rPr>
        <w:fldChar w:fldCharType="end"/>
      </w:r>
    </w:p>
    <w:p w14:paraId="1491FE2A" w14:textId="77777777" w:rsidR="009B21A7" w:rsidRDefault="009B21A7">
      <w:pPr>
        <w:pStyle w:val="TM3"/>
        <w:tabs>
          <w:tab w:val="left" w:pos="1217"/>
          <w:tab w:val="right" w:leader="dot" w:pos="9394"/>
        </w:tabs>
        <w:rPr>
          <w:noProof/>
          <w:szCs w:val="24"/>
          <w:lang w:val="en-GB" w:eastAsia="ja-JP"/>
        </w:rPr>
      </w:pPr>
      <w:r>
        <w:rPr>
          <w:noProof/>
        </w:rPr>
        <w:t>2.5.1</w:t>
      </w:r>
      <w:r>
        <w:rPr>
          <w:noProof/>
          <w:szCs w:val="24"/>
          <w:lang w:val="en-GB" w:eastAsia="ja-JP"/>
        </w:rPr>
        <w:tab/>
      </w:r>
      <w:r>
        <w:rPr>
          <w:noProof/>
        </w:rPr>
        <w:t>Détails de la « Gestion des suivis des fournisseurs »</w:t>
      </w:r>
      <w:r>
        <w:rPr>
          <w:noProof/>
        </w:rPr>
        <w:tab/>
      </w:r>
      <w:r>
        <w:rPr>
          <w:noProof/>
        </w:rPr>
        <w:fldChar w:fldCharType="begin"/>
      </w:r>
      <w:r>
        <w:rPr>
          <w:noProof/>
        </w:rPr>
        <w:instrText xml:space="preserve"> PAGEREF _Toc264813813 \h </w:instrText>
      </w:r>
      <w:r>
        <w:rPr>
          <w:noProof/>
        </w:rPr>
      </w:r>
      <w:r>
        <w:rPr>
          <w:noProof/>
        </w:rPr>
        <w:fldChar w:fldCharType="separate"/>
      </w:r>
      <w:r w:rsidR="00C15A87">
        <w:rPr>
          <w:noProof/>
        </w:rPr>
        <w:t>34</w:t>
      </w:r>
      <w:r>
        <w:rPr>
          <w:noProof/>
        </w:rPr>
        <w:fldChar w:fldCharType="end"/>
      </w:r>
    </w:p>
    <w:p w14:paraId="37DAA493" w14:textId="77777777" w:rsidR="009B21A7" w:rsidRDefault="009B21A7">
      <w:pPr>
        <w:pStyle w:val="TM2"/>
        <w:tabs>
          <w:tab w:val="left" w:pos="795"/>
          <w:tab w:val="right" w:leader="dot" w:pos="9394"/>
        </w:tabs>
        <w:rPr>
          <w:noProof/>
          <w:szCs w:val="24"/>
          <w:lang w:val="en-GB" w:eastAsia="ja-JP"/>
        </w:rPr>
      </w:pPr>
      <w:r>
        <w:rPr>
          <w:noProof/>
        </w:rPr>
        <w:t>2.6</w:t>
      </w:r>
      <w:r>
        <w:rPr>
          <w:noProof/>
          <w:szCs w:val="24"/>
          <w:lang w:val="en-GB" w:eastAsia="ja-JP"/>
        </w:rPr>
        <w:tab/>
      </w:r>
      <w:r>
        <w:rPr>
          <w:noProof/>
        </w:rPr>
        <w:t>Modèle de sous-domaine – Modélisation statique du systeme d’information</w:t>
      </w:r>
      <w:r>
        <w:rPr>
          <w:noProof/>
        </w:rPr>
        <w:tab/>
      </w:r>
      <w:r>
        <w:rPr>
          <w:noProof/>
        </w:rPr>
        <w:fldChar w:fldCharType="begin"/>
      </w:r>
      <w:r>
        <w:rPr>
          <w:noProof/>
        </w:rPr>
        <w:instrText xml:space="preserve"> PAGEREF _Toc264813815 \h </w:instrText>
      </w:r>
      <w:r>
        <w:rPr>
          <w:noProof/>
        </w:rPr>
      </w:r>
      <w:r>
        <w:rPr>
          <w:noProof/>
        </w:rPr>
        <w:fldChar w:fldCharType="separate"/>
      </w:r>
      <w:r w:rsidR="00C15A87">
        <w:rPr>
          <w:noProof/>
        </w:rPr>
        <w:t>37</w:t>
      </w:r>
      <w:r>
        <w:rPr>
          <w:noProof/>
        </w:rPr>
        <w:fldChar w:fldCharType="end"/>
      </w:r>
    </w:p>
    <w:p w14:paraId="59E8801B" w14:textId="77777777" w:rsidR="009B21A7" w:rsidRDefault="009B21A7">
      <w:pPr>
        <w:pStyle w:val="TM3"/>
        <w:tabs>
          <w:tab w:val="left" w:pos="1217"/>
          <w:tab w:val="right" w:leader="dot" w:pos="9394"/>
        </w:tabs>
        <w:rPr>
          <w:noProof/>
          <w:szCs w:val="24"/>
          <w:lang w:val="en-GB" w:eastAsia="ja-JP"/>
        </w:rPr>
      </w:pPr>
      <w:r>
        <w:rPr>
          <w:noProof/>
        </w:rPr>
        <w:t>2.6.1</w:t>
      </w:r>
      <w:r>
        <w:rPr>
          <w:noProof/>
          <w:szCs w:val="24"/>
          <w:lang w:val="en-GB" w:eastAsia="ja-JP"/>
        </w:rPr>
        <w:tab/>
      </w:r>
      <w:r>
        <w:rPr>
          <w:noProof/>
        </w:rPr>
        <w:t>Sous domaine de la gestion des demandes des clients</w:t>
      </w:r>
      <w:r>
        <w:rPr>
          <w:noProof/>
        </w:rPr>
        <w:tab/>
      </w:r>
      <w:r>
        <w:rPr>
          <w:noProof/>
        </w:rPr>
        <w:fldChar w:fldCharType="begin"/>
      </w:r>
      <w:r>
        <w:rPr>
          <w:noProof/>
        </w:rPr>
        <w:instrText xml:space="preserve"> PAGEREF _Toc264813816 \h </w:instrText>
      </w:r>
      <w:r>
        <w:rPr>
          <w:noProof/>
        </w:rPr>
      </w:r>
      <w:r>
        <w:rPr>
          <w:noProof/>
        </w:rPr>
        <w:fldChar w:fldCharType="separate"/>
      </w:r>
      <w:r w:rsidR="00C15A87">
        <w:rPr>
          <w:noProof/>
        </w:rPr>
        <w:t>37</w:t>
      </w:r>
      <w:r>
        <w:rPr>
          <w:noProof/>
        </w:rPr>
        <w:fldChar w:fldCharType="end"/>
      </w:r>
    </w:p>
    <w:p w14:paraId="47876A71" w14:textId="77777777" w:rsidR="009B21A7" w:rsidRDefault="009B21A7">
      <w:pPr>
        <w:pStyle w:val="TM3"/>
        <w:tabs>
          <w:tab w:val="left" w:pos="1217"/>
          <w:tab w:val="right" w:leader="dot" w:pos="9394"/>
        </w:tabs>
        <w:rPr>
          <w:noProof/>
          <w:szCs w:val="24"/>
          <w:lang w:val="en-GB" w:eastAsia="ja-JP"/>
        </w:rPr>
      </w:pPr>
      <w:r>
        <w:rPr>
          <w:noProof/>
        </w:rPr>
        <w:t>2.6.2</w:t>
      </w:r>
      <w:r>
        <w:rPr>
          <w:noProof/>
          <w:szCs w:val="24"/>
          <w:lang w:val="en-GB" w:eastAsia="ja-JP"/>
        </w:rPr>
        <w:tab/>
      </w:r>
      <w:r>
        <w:rPr>
          <w:noProof/>
        </w:rPr>
        <w:t>Sous domaine de la gestion des recherches de fournisseurs</w:t>
      </w:r>
      <w:r>
        <w:rPr>
          <w:noProof/>
        </w:rPr>
        <w:tab/>
      </w:r>
      <w:r>
        <w:rPr>
          <w:noProof/>
        </w:rPr>
        <w:fldChar w:fldCharType="begin"/>
      </w:r>
      <w:r>
        <w:rPr>
          <w:noProof/>
        </w:rPr>
        <w:instrText xml:space="preserve"> PAGEREF _Toc264813817 \h </w:instrText>
      </w:r>
      <w:r>
        <w:rPr>
          <w:noProof/>
        </w:rPr>
      </w:r>
      <w:r>
        <w:rPr>
          <w:noProof/>
        </w:rPr>
        <w:fldChar w:fldCharType="separate"/>
      </w:r>
      <w:r w:rsidR="00C15A87">
        <w:rPr>
          <w:noProof/>
        </w:rPr>
        <w:t>37</w:t>
      </w:r>
      <w:r>
        <w:rPr>
          <w:noProof/>
        </w:rPr>
        <w:fldChar w:fldCharType="end"/>
      </w:r>
    </w:p>
    <w:p w14:paraId="310B5AB3" w14:textId="77777777" w:rsidR="009B21A7" w:rsidRDefault="009B21A7">
      <w:pPr>
        <w:pStyle w:val="TM3"/>
        <w:tabs>
          <w:tab w:val="left" w:pos="1217"/>
          <w:tab w:val="right" w:leader="dot" w:pos="9394"/>
        </w:tabs>
        <w:rPr>
          <w:noProof/>
          <w:szCs w:val="24"/>
          <w:lang w:val="en-GB" w:eastAsia="ja-JP"/>
        </w:rPr>
      </w:pPr>
      <w:r>
        <w:rPr>
          <w:noProof/>
        </w:rPr>
        <w:t>2.6.3</w:t>
      </w:r>
      <w:r>
        <w:rPr>
          <w:noProof/>
          <w:szCs w:val="24"/>
          <w:lang w:val="en-GB" w:eastAsia="ja-JP"/>
        </w:rPr>
        <w:tab/>
      </w:r>
      <w:r>
        <w:rPr>
          <w:noProof/>
        </w:rPr>
        <w:t>Sous domaine de la gestion des suivis contrats</w:t>
      </w:r>
      <w:r>
        <w:rPr>
          <w:noProof/>
        </w:rPr>
        <w:tab/>
      </w:r>
      <w:r>
        <w:rPr>
          <w:noProof/>
        </w:rPr>
        <w:fldChar w:fldCharType="begin"/>
      </w:r>
      <w:r>
        <w:rPr>
          <w:noProof/>
        </w:rPr>
        <w:instrText xml:space="preserve"> PAGEREF _Toc264813818 \h </w:instrText>
      </w:r>
      <w:r>
        <w:rPr>
          <w:noProof/>
        </w:rPr>
      </w:r>
      <w:r>
        <w:rPr>
          <w:noProof/>
        </w:rPr>
        <w:fldChar w:fldCharType="separate"/>
      </w:r>
      <w:r w:rsidR="00C15A87">
        <w:rPr>
          <w:noProof/>
        </w:rPr>
        <w:t>37</w:t>
      </w:r>
      <w:r>
        <w:rPr>
          <w:noProof/>
        </w:rPr>
        <w:fldChar w:fldCharType="end"/>
      </w:r>
    </w:p>
    <w:p w14:paraId="1BA36337" w14:textId="77777777" w:rsidR="009B21A7" w:rsidRDefault="009B21A7">
      <w:pPr>
        <w:pStyle w:val="TM3"/>
        <w:tabs>
          <w:tab w:val="left" w:pos="1217"/>
          <w:tab w:val="right" w:leader="dot" w:pos="9394"/>
        </w:tabs>
        <w:rPr>
          <w:noProof/>
          <w:szCs w:val="24"/>
          <w:lang w:val="en-GB" w:eastAsia="ja-JP"/>
        </w:rPr>
      </w:pPr>
      <w:r>
        <w:rPr>
          <w:noProof/>
        </w:rPr>
        <w:lastRenderedPageBreak/>
        <w:t>2.6.4</w:t>
      </w:r>
      <w:r>
        <w:rPr>
          <w:noProof/>
          <w:szCs w:val="24"/>
          <w:lang w:val="en-GB" w:eastAsia="ja-JP"/>
        </w:rPr>
        <w:tab/>
      </w:r>
      <w:r>
        <w:rPr>
          <w:noProof/>
        </w:rPr>
        <w:t>Sous domaine de la gestion des suivis fournisseurs</w:t>
      </w:r>
      <w:r>
        <w:rPr>
          <w:noProof/>
        </w:rPr>
        <w:tab/>
      </w:r>
      <w:r>
        <w:rPr>
          <w:noProof/>
        </w:rPr>
        <w:fldChar w:fldCharType="begin"/>
      </w:r>
      <w:r>
        <w:rPr>
          <w:noProof/>
        </w:rPr>
        <w:instrText xml:space="preserve"> PAGEREF _Toc264813819 \h </w:instrText>
      </w:r>
      <w:r>
        <w:rPr>
          <w:noProof/>
        </w:rPr>
      </w:r>
      <w:r>
        <w:rPr>
          <w:noProof/>
        </w:rPr>
        <w:fldChar w:fldCharType="separate"/>
      </w:r>
      <w:r w:rsidR="00C15A87">
        <w:rPr>
          <w:noProof/>
        </w:rPr>
        <w:t>37</w:t>
      </w:r>
      <w:r>
        <w:rPr>
          <w:noProof/>
        </w:rPr>
        <w:fldChar w:fldCharType="end"/>
      </w:r>
    </w:p>
    <w:p w14:paraId="6621F4D1" w14:textId="77777777" w:rsidR="009B21A7" w:rsidRDefault="009B21A7">
      <w:pPr>
        <w:pStyle w:val="TM1"/>
        <w:tabs>
          <w:tab w:val="left" w:pos="373"/>
          <w:tab w:val="right" w:leader="dot" w:pos="9394"/>
        </w:tabs>
        <w:rPr>
          <w:noProof/>
          <w:szCs w:val="24"/>
          <w:lang w:val="en-GB" w:eastAsia="ja-JP"/>
        </w:rPr>
      </w:pPr>
      <w:r>
        <w:rPr>
          <w:noProof/>
        </w:rPr>
        <w:t>3</w:t>
      </w:r>
      <w:r>
        <w:rPr>
          <w:noProof/>
          <w:szCs w:val="24"/>
          <w:lang w:val="en-GB" w:eastAsia="ja-JP"/>
        </w:rPr>
        <w:tab/>
      </w:r>
      <w:r>
        <w:rPr>
          <w:noProof/>
        </w:rPr>
        <w:t>Conception du nouveau systeme d’information</w:t>
      </w:r>
      <w:r>
        <w:rPr>
          <w:noProof/>
        </w:rPr>
        <w:tab/>
      </w:r>
      <w:r>
        <w:rPr>
          <w:noProof/>
        </w:rPr>
        <w:fldChar w:fldCharType="begin"/>
      </w:r>
      <w:r>
        <w:rPr>
          <w:noProof/>
        </w:rPr>
        <w:instrText xml:space="preserve"> PAGEREF _Toc264813820 \h </w:instrText>
      </w:r>
      <w:r>
        <w:rPr>
          <w:noProof/>
        </w:rPr>
      </w:r>
      <w:r>
        <w:rPr>
          <w:noProof/>
        </w:rPr>
        <w:fldChar w:fldCharType="separate"/>
      </w:r>
      <w:r w:rsidR="00C15A87">
        <w:rPr>
          <w:noProof/>
        </w:rPr>
        <w:t>37</w:t>
      </w:r>
      <w:r>
        <w:rPr>
          <w:noProof/>
        </w:rPr>
        <w:fldChar w:fldCharType="end"/>
      </w:r>
    </w:p>
    <w:p w14:paraId="3FB9ECD6" w14:textId="77777777" w:rsidR="009B21A7" w:rsidRDefault="009B21A7">
      <w:pPr>
        <w:pStyle w:val="TM2"/>
        <w:tabs>
          <w:tab w:val="left" w:pos="795"/>
          <w:tab w:val="right" w:leader="dot" w:pos="9394"/>
        </w:tabs>
        <w:rPr>
          <w:noProof/>
          <w:szCs w:val="24"/>
          <w:lang w:val="en-GB" w:eastAsia="ja-JP"/>
        </w:rPr>
      </w:pPr>
      <w:r>
        <w:rPr>
          <w:noProof/>
        </w:rPr>
        <w:t>3.1</w:t>
      </w:r>
      <w:r>
        <w:rPr>
          <w:noProof/>
          <w:szCs w:val="24"/>
          <w:lang w:val="en-GB" w:eastAsia="ja-JP"/>
        </w:rPr>
        <w:tab/>
      </w:r>
      <w:r>
        <w:rPr>
          <w:noProof/>
        </w:rPr>
        <w:t>Diagramme de classe – termes du domaine</w:t>
      </w:r>
      <w:r>
        <w:rPr>
          <w:noProof/>
        </w:rPr>
        <w:tab/>
      </w:r>
      <w:r>
        <w:rPr>
          <w:noProof/>
        </w:rPr>
        <w:fldChar w:fldCharType="begin"/>
      </w:r>
      <w:r>
        <w:rPr>
          <w:noProof/>
        </w:rPr>
        <w:instrText xml:space="preserve"> PAGEREF _Toc264813821 \h </w:instrText>
      </w:r>
      <w:r>
        <w:rPr>
          <w:noProof/>
        </w:rPr>
      </w:r>
      <w:r>
        <w:rPr>
          <w:noProof/>
        </w:rPr>
        <w:fldChar w:fldCharType="separate"/>
      </w:r>
      <w:r w:rsidR="00C15A87">
        <w:rPr>
          <w:noProof/>
        </w:rPr>
        <w:t>37</w:t>
      </w:r>
      <w:r>
        <w:rPr>
          <w:noProof/>
        </w:rPr>
        <w:fldChar w:fldCharType="end"/>
      </w:r>
    </w:p>
    <w:p w14:paraId="5ABFB1B2" w14:textId="77777777" w:rsidR="009B21A7" w:rsidRDefault="009B21A7">
      <w:pPr>
        <w:pStyle w:val="TM3"/>
        <w:tabs>
          <w:tab w:val="left" w:pos="1217"/>
          <w:tab w:val="right" w:leader="dot" w:pos="9394"/>
        </w:tabs>
        <w:rPr>
          <w:noProof/>
          <w:szCs w:val="24"/>
          <w:lang w:val="en-GB" w:eastAsia="ja-JP"/>
        </w:rPr>
      </w:pPr>
      <w:r>
        <w:rPr>
          <w:noProof/>
        </w:rPr>
        <w:t>3.1.1</w:t>
      </w:r>
      <w:r>
        <w:rPr>
          <w:noProof/>
          <w:szCs w:val="24"/>
          <w:lang w:val="en-GB" w:eastAsia="ja-JP"/>
        </w:rPr>
        <w:tab/>
      </w:r>
      <w:r>
        <w:rPr>
          <w:noProof/>
        </w:rPr>
        <w:t>Terme du sous domaine de la gestion des demandes des clients</w:t>
      </w:r>
      <w:r>
        <w:rPr>
          <w:noProof/>
        </w:rPr>
        <w:tab/>
      </w:r>
      <w:r>
        <w:rPr>
          <w:noProof/>
        </w:rPr>
        <w:fldChar w:fldCharType="begin"/>
      </w:r>
      <w:r>
        <w:rPr>
          <w:noProof/>
        </w:rPr>
        <w:instrText xml:space="preserve"> PAGEREF _Toc264813822 \h </w:instrText>
      </w:r>
      <w:r>
        <w:rPr>
          <w:noProof/>
        </w:rPr>
      </w:r>
      <w:r>
        <w:rPr>
          <w:noProof/>
        </w:rPr>
        <w:fldChar w:fldCharType="separate"/>
      </w:r>
      <w:r w:rsidR="00C15A87">
        <w:rPr>
          <w:noProof/>
        </w:rPr>
        <w:t>37</w:t>
      </w:r>
      <w:r>
        <w:rPr>
          <w:noProof/>
        </w:rPr>
        <w:fldChar w:fldCharType="end"/>
      </w:r>
    </w:p>
    <w:p w14:paraId="0710DF58" w14:textId="77777777" w:rsidR="009B21A7" w:rsidRDefault="009B21A7">
      <w:pPr>
        <w:pStyle w:val="TM3"/>
        <w:tabs>
          <w:tab w:val="left" w:pos="1217"/>
          <w:tab w:val="right" w:leader="dot" w:pos="9394"/>
        </w:tabs>
        <w:rPr>
          <w:noProof/>
          <w:szCs w:val="24"/>
          <w:lang w:val="en-GB" w:eastAsia="ja-JP"/>
        </w:rPr>
      </w:pPr>
      <w:r>
        <w:rPr>
          <w:noProof/>
        </w:rPr>
        <w:t>3.1.2</w:t>
      </w:r>
      <w:r>
        <w:rPr>
          <w:noProof/>
          <w:szCs w:val="24"/>
          <w:lang w:val="en-GB" w:eastAsia="ja-JP"/>
        </w:rPr>
        <w:tab/>
      </w:r>
      <w:r>
        <w:rPr>
          <w:noProof/>
        </w:rPr>
        <w:t>Terme du sous domaine de la gestion des recherches de fournisseurs</w:t>
      </w:r>
      <w:r>
        <w:rPr>
          <w:noProof/>
        </w:rPr>
        <w:tab/>
      </w:r>
      <w:r>
        <w:rPr>
          <w:noProof/>
        </w:rPr>
        <w:fldChar w:fldCharType="begin"/>
      </w:r>
      <w:r>
        <w:rPr>
          <w:noProof/>
        </w:rPr>
        <w:instrText xml:space="preserve"> PAGEREF _Toc264813823 \h </w:instrText>
      </w:r>
      <w:r>
        <w:rPr>
          <w:noProof/>
        </w:rPr>
      </w:r>
      <w:r>
        <w:rPr>
          <w:noProof/>
        </w:rPr>
        <w:fldChar w:fldCharType="separate"/>
      </w:r>
      <w:r w:rsidR="00C15A87">
        <w:rPr>
          <w:noProof/>
        </w:rPr>
        <w:t>3</w:t>
      </w:r>
      <w:r w:rsidR="00C15A87">
        <w:rPr>
          <w:noProof/>
        </w:rPr>
        <w:t>8</w:t>
      </w:r>
      <w:r>
        <w:rPr>
          <w:noProof/>
        </w:rPr>
        <w:fldChar w:fldCharType="end"/>
      </w:r>
    </w:p>
    <w:p w14:paraId="2D54F91A" w14:textId="77777777" w:rsidR="009B21A7" w:rsidRDefault="009B21A7">
      <w:pPr>
        <w:pStyle w:val="TM3"/>
        <w:tabs>
          <w:tab w:val="left" w:pos="1217"/>
          <w:tab w:val="right" w:leader="dot" w:pos="9394"/>
        </w:tabs>
        <w:rPr>
          <w:noProof/>
          <w:szCs w:val="24"/>
          <w:lang w:val="en-GB" w:eastAsia="ja-JP"/>
        </w:rPr>
      </w:pPr>
      <w:r>
        <w:rPr>
          <w:noProof/>
        </w:rPr>
        <w:t>3.1.3</w:t>
      </w:r>
      <w:r>
        <w:rPr>
          <w:noProof/>
          <w:szCs w:val="24"/>
          <w:lang w:val="en-GB" w:eastAsia="ja-JP"/>
        </w:rPr>
        <w:tab/>
      </w:r>
      <w:r>
        <w:rPr>
          <w:noProof/>
        </w:rPr>
        <w:t>Terme du sous domaine de la gestion des contrats</w:t>
      </w:r>
      <w:r>
        <w:rPr>
          <w:noProof/>
        </w:rPr>
        <w:tab/>
      </w:r>
      <w:r>
        <w:rPr>
          <w:noProof/>
        </w:rPr>
        <w:fldChar w:fldCharType="begin"/>
      </w:r>
      <w:r>
        <w:rPr>
          <w:noProof/>
        </w:rPr>
        <w:instrText xml:space="preserve"> PAGEREF _Toc264813824 \h </w:instrText>
      </w:r>
      <w:r>
        <w:rPr>
          <w:noProof/>
        </w:rPr>
      </w:r>
      <w:r>
        <w:rPr>
          <w:noProof/>
        </w:rPr>
        <w:fldChar w:fldCharType="separate"/>
      </w:r>
      <w:r w:rsidR="00C15A87">
        <w:rPr>
          <w:noProof/>
        </w:rPr>
        <w:t>38</w:t>
      </w:r>
      <w:r>
        <w:rPr>
          <w:noProof/>
        </w:rPr>
        <w:fldChar w:fldCharType="end"/>
      </w:r>
    </w:p>
    <w:p w14:paraId="2FE534E3" w14:textId="77777777" w:rsidR="009B21A7" w:rsidRDefault="009B21A7">
      <w:pPr>
        <w:pStyle w:val="TM2"/>
        <w:tabs>
          <w:tab w:val="left" w:pos="795"/>
          <w:tab w:val="right" w:leader="dot" w:pos="9394"/>
        </w:tabs>
        <w:rPr>
          <w:noProof/>
          <w:szCs w:val="24"/>
          <w:lang w:val="en-GB" w:eastAsia="ja-JP"/>
        </w:rPr>
      </w:pPr>
      <w:r>
        <w:rPr>
          <w:noProof/>
        </w:rPr>
        <w:t>3.2</w:t>
      </w:r>
      <w:r>
        <w:rPr>
          <w:noProof/>
          <w:szCs w:val="24"/>
          <w:lang w:val="en-GB" w:eastAsia="ja-JP"/>
        </w:rPr>
        <w:tab/>
      </w:r>
      <w:r>
        <w:rPr>
          <w:noProof/>
        </w:rPr>
        <w:t>Diagramme d’états-transitions – évolution des objets métiers</w:t>
      </w:r>
      <w:r>
        <w:rPr>
          <w:noProof/>
        </w:rPr>
        <w:tab/>
      </w:r>
      <w:r>
        <w:rPr>
          <w:noProof/>
        </w:rPr>
        <w:fldChar w:fldCharType="begin"/>
      </w:r>
      <w:r>
        <w:rPr>
          <w:noProof/>
        </w:rPr>
        <w:instrText xml:space="preserve"> PAGEREF _Toc264813825 \h </w:instrText>
      </w:r>
      <w:r>
        <w:rPr>
          <w:noProof/>
        </w:rPr>
      </w:r>
      <w:r>
        <w:rPr>
          <w:noProof/>
        </w:rPr>
        <w:fldChar w:fldCharType="separate"/>
      </w:r>
      <w:r w:rsidR="00C15A87">
        <w:rPr>
          <w:noProof/>
        </w:rPr>
        <w:t>38</w:t>
      </w:r>
      <w:r>
        <w:rPr>
          <w:noProof/>
        </w:rPr>
        <w:fldChar w:fldCharType="end"/>
      </w:r>
    </w:p>
    <w:p w14:paraId="072AA529" w14:textId="77777777" w:rsidR="009B21A7" w:rsidRDefault="009B21A7">
      <w:pPr>
        <w:pStyle w:val="TM3"/>
        <w:tabs>
          <w:tab w:val="left" w:pos="1217"/>
          <w:tab w:val="right" w:leader="dot" w:pos="9394"/>
        </w:tabs>
        <w:rPr>
          <w:noProof/>
          <w:szCs w:val="24"/>
          <w:lang w:val="en-GB" w:eastAsia="ja-JP"/>
        </w:rPr>
      </w:pPr>
      <w:r>
        <w:rPr>
          <w:noProof/>
        </w:rPr>
        <w:t>3.2.2</w:t>
      </w:r>
      <w:r>
        <w:rPr>
          <w:noProof/>
          <w:szCs w:val="24"/>
          <w:lang w:val="en-GB" w:eastAsia="ja-JP"/>
        </w:rPr>
        <w:tab/>
      </w:r>
      <w:r>
        <w:rPr>
          <w:noProof/>
        </w:rPr>
        <w:t>Evolution de l’objet « Annonce »</w:t>
      </w:r>
      <w:r>
        <w:rPr>
          <w:noProof/>
        </w:rPr>
        <w:tab/>
      </w:r>
      <w:r>
        <w:rPr>
          <w:noProof/>
        </w:rPr>
        <w:fldChar w:fldCharType="begin"/>
      </w:r>
      <w:r>
        <w:rPr>
          <w:noProof/>
        </w:rPr>
        <w:instrText xml:space="preserve"> PAGEREF _Toc264813826 \h </w:instrText>
      </w:r>
      <w:r>
        <w:rPr>
          <w:noProof/>
        </w:rPr>
      </w:r>
      <w:r>
        <w:rPr>
          <w:noProof/>
        </w:rPr>
        <w:fldChar w:fldCharType="separate"/>
      </w:r>
      <w:r w:rsidR="00C15A87">
        <w:rPr>
          <w:noProof/>
        </w:rPr>
        <w:t>39</w:t>
      </w:r>
      <w:r>
        <w:rPr>
          <w:noProof/>
        </w:rPr>
        <w:fldChar w:fldCharType="end"/>
      </w:r>
    </w:p>
    <w:p w14:paraId="0A0ECE52" w14:textId="77777777" w:rsidR="009B21A7" w:rsidRDefault="009B21A7">
      <w:pPr>
        <w:pStyle w:val="TM3"/>
        <w:tabs>
          <w:tab w:val="left" w:pos="1217"/>
          <w:tab w:val="right" w:leader="dot" w:pos="9394"/>
        </w:tabs>
        <w:rPr>
          <w:noProof/>
          <w:szCs w:val="24"/>
          <w:lang w:val="en-GB" w:eastAsia="ja-JP"/>
        </w:rPr>
      </w:pPr>
      <w:r>
        <w:rPr>
          <w:noProof/>
        </w:rPr>
        <w:t>3.2.3</w:t>
      </w:r>
      <w:r>
        <w:rPr>
          <w:noProof/>
          <w:szCs w:val="24"/>
          <w:lang w:val="en-GB" w:eastAsia="ja-JP"/>
        </w:rPr>
        <w:tab/>
      </w:r>
      <w:r>
        <w:rPr>
          <w:noProof/>
        </w:rPr>
        <w:t>Evolution de l’objet « Contrat»</w:t>
      </w:r>
      <w:r>
        <w:rPr>
          <w:noProof/>
        </w:rPr>
        <w:tab/>
      </w:r>
      <w:r>
        <w:rPr>
          <w:noProof/>
        </w:rPr>
        <w:fldChar w:fldCharType="begin"/>
      </w:r>
      <w:r>
        <w:rPr>
          <w:noProof/>
        </w:rPr>
        <w:instrText xml:space="preserve"> PAGEREF _Toc264813827 \h </w:instrText>
      </w:r>
      <w:r>
        <w:rPr>
          <w:noProof/>
        </w:rPr>
      </w:r>
      <w:r>
        <w:rPr>
          <w:noProof/>
        </w:rPr>
        <w:fldChar w:fldCharType="separate"/>
      </w:r>
      <w:r w:rsidR="00C15A87">
        <w:rPr>
          <w:noProof/>
        </w:rPr>
        <w:t>40</w:t>
      </w:r>
      <w:r>
        <w:rPr>
          <w:noProof/>
        </w:rPr>
        <w:fldChar w:fldCharType="end"/>
      </w:r>
    </w:p>
    <w:p w14:paraId="750DCAA5" w14:textId="77777777" w:rsidR="009B21A7" w:rsidRDefault="009B21A7">
      <w:pPr>
        <w:pStyle w:val="TM3"/>
        <w:tabs>
          <w:tab w:val="left" w:pos="1217"/>
          <w:tab w:val="right" w:leader="dot" w:pos="9394"/>
        </w:tabs>
        <w:rPr>
          <w:noProof/>
          <w:szCs w:val="24"/>
          <w:lang w:val="en-GB" w:eastAsia="ja-JP"/>
        </w:rPr>
      </w:pPr>
      <w:r>
        <w:rPr>
          <w:noProof/>
        </w:rPr>
        <w:t>3.2.4</w:t>
      </w:r>
      <w:r>
        <w:rPr>
          <w:noProof/>
          <w:szCs w:val="24"/>
          <w:lang w:val="en-GB" w:eastAsia="ja-JP"/>
        </w:rPr>
        <w:tab/>
      </w:r>
      <w:r>
        <w:rPr>
          <w:noProof/>
        </w:rPr>
        <w:t>Evolution de l’objet « Ticket d’entretien»</w:t>
      </w:r>
      <w:r>
        <w:rPr>
          <w:noProof/>
        </w:rPr>
        <w:tab/>
      </w:r>
      <w:r>
        <w:rPr>
          <w:noProof/>
        </w:rPr>
        <w:fldChar w:fldCharType="begin"/>
      </w:r>
      <w:r>
        <w:rPr>
          <w:noProof/>
        </w:rPr>
        <w:instrText xml:space="preserve"> PAGEREF _Toc264813828 \h </w:instrText>
      </w:r>
      <w:r>
        <w:rPr>
          <w:noProof/>
        </w:rPr>
      </w:r>
      <w:r>
        <w:rPr>
          <w:noProof/>
        </w:rPr>
        <w:fldChar w:fldCharType="separate"/>
      </w:r>
      <w:r w:rsidR="00C15A87">
        <w:rPr>
          <w:noProof/>
        </w:rPr>
        <w:t>41</w:t>
      </w:r>
      <w:r>
        <w:rPr>
          <w:noProof/>
        </w:rPr>
        <w:fldChar w:fldCharType="end"/>
      </w:r>
    </w:p>
    <w:p w14:paraId="2D241840" w14:textId="77777777" w:rsidR="009B21A7" w:rsidRDefault="009B21A7">
      <w:pPr>
        <w:pStyle w:val="TM3"/>
        <w:tabs>
          <w:tab w:val="left" w:pos="1217"/>
          <w:tab w:val="right" w:leader="dot" w:pos="9394"/>
        </w:tabs>
        <w:rPr>
          <w:noProof/>
          <w:szCs w:val="24"/>
          <w:lang w:val="en-GB" w:eastAsia="ja-JP"/>
        </w:rPr>
      </w:pPr>
      <w:r>
        <w:rPr>
          <w:noProof/>
        </w:rPr>
        <w:t>3.2.5</w:t>
      </w:r>
      <w:r>
        <w:rPr>
          <w:noProof/>
          <w:szCs w:val="24"/>
          <w:lang w:val="en-GB" w:eastAsia="ja-JP"/>
        </w:rPr>
        <w:tab/>
      </w:r>
      <w:r>
        <w:rPr>
          <w:noProof/>
        </w:rPr>
        <w:t>Evolution de l’objet « Compte rendu» (Pas encore sur à voir si c’est judicieux)</w:t>
      </w:r>
      <w:r>
        <w:rPr>
          <w:noProof/>
        </w:rPr>
        <w:tab/>
      </w:r>
      <w:r>
        <w:rPr>
          <w:noProof/>
        </w:rPr>
        <w:fldChar w:fldCharType="begin"/>
      </w:r>
      <w:r>
        <w:rPr>
          <w:noProof/>
        </w:rPr>
        <w:instrText xml:space="preserve"> PAGEREF _Toc264813829 \h </w:instrText>
      </w:r>
      <w:r>
        <w:rPr>
          <w:noProof/>
        </w:rPr>
      </w:r>
      <w:r>
        <w:rPr>
          <w:noProof/>
        </w:rPr>
        <w:fldChar w:fldCharType="separate"/>
      </w:r>
      <w:r w:rsidR="00C15A87">
        <w:rPr>
          <w:noProof/>
        </w:rPr>
        <w:t>41</w:t>
      </w:r>
      <w:r>
        <w:rPr>
          <w:noProof/>
        </w:rPr>
        <w:fldChar w:fldCharType="end"/>
      </w:r>
    </w:p>
    <w:p w14:paraId="5CC30FE9" w14:textId="77777777" w:rsidR="009B21A7" w:rsidRDefault="009B21A7">
      <w:pPr>
        <w:pStyle w:val="TM1"/>
        <w:tabs>
          <w:tab w:val="left" w:pos="373"/>
          <w:tab w:val="right" w:leader="dot" w:pos="9394"/>
        </w:tabs>
        <w:rPr>
          <w:noProof/>
          <w:szCs w:val="24"/>
          <w:lang w:val="en-GB" w:eastAsia="ja-JP"/>
        </w:rPr>
      </w:pPr>
      <w:r>
        <w:rPr>
          <w:noProof/>
        </w:rPr>
        <w:t>4</w:t>
      </w:r>
      <w:r>
        <w:rPr>
          <w:noProof/>
          <w:szCs w:val="24"/>
          <w:lang w:val="en-GB" w:eastAsia="ja-JP"/>
        </w:rPr>
        <w:tab/>
      </w:r>
      <w:r>
        <w:rPr>
          <w:noProof/>
        </w:rPr>
        <w:t>Conclusion</w:t>
      </w:r>
      <w:r>
        <w:rPr>
          <w:noProof/>
        </w:rPr>
        <w:tab/>
      </w:r>
      <w:r>
        <w:rPr>
          <w:noProof/>
        </w:rPr>
        <w:fldChar w:fldCharType="begin"/>
      </w:r>
      <w:r>
        <w:rPr>
          <w:noProof/>
        </w:rPr>
        <w:instrText xml:space="preserve"> PAGEREF _Toc264813830 \h </w:instrText>
      </w:r>
      <w:r>
        <w:rPr>
          <w:noProof/>
        </w:rPr>
      </w:r>
      <w:r>
        <w:rPr>
          <w:noProof/>
        </w:rPr>
        <w:fldChar w:fldCharType="separate"/>
      </w:r>
      <w:r w:rsidR="00C15A87">
        <w:rPr>
          <w:noProof/>
        </w:rPr>
        <w:t>41</w:t>
      </w:r>
      <w:r>
        <w:rPr>
          <w:noProof/>
        </w:rPr>
        <w:fldChar w:fldCharType="end"/>
      </w:r>
    </w:p>
    <w:p w14:paraId="11D58E3B" w14:textId="1CBBFDE8" w:rsidR="00907323" w:rsidRPr="009B21A7" w:rsidRDefault="00E60191" w:rsidP="00E47A16">
      <w:pPr>
        <w:pStyle w:val="TM3"/>
        <w:tabs>
          <w:tab w:val="left" w:pos="1217"/>
          <w:tab w:val="right" w:leader="dot" w:pos="9394"/>
        </w:tabs>
        <w:rPr>
          <w:rFonts w:ascii="Helvetica" w:hAnsi="Helvetica"/>
          <w:noProof/>
          <w:szCs w:val="24"/>
          <w:lang w:eastAsia="ja-JP"/>
        </w:rPr>
      </w:pPr>
      <w:r w:rsidRPr="009B21A7">
        <w:rPr>
          <w:rFonts w:ascii="Helvetica" w:hAnsi="Helvetica" w:cs="Times New Roman"/>
        </w:rPr>
        <w:fldChar w:fldCharType="end"/>
      </w:r>
    </w:p>
    <w:p w14:paraId="48BE29E7" w14:textId="77777777" w:rsidR="00907323" w:rsidRPr="005B1FB9" w:rsidRDefault="00907323" w:rsidP="00907323">
      <w:pPr>
        <w:rPr>
          <w:rFonts w:ascii="Times New Roman" w:hAnsi="Times New Roman" w:cs="Times New Roman"/>
        </w:rPr>
      </w:pPr>
    </w:p>
    <w:p w14:paraId="425A4CCC" w14:textId="403661CB" w:rsidR="00907323" w:rsidRPr="005B1FB9" w:rsidRDefault="00907323" w:rsidP="00907323">
      <w:pPr>
        <w:rPr>
          <w:rFonts w:ascii="Times New Roman" w:hAnsi="Times New Roman" w:cs="Times New Roman"/>
        </w:rPr>
      </w:pPr>
      <w:r w:rsidRPr="005B1FB9">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49D4292A" wp14:editId="6F984906">
                <wp:simplePos x="0" y="0"/>
                <wp:positionH relativeFrom="page">
                  <wp:posOffset>6795135</wp:posOffset>
                </wp:positionH>
                <wp:positionV relativeFrom="paragraph">
                  <wp:posOffset>487680</wp:posOffset>
                </wp:positionV>
                <wp:extent cx="1466215" cy="612775"/>
                <wp:effectExtent l="0" t="0" r="6985" b="0"/>
                <wp:wrapNone/>
                <wp:docPr id="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66215" cy="612775"/>
                        </a:xfrm>
                        <a:prstGeom prst="rect">
                          <a:avLst/>
                        </a:prstGeom>
                        <a:solidFill>
                          <a:sysClr val="window" lastClr="FFFFFF"/>
                        </a:solidFill>
                        <a:ln w="127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35.05pt;margin-top:38.4pt;width:115.45pt;height:48.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" fillcolor="window" stroked="f" strokeweight="1pt">
                <v:path arrowok="t"/>
                <w10:wrap anchorx="page"/>
              </v:rect>
            </w:pict>
          </mc:Fallback>
        </mc:AlternateContent>
      </w:r>
    </w:p>
    <w:p w14:paraId="1D410BB2" w14:textId="77777777" w:rsidR="00907323" w:rsidRPr="005B1FB9" w:rsidRDefault="00907323" w:rsidP="00907323">
      <w:pPr>
        <w:rPr>
          <w:rFonts w:ascii="Times New Roman" w:hAnsi="Times New Roman" w:cs="Times New Roman"/>
        </w:rPr>
      </w:pPr>
    </w:p>
    <w:p w14:paraId="636A807B" w14:textId="77777777" w:rsidR="00907323" w:rsidRPr="005B1FB9" w:rsidRDefault="00907323" w:rsidP="00907323">
      <w:pPr>
        <w:rPr>
          <w:rFonts w:ascii="Times New Roman" w:hAnsi="Times New Roman" w:cs="Times New Roman"/>
        </w:rPr>
      </w:pPr>
    </w:p>
    <w:p w14:paraId="07CFE034" w14:textId="77777777" w:rsidR="00907323" w:rsidRPr="005B1FB9" w:rsidRDefault="00907323" w:rsidP="00907323">
      <w:pPr>
        <w:rPr>
          <w:rFonts w:ascii="Times New Roman" w:hAnsi="Times New Roman" w:cs="Times New Roman"/>
        </w:rPr>
      </w:pPr>
    </w:p>
    <w:p w14:paraId="4CD8E57C" w14:textId="77777777" w:rsidR="00907323" w:rsidRPr="005B1FB9" w:rsidRDefault="00907323" w:rsidP="00907323">
      <w:pPr>
        <w:rPr>
          <w:rFonts w:ascii="Times New Roman" w:hAnsi="Times New Roman" w:cs="Times New Roman"/>
        </w:rPr>
      </w:pPr>
    </w:p>
    <w:p w14:paraId="37E8A189" w14:textId="77777777" w:rsidR="00907323" w:rsidRPr="005B1FB9" w:rsidRDefault="00907323" w:rsidP="00907323">
      <w:pPr>
        <w:rPr>
          <w:rFonts w:ascii="Times New Roman" w:hAnsi="Times New Roman" w:cs="Times New Roman"/>
        </w:rPr>
      </w:pPr>
    </w:p>
    <w:p w14:paraId="7289D64A" w14:textId="77777777" w:rsidR="00907323" w:rsidRPr="005B1FB9" w:rsidRDefault="00907323" w:rsidP="00907323">
      <w:pPr>
        <w:rPr>
          <w:rFonts w:ascii="Times New Roman" w:hAnsi="Times New Roman" w:cs="Times New Roman"/>
        </w:rPr>
      </w:pPr>
    </w:p>
    <w:p w14:paraId="2CEEC6B3" w14:textId="77777777" w:rsidR="00907323" w:rsidRPr="005B1FB9" w:rsidRDefault="00907323" w:rsidP="00907323">
      <w:pPr>
        <w:rPr>
          <w:rFonts w:ascii="Times New Roman" w:hAnsi="Times New Roman" w:cs="Times New Roman"/>
        </w:rPr>
      </w:pPr>
    </w:p>
    <w:p w14:paraId="5F499791" w14:textId="77777777" w:rsidR="00907323" w:rsidRPr="005B1FB9" w:rsidRDefault="00907323" w:rsidP="00907323">
      <w:pPr>
        <w:rPr>
          <w:rFonts w:ascii="Times New Roman" w:hAnsi="Times New Roman" w:cs="Times New Roman"/>
        </w:rPr>
      </w:pPr>
    </w:p>
    <w:p w14:paraId="5809991A" w14:textId="1CD0AC51" w:rsidR="00E60191" w:rsidRPr="009A56F6" w:rsidRDefault="00907323" w:rsidP="009A56F6">
      <w:pPr>
        <w:pStyle w:val="Titre1"/>
        <w:numPr>
          <w:ilvl w:val="0"/>
          <w:numId w:val="1"/>
        </w:numPr>
        <w:pBdr>
          <w:bottom w:val="single" w:sz="4" w:space="1" w:color="595959"/>
        </w:pBdr>
        <w:rPr>
          <w:rFonts w:ascii="Times New Roman" w:hAnsi="Times New Roman" w:cs="Times New Roman"/>
          <w:color w:val="3F6BA9"/>
        </w:rPr>
      </w:pPr>
      <w:r w:rsidRPr="005B1FB9">
        <w:rPr>
          <w:rFonts w:ascii="Times New Roman" w:hAnsi="Times New Roman" w:cs="Times New Roman"/>
          <w:color w:val="3F6BA9"/>
        </w:rPr>
        <w:br w:type="column"/>
      </w:r>
      <w:bookmarkStart w:id="0" w:name="_Toc264813780"/>
      <w:r w:rsidRPr="005B1FB9">
        <w:rPr>
          <w:rFonts w:ascii="Times New Roman" w:hAnsi="Times New Roman" w:cs="Times New Roman"/>
          <w:color w:val="3F6BA9"/>
        </w:rPr>
        <w:lastRenderedPageBreak/>
        <w:t>Introduction</w:t>
      </w:r>
      <w:bookmarkEnd w:id="0"/>
    </w:p>
    <w:p w14:paraId="6B7CD7FD" w14:textId="254F87AE" w:rsidR="00907323" w:rsidRPr="005B1FB9" w:rsidRDefault="000C1C51" w:rsidP="00944E5A">
      <w:pPr>
        <w:ind w:firstLine="432"/>
        <w:rPr>
          <w:rFonts w:ascii="Times New Roman" w:hAnsi="Times New Roman" w:cs="Times New Roman"/>
        </w:rPr>
      </w:pPr>
      <w:r>
        <w:rPr>
          <w:rFonts w:ascii="Times New Roman" w:hAnsi="Times New Roman" w:cs="Times New Roman"/>
          <w:szCs w:val="24"/>
        </w:rPr>
        <w:t>Dans le cadre de notre cursus ingénieur et de l’UV modélisation pour la conception  des systèmes d’information, nous avons été chargé d’analyser le contexte organisationnel du groupe BNK et mettre en place des améliorations du système d’information. En effet, nous avions comme objectifs d’apporter de la rigueur à la gestion de leurs fournisseurs</w:t>
      </w:r>
      <w:r w:rsidR="009A56F6">
        <w:rPr>
          <w:rFonts w:ascii="Times New Roman" w:hAnsi="Times New Roman" w:cs="Times New Roman"/>
          <w:szCs w:val="24"/>
        </w:rPr>
        <w:t xml:space="preserve"> pour leur activité et au suivi</w:t>
      </w:r>
      <w:r>
        <w:rPr>
          <w:rFonts w:ascii="Times New Roman" w:hAnsi="Times New Roman" w:cs="Times New Roman"/>
          <w:szCs w:val="24"/>
        </w:rPr>
        <w:t xml:space="preserve"> du recrutement de ces derniers. Le but principal était d’introduire une réel</w:t>
      </w:r>
      <w:r w:rsidR="009A56F6">
        <w:rPr>
          <w:rFonts w:ascii="Times New Roman" w:hAnsi="Times New Roman" w:cs="Times New Roman"/>
          <w:szCs w:val="24"/>
        </w:rPr>
        <w:t>le démarche qualité et un suivi</w:t>
      </w:r>
      <w:r>
        <w:rPr>
          <w:rFonts w:ascii="Times New Roman" w:hAnsi="Times New Roman" w:cs="Times New Roman"/>
          <w:szCs w:val="24"/>
        </w:rPr>
        <w:t xml:space="preserve"> rigoureux à travers un système d’information plus efficace et qui corresponde parfaitement aux attentes des employés de l’entreprise. Après avoir présenter l’entreprise et ses acteurs, nous exposerons, à l’aide de multiples diagrammes UML, l’analyse que nous avons faite des besoins exprimés par la maitrise d’ouvrage ainsi que des failles de son fonctionnement. Par la suite nous présenterons les principes de fonctionnement du système d’information que nous proposerons ainsi que les différentes méthodes qualité qui y sont incluses pour une meilleure productivité du système. En dernier lieu, nous entrerons plus en détail dans la conception des composantes du nouveau système d’information.</w:t>
      </w:r>
    </w:p>
    <w:p w14:paraId="2F76E904" w14:textId="77777777" w:rsidR="00907323" w:rsidRDefault="00907323" w:rsidP="00907323">
      <w:pPr>
        <w:rPr>
          <w:rFonts w:ascii="Times New Roman" w:hAnsi="Times New Roman" w:cs="Times New Roman"/>
        </w:rPr>
      </w:pPr>
    </w:p>
    <w:p w14:paraId="7FD60BB3" w14:textId="42330FCF" w:rsidR="00907323" w:rsidRPr="00B4431E" w:rsidRDefault="00B4431E" w:rsidP="00B4431E">
      <w:pPr>
        <w:pStyle w:val="Titre1"/>
      </w:pPr>
      <w:bookmarkStart w:id="1" w:name="_Toc264813781"/>
      <w:r>
        <w:rPr>
          <w:rFonts w:ascii="Times New Roman" w:hAnsi="Times New Roman" w:cs="Times New Roman"/>
          <w:color w:val="3F6BA9"/>
        </w:rPr>
        <w:t>Analyse du besoin</w:t>
      </w:r>
      <w:bookmarkEnd w:id="1"/>
    </w:p>
    <w:p w14:paraId="518BDCA5" w14:textId="599050B1" w:rsidR="00907323" w:rsidRPr="005B1FB9" w:rsidRDefault="00907323" w:rsidP="00211F07">
      <w:pPr>
        <w:pStyle w:val="Titre2"/>
        <w:rPr>
          <w:color w:val="3F6BA9"/>
          <w:sz w:val="36"/>
          <w:szCs w:val="36"/>
        </w:rPr>
      </w:pPr>
      <w:bookmarkStart w:id="2" w:name="_Toc264813782"/>
      <w:r w:rsidRPr="005B1FB9">
        <w:t>Organisation et cadrage de l’étude</w:t>
      </w:r>
      <w:r w:rsidR="00944E5A" w:rsidRPr="005B1FB9">
        <w:t xml:space="preserve"> de la societe BNK</w:t>
      </w:r>
      <w:bookmarkEnd w:id="2"/>
    </w:p>
    <w:p w14:paraId="6C878209" w14:textId="28622438" w:rsidR="0085505F" w:rsidRPr="005B1FB9" w:rsidRDefault="00944E5A" w:rsidP="00944E5A">
      <w:pPr>
        <w:pStyle w:val="Titre3"/>
        <w:rPr>
          <w:rFonts w:ascii="Times New Roman" w:hAnsi="Times New Roman" w:cs="Times New Roman"/>
        </w:rPr>
      </w:pPr>
      <w:bookmarkStart w:id="3" w:name="_Toc264813783"/>
      <w:r w:rsidRPr="005B1FB9">
        <w:rPr>
          <w:rFonts w:ascii="Times New Roman" w:hAnsi="Times New Roman" w:cs="Times New Roman"/>
        </w:rPr>
        <w:t>Hiérarchie</w:t>
      </w:r>
      <w:bookmarkEnd w:id="3"/>
    </w:p>
    <w:p w14:paraId="7D9C8147" w14:textId="77777777" w:rsidR="00907323" w:rsidRPr="005B1FB9" w:rsidRDefault="00907323" w:rsidP="00907323">
      <w:pPr>
        <w:ind w:firstLine="576"/>
        <w:rPr>
          <w:rFonts w:ascii="Times New Roman" w:hAnsi="Times New Roman" w:cs="Times New Roman"/>
        </w:rPr>
      </w:pPr>
      <w:r w:rsidRPr="005B1FB9">
        <w:rPr>
          <w:rFonts w:ascii="Times New Roman" w:hAnsi="Times New Roman" w:cs="Times New Roman"/>
        </w:rPr>
        <w:t>Ce projet se déroule au sein du service commercial pour la gestion de ses fournisseurs.</w:t>
      </w:r>
    </w:p>
    <w:p w14:paraId="24D6F725" w14:textId="77777777" w:rsidR="00914819" w:rsidRDefault="00907323" w:rsidP="001479E6">
      <w:pPr>
        <w:rPr>
          <w:rFonts w:ascii="Times New Roman" w:hAnsi="Times New Roman" w:cs="Times New Roman"/>
        </w:rPr>
      </w:pPr>
      <w:r w:rsidRPr="005B1FB9">
        <w:rPr>
          <w:rFonts w:ascii="Times New Roman" w:hAnsi="Times New Roman" w:cs="Times New Roman"/>
        </w:rPr>
        <w:t>Afin de mieux visualiser la hiérarchie et l’organisation de la société BNK, nous avons réalisé un organigramme :</w:t>
      </w:r>
    </w:p>
    <w:p w14:paraId="5BC3CEDE" w14:textId="2895ECA0" w:rsidR="00907323" w:rsidRDefault="00907323" w:rsidP="00914819">
      <w:pPr>
        <w:ind w:firstLine="432"/>
      </w:pPr>
    </w:p>
    <w:p w14:paraId="5FBF300A" w14:textId="77777777" w:rsidR="00C56B29" w:rsidRDefault="00C56B29" w:rsidP="00914819">
      <w:pPr>
        <w:ind w:firstLine="432"/>
      </w:pPr>
    </w:p>
    <w:p w14:paraId="44A2C8F3" w14:textId="77777777" w:rsidR="00C56B29" w:rsidRDefault="00C56B29" w:rsidP="00914819">
      <w:pPr>
        <w:ind w:firstLine="432"/>
      </w:pPr>
    </w:p>
    <w:p w14:paraId="3403E500" w14:textId="261EADC9" w:rsidR="00C56B29" w:rsidRDefault="00C56B29" w:rsidP="00914819">
      <w:pPr>
        <w:ind w:firstLine="432"/>
      </w:pPr>
    </w:p>
    <w:p w14:paraId="1474F8DC" w14:textId="7C899E1F" w:rsidR="00C56B29" w:rsidRDefault="00C56B29" w:rsidP="00914819">
      <w:pPr>
        <w:ind w:firstLine="432"/>
      </w:pPr>
    </w:p>
    <w:p w14:paraId="667BCAD0" w14:textId="0006DF77" w:rsidR="00C56B29" w:rsidRDefault="00C56B29" w:rsidP="00914819">
      <w:pPr>
        <w:ind w:firstLine="432"/>
      </w:pPr>
    </w:p>
    <w:p w14:paraId="362084ED" w14:textId="77777777" w:rsidR="00C56B29" w:rsidRDefault="00C56B29" w:rsidP="00914819">
      <w:pPr>
        <w:ind w:firstLine="432"/>
      </w:pPr>
    </w:p>
    <w:p w14:paraId="18983923" w14:textId="77777777" w:rsidR="00C56B29" w:rsidRDefault="00C56B29" w:rsidP="00914819">
      <w:pPr>
        <w:ind w:firstLine="432"/>
      </w:pPr>
    </w:p>
    <w:p w14:paraId="22D4C0AB" w14:textId="77777777" w:rsidR="00C56B29" w:rsidRDefault="00C56B29" w:rsidP="00914819">
      <w:pPr>
        <w:ind w:firstLine="432"/>
      </w:pPr>
    </w:p>
    <w:p w14:paraId="56F02880" w14:textId="77777777" w:rsidR="00C56B29" w:rsidRDefault="00C56B29" w:rsidP="00914819">
      <w:pPr>
        <w:ind w:firstLine="432"/>
      </w:pPr>
    </w:p>
    <w:p w14:paraId="564EA22C" w14:textId="77777777" w:rsidR="00C56B29" w:rsidRDefault="00C56B29" w:rsidP="00914819">
      <w:pPr>
        <w:ind w:firstLine="432"/>
      </w:pPr>
    </w:p>
    <w:p w14:paraId="21B04C80" w14:textId="40263A7D" w:rsidR="00C56B29" w:rsidRDefault="00B4431E" w:rsidP="00914819">
      <w:pPr>
        <w:ind w:firstLine="432"/>
      </w:pPr>
      <w:r>
        <w:rPr>
          <w:noProof/>
        </w:rPr>
        <w:drawing>
          <wp:anchor distT="0" distB="0" distL="114300" distR="114300" simplePos="0" relativeHeight="251699200" behindDoc="0" locked="0" layoutInCell="1" allowOverlap="1" wp14:anchorId="2B6DCEBA" wp14:editId="018BEACF">
            <wp:simplePos x="0" y="0"/>
            <wp:positionH relativeFrom="column">
              <wp:posOffset>-1463040</wp:posOffset>
            </wp:positionH>
            <wp:positionV relativeFrom="paragraph">
              <wp:posOffset>179705</wp:posOffset>
            </wp:positionV>
            <wp:extent cx="8869680" cy="4114165"/>
            <wp:effectExtent l="0" t="9843" r="10478" b="10477"/>
            <wp:wrapSquare wrapText="bothSides"/>
            <wp:docPr id="7" name="Image 7" descr="Macintosh HD:Documents:Ingénieur:IF02:ProjetIF02P14:Hierarchie:Hierarchie BNK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intosh HD:Documents:Ingénieur:IF02:ProjetIF02P14:Hierarchie:Hierarchie BNK V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869680" cy="41141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3738E2A" w14:textId="77777777" w:rsidR="00C56B29" w:rsidRDefault="00C56B29" w:rsidP="00914819">
      <w:pPr>
        <w:ind w:firstLine="432"/>
      </w:pPr>
    </w:p>
    <w:p w14:paraId="03219590" w14:textId="6FE1AFE8" w:rsidR="00C56B29" w:rsidRDefault="00C56B29" w:rsidP="00914819">
      <w:pPr>
        <w:ind w:firstLine="432"/>
      </w:pPr>
    </w:p>
    <w:p w14:paraId="3A73608C" w14:textId="77777777" w:rsidR="00C56B29" w:rsidRDefault="00C56B29" w:rsidP="00914819">
      <w:pPr>
        <w:ind w:firstLine="432"/>
      </w:pPr>
    </w:p>
    <w:p w14:paraId="774BAD48" w14:textId="77777777" w:rsidR="00C56B29" w:rsidRDefault="00C56B29" w:rsidP="00914819">
      <w:pPr>
        <w:ind w:firstLine="432"/>
      </w:pPr>
    </w:p>
    <w:p w14:paraId="2D438C82" w14:textId="77777777" w:rsidR="00C56B29" w:rsidRDefault="00C56B29" w:rsidP="00914819">
      <w:pPr>
        <w:ind w:firstLine="432"/>
      </w:pPr>
    </w:p>
    <w:p w14:paraId="137219B1" w14:textId="77777777" w:rsidR="00C56B29" w:rsidRDefault="00C56B29" w:rsidP="00914819">
      <w:pPr>
        <w:ind w:firstLine="432"/>
      </w:pPr>
    </w:p>
    <w:p w14:paraId="1B505333" w14:textId="753DD40A" w:rsidR="00C56B29" w:rsidRDefault="00B4431E" w:rsidP="00914819">
      <w:pPr>
        <w:ind w:firstLine="432"/>
      </w:pPr>
      <w:r>
        <w:rPr>
          <w:noProof/>
        </w:rPr>
        <mc:AlternateContent>
          <mc:Choice Requires="wps">
            <w:drawing>
              <wp:anchor distT="0" distB="0" distL="114300" distR="114300" simplePos="0" relativeHeight="251701248" behindDoc="0" locked="0" layoutInCell="1" allowOverlap="1" wp14:anchorId="07A1A3B0" wp14:editId="1B445BDB">
                <wp:simplePos x="0" y="0"/>
                <wp:positionH relativeFrom="column">
                  <wp:posOffset>685800</wp:posOffset>
                </wp:positionH>
                <wp:positionV relativeFrom="paragraph">
                  <wp:posOffset>29210</wp:posOffset>
                </wp:positionV>
                <wp:extent cx="10058400" cy="914400"/>
                <wp:effectExtent l="0" t="0" r="0" b="0"/>
                <wp:wrapSquare wrapText="bothSides"/>
                <wp:docPr id="20" name="Zone de texte 20"/>
                <wp:cNvGraphicFramePr/>
                <a:graphic xmlns:a="http://schemas.openxmlformats.org/drawingml/2006/main">
                  <a:graphicData uri="http://schemas.microsoft.com/office/word/2010/wordprocessingShape">
                    <wps:wsp>
                      <wps:cNvSpPr txBox="1"/>
                      <wps:spPr>
                        <a:xfrm rot="16200000">
                          <a:off x="0" y="0"/>
                          <a:ext cx="10058400" cy="914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89B245" w14:textId="77777777" w:rsidR="00755409" w:rsidRDefault="00755409" w:rsidP="00B4431E">
                            <w:pPr>
                              <w:pStyle w:val="Titre4"/>
                            </w:pPr>
                            <w:r>
                              <w:t>Organigramme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 o:spid="_x0000_s1032" type="#_x0000_t202" style="position:absolute;left:0;text-align:left;margin-left:54pt;margin-top:2.3pt;width:11in;height:1in;rotation:-9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" filled="f" stroked="f">
                <v:textbox>
                  <w:txbxContent>
                    <w:p w14:paraId="3989B245" w14:textId="77777777" w:rsidR="00755409" w:rsidRDefault="00755409" w:rsidP="00B4431E">
                      <w:pPr>
                        <w:pStyle w:val="Titre4"/>
                      </w:pPr>
                      <w:r>
                        <w:t>Organigramme</w:t>
                      </w:r>
                    </w:p>
                  </w:txbxContent>
                </v:textbox>
                <w10:wrap type="square"/>
              </v:shape>
            </w:pict>
          </mc:Fallback>
        </mc:AlternateContent>
      </w:r>
    </w:p>
    <w:p w14:paraId="6C500165" w14:textId="27F36497" w:rsidR="00AD5AB0" w:rsidRDefault="00AD5AB0" w:rsidP="00AD5AB0"/>
    <w:p w14:paraId="02574BCF" w14:textId="77777777" w:rsidR="00C56B29" w:rsidRPr="00AD5AB0" w:rsidRDefault="00C56B29" w:rsidP="00AD5AB0"/>
    <w:p w14:paraId="11ED9C9E" w14:textId="77777777" w:rsidR="00914819" w:rsidRDefault="00914819" w:rsidP="00914819"/>
    <w:p w14:paraId="639E1FFB" w14:textId="3996FB32" w:rsidR="00914819" w:rsidRDefault="00914819" w:rsidP="00914819"/>
    <w:p w14:paraId="41E7E809" w14:textId="7E362563" w:rsidR="00C56B29" w:rsidRDefault="00C56B29" w:rsidP="00914819"/>
    <w:p w14:paraId="78BD7BDB" w14:textId="6A7DC00E" w:rsidR="00C56B29" w:rsidRDefault="00C56B29" w:rsidP="00914819"/>
    <w:p w14:paraId="1845718E" w14:textId="129A4D9E" w:rsidR="00C56B29" w:rsidRDefault="00C56B29" w:rsidP="00914819"/>
    <w:p w14:paraId="3B2204C4" w14:textId="6209F11C" w:rsidR="00C56B29" w:rsidRDefault="00C56B29" w:rsidP="00914819"/>
    <w:p w14:paraId="231DA52D" w14:textId="164C1DD9" w:rsidR="00C56B29" w:rsidRDefault="00C56B29" w:rsidP="00914819"/>
    <w:p w14:paraId="43567E3F" w14:textId="4F052E3E" w:rsidR="00C56B29" w:rsidRDefault="00C56B29" w:rsidP="00914819"/>
    <w:p w14:paraId="68361AFD" w14:textId="66C662E7" w:rsidR="00C56B29" w:rsidRDefault="00C56B29" w:rsidP="00914819"/>
    <w:p w14:paraId="7EB64F85" w14:textId="5137DDCF" w:rsidR="00C56B29" w:rsidRDefault="00C56B29" w:rsidP="00914819"/>
    <w:p w14:paraId="3315ABEF" w14:textId="77777777" w:rsidR="00C56B29" w:rsidRDefault="00C56B29" w:rsidP="00914819"/>
    <w:p w14:paraId="0FB182DF" w14:textId="77777777" w:rsidR="00914819" w:rsidRPr="00914819" w:rsidRDefault="00914819" w:rsidP="00914819"/>
    <w:p w14:paraId="5667FF9B" w14:textId="151AF8E4" w:rsidR="00944E5A" w:rsidRPr="005B1FB9" w:rsidRDefault="00944E5A" w:rsidP="00944E5A">
      <w:pPr>
        <w:pStyle w:val="Titre3"/>
        <w:rPr>
          <w:rFonts w:ascii="Times New Roman" w:hAnsi="Times New Roman" w:cs="Times New Roman"/>
        </w:rPr>
      </w:pPr>
      <w:bookmarkStart w:id="4" w:name="_Toc264813784"/>
      <w:r w:rsidRPr="005B1FB9">
        <w:rPr>
          <w:rFonts w:ascii="Times New Roman" w:hAnsi="Times New Roman" w:cs="Times New Roman"/>
        </w:rPr>
        <w:lastRenderedPageBreak/>
        <w:t>Les différents acteurs</w:t>
      </w:r>
      <w:bookmarkEnd w:id="4"/>
    </w:p>
    <w:p w14:paraId="2C1C8D56" w14:textId="136B6F85"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La première étape dans ce projet a été de comprendre clairement le fonctionnement de la société BNK afin de mener de la manière la plus efficace notre étude. Pour cela, nous avons dans un premier temps relevé les différents acteurs qui agissent dans la partie de l’entreprise qui nous intéresse.</w:t>
      </w:r>
    </w:p>
    <w:p w14:paraId="5E66D722" w14:textId="77777777" w:rsidR="00F41B51" w:rsidRPr="005B1FB9" w:rsidRDefault="00F41B51" w:rsidP="008F5FC0">
      <w:pPr>
        <w:ind w:firstLine="720"/>
        <w:rPr>
          <w:rFonts w:ascii="Times New Roman" w:hAnsi="Times New Roman" w:cs="Times New Roman"/>
        </w:rPr>
      </w:pPr>
      <w:r w:rsidRPr="005B1FB9">
        <w:rPr>
          <w:rFonts w:ascii="Times New Roman" w:hAnsi="Times New Roman" w:cs="Times New Roman"/>
        </w:rPr>
        <w:t>Voici les différents acteurs que nous avons isolés :</w:t>
      </w:r>
    </w:p>
    <w:p w14:paraId="7673E963" w14:textId="345516FF"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 service commercial</w:t>
      </w:r>
    </w:p>
    <w:p w14:paraId="7BBACE43" w14:textId="7A328615" w:rsidR="00F41B51" w:rsidRPr="005B1FB9" w:rsidRDefault="00F41B51" w:rsidP="0016515D">
      <w:pPr>
        <w:pStyle w:val="Paragraphedeliste"/>
        <w:numPr>
          <w:ilvl w:val="1"/>
          <w:numId w:val="5"/>
        </w:numPr>
        <w:rPr>
          <w:rFonts w:ascii="Times New Roman" w:hAnsi="Times New Roman" w:cs="Times New Roman"/>
        </w:rPr>
      </w:pPr>
      <w:r w:rsidRPr="005B1FB9">
        <w:rPr>
          <w:rFonts w:ascii="Times New Roman" w:hAnsi="Times New Roman" w:cs="Times New Roman"/>
        </w:rPr>
        <w:t>Chargé d’affaire</w:t>
      </w:r>
    </w:p>
    <w:p w14:paraId="681B4BA9" w14:textId="0AFC8857" w:rsidR="00F41B51" w:rsidRPr="005B1FB9" w:rsidRDefault="00F41B51" w:rsidP="0016515D">
      <w:pPr>
        <w:pStyle w:val="Paragraphedeliste"/>
        <w:numPr>
          <w:ilvl w:val="1"/>
          <w:numId w:val="5"/>
        </w:numPr>
        <w:rPr>
          <w:rFonts w:ascii="Times New Roman" w:hAnsi="Times New Roman" w:cs="Times New Roman"/>
        </w:rPr>
      </w:pPr>
      <w:r w:rsidRPr="005B1FB9">
        <w:rPr>
          <w:rFonts w:ascii="Times New Roman" w:hAnsi="Times New Roman" w:cs="Times New Roman"/>
        </w:rPr>
        <w:t>Back-office</w:t>
      </w:r>
    </w:p>
    <w:p w14:paraId="7F4EBED9" w14:textId="509C2978" w:rsidR="00F41B51" w:rsidRPr="005B1FB9"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Les fournisseurs</w:t>
      </w:r>
    </w:p>
    <w:p w14:paraId="15072EAD" w14:textId="4C92B4C1" w:rsidR="00F41B51" w:rsidRDefault="00F41B51" w:rsidP="0016515D">
      <w:pPr>
        <w:pStyle w:val="Paragraphedeliste"/>
        <w:numPr>
          <w:ilvl w:val="0"/>
          <w:numId w:val="5"/>
        </w:numPr>
        <w:rPr>
          <w:rFonts w:ascii="Times New Roman" w:hAnsi="Times New Roman" w:cs="Times New Roman"/>
        </w:rPr>
      </w:pPr>
      <w:r w:rsidRPr="005B1FB9">
        <w:rPr>
          <w:rFonts w:ascii="Times New Roman" w:hAnsi="Times New Roman" w:cs="Times New Roman"/>
        </w:rPr>
        <w:t>Les clients</w:t>
      </w:r>
    </w:p>
    <w:p w14:paraId="426788FE" w14:textId="18FF52CA" w:rsidR="0057165C" w:rsidRPr="005B1FB9" w:rsidRDefault="0057165C" w:rsidP="0016515D">
      <w:pPr>
        <w:pStyle w:val="Paragraphedeliste"/>
        <w:numPr>
          <w:ilvl w:val="0"/>
          <w:numId w:val="5"/>
        </w:numPr>
        <w:rPr>
          <w:rFonts w:ascii="Times New Roman" w:hAnsi="Times New Roman" w:cs="Times New Roman"/>
        </w:rPr>
      </w:pPr>
      <w:r>
        <w:rPr>
          <w:rFonts w:ascii="Times New Roman" w:hAnsi="Times New Roman" w:cs="Times New Roman"/>
        </w:rPr>
        <w:t>Le service de comptabilité</w:t>
      </w:r>
    </w:p>
    <w:p w14:paraId="5043EF7F" w14:textId="77777777" w:rsidR="00CE4737" w:rsidRPr="005B1FB9" w:rsidRDefault="00CE4737" w:rsidP="00CE4737">
      <w:pPr>
        <w:pStyle w:val="Paragraphedeliste"/>
        <w:ind w:left="1296"/>
        <w:rPr>
          <w:rFonts w:ascii="Times New Roman" w:hAnsi="Times New Roman" w:cs="Times New Roman"/>
        </w:rPr>
      </w:pPr>
    </w:p>
    <w:p w14:paraId="517FDB36" w14:textId="78B7586A" w:rsidR="00CE4737" w:rsidRPr="005B1FB9" w:rsidRDefault="00CE4737" w:rsidP="00CE4737">
      <w:pPr>
        <w:ind w:firstLine="720"/>
        <w:rPr>
          <w:rFonts w:ascii="Times New Roman" w:hAnsi="Times New Roman" w:cs="Times New Roman"/>
        </w:rPr>
      </w:pPr>
      <w:r w:rsidRPr="005B1FB9">
        <w:rPr>
          <w:rFonts w:ascii="Times New Roman" w:hAnsi="Times New Roman" w:cs="Times New Roman"/>
        </w:rPr>
        <w:t>Parmi ces différents acteurs, c’est le chargé d’affaire du service commercial qui est la maîtrise d’ouvrage (la MOA). E</w:t>
      </w:r>
      <w:r w:rsidR="00011E1B" w:rsidRPr="005B1FB9">
        <w:rPr>
          <w:rFonts w:ascii="Times New Roman" w:hAnsi="Times New Roman" w:cs="Times New Roman"/>
        </w:rPr>
        <w:t>ffectivement, c’est son rôle d’</w:t>
      </w:r>
      <w:r w:rsidRPr="005B1FB9">
        <w:rPr>
          <w:rFonts w:ascii="Times New Roman" w:hAnsi="Times New Roman" w:cs="Times New Roman"/>
        </w:rPr>
        <w:t>assurer l’évolution de ce projet</w:t>
      </w:r>
      <w:r w:rsidR="0080265B" w:rsidRPr="005B1FB9">
        <w:rPr>
          <w:rFonts w:ascii="Times New Roman" w:hAnsi="Times New Roman" w:cs="Times New Roman"/>
        </w:rPr>
        <w:t xml:space="preserve"> puisque c’est lui qui </w:t>
      </w:r>
      <w:r w:rsidR="009E0746" w:rsidRPr="005B1FB9">
        <w:rPr>
          <w:rFonts w:ascii="Times New Roman" w:hAnsi="Times New Roman" w:cs="Times New Roman"/>
        </w:rPr>
        <w:t>gère majoritairement</w:t>
      </w:r>
      <w:r w:rsidR="0080265B" w:rsidRPr="005B1FB9">
        <w:rPr>
          <w:rFonts w:ascii="Times New Roman" w:hAnsi="Times New Roman" w:cs="Times New Roman"/>
        </w:rPr>
        <w:t>, la gestion des fournisseurs</w:t>
      </w:r>
      <w:r w:rsidRPr="005B1FB9">
        <w:rPr>
          <w:rFonts w:ascii="Times New Roman" w:hAnsi="Times New Roman" w:cs="Times New Roman"/>
        </w:rPr>
        <w:t xml:space="preserve">. Dans le cadre de notre sujet, nous considérons que la tâche qui nous est confiée </w:t>
      </w:r>
      <w:r w:rsidR="00087C00" w:rsidRPr="005B1FB9">
        <w:rPr>
          <w:rFonts w:ascii="Times New Roman" w:hAnsi="Times New Roman" w:cs="Times New Roman"/>
        </w:rPr>
        <w:t xml:space="preserve">en tant que maîtrise d’œuvre (la MOE) </w:t>
      </w:r>
      <w:r w:rsidRPr="005B1FB9">
        <w:rPr>
          <w:rFonts w:ascii="Times New Roman" w:hAnsi="Times New Roman" w:cs="Times New Roman"/>
        </w:rPr>
        <w:t xml:space="preserve">appartient </w:t>
      </w:r>
      <w:r w:rsidR="00087C00" w:rsidRPr="005B1FB9">
        <w:rPr>
          <w:rFonts w:ascii="Times New Roman" w:hAnsi="Times New Roman" w:cs="Times New Roman"/>
        </w:rPr>
        <w:t>au département développement (BNK INFORMATIQUE)</w:t>
      </w:r>
      <w:r w:rsidRPr="005B1FB9">
        <w:rPr>
          <w:rFonts w:ascii="Times New Roman" w:hAnsi="Times New Roman" w:cs="Times New Roman"/>
        </w:rPr>
        <w:t xml:space="preserve">. </w:t>
      </w:r>
    </w:p>
    <w:p w14:paraId="23EF8870" w14:textId="5F0F09DF" w:rsidR="004A09E6" w:rsidRPr="005B1FB9" w:rsidRDefault="00087C00" w:rsidP="004A09E6">
      <w:pPr>
        <w:ind w:firstLine="720"/>
        <w:rPr>
          <w:rFonts w:ascii="Times New Roman" w:hAnsi="Times New Roman" w:cs="Times New Roman"/>
        </w:rPr>
      </w:pPr>
      <w:r w:rsidRPr="005B1FB9">
        <w:rPr>
          <w:rFonts w:ascii="Times New Roman" w:hAnsi="Times New Roman" w:cs="Times New Roman"/>
        </w:rPr>
        <w:t xml:space="preserve">Actuellement, nous n’avons pas de solution logicielle pour mener </w:t>
      </w:r>
      <w:r w:rsidR="001B479F" w:rsidRPr="005B1FB9">
        <w:rPr>
          <w:rFonts w:ascii="Times New Roman" w:hAnsi="Times New Roman" w:cs="Times New Roman"/>
        </w:rPr>
        <w:t xml:space="preserve">à bien </w:t>
      </w:r>
      <w:r w:rsidRPr="005B1FB9">
        <w:rPr>
          <w:rFonts w:ascii="Times New Roman" w:hAnsi="Times New Roman" w:cs="Times New Roman"/>
        </w:rPr>
        <w:t>ce</w:t>
      </w:r>
      <w:r w:rsidR="001B479F" w:rsidRPr="005B1FB9">
        <w:rPr>
          <w:rFonts w:ascii="Times New Roman" w:hAnsi="Times New Roman" w:cs="Times New Roman"/>
        </w:rPr>
        <w:t>tte gestion des fournisseurs. Effectivement, une suite bureautique et des serveurs de partage de documents ne suffisent pas pour garantir une qualité optimale.</w:t>
      </w:r>
    </w:p>
    <w:p w14:paraId="46CB104E" w14:textId="77777777" w:rsidR="00944E5A" w:rsidRPr="005B1FB9" w:rsidRDefault="00944E5A" w:rsidP="004A09E6">
      <w:pPr>
        <w:ind w:firstLine="720"/>
        <w:rPr>
          <w:rFonts w:ascii="Times New Roman" w:hAnsi="Times New Roman" w:cs="Times New Roman"/>
        </w:rPr>
      </w:pPr>
    </w:p>
    <w:p w14:paraId="773D5321" w14:textId="4DC3F3E6" w:rsidR="00944E5A" w:rsidRPr="005B1FB9" w:rsidRDefault="00944E5A" w:rsidP="00944E5A">
      <w:pPr>
        <w:pStyle w:val="Titre3"/>
        <w:rPr>
          <w:rFonts w:ascii="Times New Roman" w:hAnsi="Times New Roman" w:cs="Times New Roman"/>
        </w:rPr>
      </w:pPr>
      <w:bookmarkStart w:id="5" w:name="_Toc264813785"/>
      <w:r w:rsidRPr="005B1FB9">
        <w:rPr>
          <w:rFonts w:ascii="Times New Roman" w:hAnsi="Times New Roman" w:cs="Times New Roman"/>
        </w:rPr>
        <w:t>Les différents comités</w:t>
      </w:r>
      <w:bookmarkEnd w:id="5"/>
    </w:p>
    <w:p w14:paraId="2ABD092F" w14:textId="77777777" w:rsidR="008F5FC0" w:rsidRPr="005B1FB9" w:rsidRDefault="008F5FC0" w:rsidP="001B479F">
      <w:pPr>
        <w:ind w:firstLine="567"/>
        <w:rPr>
          <w:rFonts w:ascii="Times New Roman" w:hAnsi="Times New Roman" w:cs="Times New Roman"/>
        </w:rPr>
      </w:pPr>
      <w:r w:rsidRPr="005B1FB9">
        <w:rPr>
          <w:rFonts w:ascii="Times New Roman" w:hAnsi="Times New Roman" w:cs="Times New Roman"/>
        </w:rPr>
        <w:t>Pour mener à bien ce projet, quelques comités devront être formés et se réunir tout au long de l’analyse et de la conception. Les différents comités à former et qui devront se réunir tout au long de ce projet sont les suivants :</w:t>
      </w:r>
    </w:p>
    <w:p w14:paraId="311615C2" w14:textId="773FC9C8" w:rsidR="008F5FC0" w:rsidRPr="005B1FB9" w:rsidRDefault="008F5FC0" w:rsidP="0016515D">
      <w:pPr>
        <w:pStyle w:val="Paragraphedeliste"/>
        <w:numPr>
          <w:ilvl w:val="0"/>
          <w:numId w:val="6"/>
        </w:numPr>
        <w:jc w:val="both"/>
        <w:rPr>
          <w:rFonts w:ascii="Times New Roman" w:hAnsi="Times New Roman" w:cs="Times New Roman"/>
        </w:rPr>
      </w:pPr>
      <w:r w:rsidRPr="005B1FB9">
        <w:rPr>
          <w:rStyle w:val="Accentuation"/>
          <w:rFonts w:ascii="Times New Roman" w:hAnsi="Times New Roman" w:cs="Times New Roman"/>
        </w:rPr>
        <w:t>Le comité de pilotage</w:t>
      </w:r>
      <w:r w:rsidRPr="005B1FB9">
        <w:rPr>
          <w:rFonts w:ascii="Times New Roman" w:hAnsi="Times New Roman" w:cs="Times New Roman"/>
        </w:rPr>
        <w:t> : Celui-ci comprend un représentant de la MOA (</w:t>
      </w:r>
      <w:r w:rsidR="00A87DD4" w:rsidRPr="005B1FB9">
        <w:rPr>
          <w:rFonts w:ascii="Times New Roman" w:hAnsi="Times New Roman" w:cs="Times New Roman"/>
        </w:rPr>
        <w:t>Chargé d’affaire</w:t>
      </w:r>
      <w:r w:rsidRPr="005B1FB9">
        <w:rPr>
          <w:rFonts w:ascii="Times New Roman" w:hAnsi="Times New Roman" w:cs="Times New Roman"/>
        </w:rPr>
        <w:t xml:space="preserve">), la MOE (membre </w:t>
      </w:r>
      <w:r w:rsidR="00A87DD4" w:rsidRPr="005B1FB9">
        <w:rPr>
          <w:rFonts w:ascii="Times New Roman" w:hAnsi="Times New Roman" w:cs="Times New Roman"/>
        </w:rPr>
        <w:t>du département de développement</w:t>
      </w:r>
      <w:r w:rsidRPr="005B1FB9">
        <w:rPr>
          <w:rFonts w:ascii="Times New Roman" w:hAnsi="Times New Roman" w:cs="Times New Roman"/>
        </w:rPr>
        <w:t>)</w:t>
      </w:r>
      <w:r w:rsidR="00924965" w:rsidRPr="005B1FB9">
        <w:rPr>
          <w:rFonts w:ascii="Times New Roman" w:hAnsi="Times New Roman" w:cs="Times New Roman"/>
        </w:rPr>
        <w:t xml:space="preserve"> puis un membre du back-office</w:t>
      </w:r>
      <w:r w:rsidRPr="005B1FB9">
        <w:rPr>
          <w:rFonts w:ascii="Times New Roman" w:hAnsi="Times New Roman" w:cs="Times New Roman"/>
        </w:rPr>
        <w:t>. Ce comité nous p</w:t>
      </w:r>
      <w:r w:rsidR="00586EE1" w:rsidRPr="005B1FB9">
        <w:rPr>
          <w:rFonts w:ascii="Times New Roman" w:hAnsi="Times New Roman" w:cs="Times New Roman"/>
        </w:rPr>
        <w:t xml:space="preserve">ermettra de nous assurer que le chargé d’affaire </w:t>
      </w:r>
      <w:r w:rsidRPr="005B1FB9">
        <w:rPr>
          <w:rFonts w:ascii="Times New Roman" w:hAnsi="Times New Roman" w:cs="Times New Roman"/>
        </w:rPr>
        <w:t xml:space="preserve">est en accord avec notre travail réalisé au cours de différents jalons. Nous avons pris la décision d’inviter un </w:t>
      </w:r>
      <w:r w:rsidR="005706D0" w:rsidRPr="005B1FB9">
        <w:rPr>
          <w:rFonts w:ascii="Times New Roman" w:hAnsi="Times New Roman" w:cs="Times New Roman"/>
        </w:rPr>
        <w:t xml:space="preserve">membre du back-office </w:t>
      </w:r>
      <w:r w:rsidRPr="005B1FB9">
        <w:rPr>
          <w:rFonts w:ascii="Times New Roman" w:hAnsi="Times New Roman" w:cs="Times New Roman"/>
        </w:rPr>
        <w:t xml:space="preserve">à chacun des comités de pilotage. Cela nous permettra de nous assurer, lors des passages des différents jalons, que </w:t>
      </w:r>
      <w:r w:rsidR="005706D0" w:rsidRPr="005B1FB9">
        <w:rPr>
          <w:rFonts w:ascii="Times New Roman" w:hAnsi="Times New Roman" w:cs="Times New Roman"/>
        </w:rPr>
        <w:t>le chargé d’affaire et le back office soient en accord</w:t>
      </w:r>
      <w:r w:rsidR="00F94FAB" w:rsidRPr="005B1FB9">
        <w:rPr>
          <w:rFonts w:ascii="Times New Roman" w:hAnsi="Times New Roman" w:cs="Times New Roman"/>
        </w:rPr>
        <w:t xml:space="preserve"> puisqu’ils travaillent ensemble</w:t>
      </w:r>
      <w:r w:rsidRPr="005B1FB9">
        <w:rPr>
          <w:rFonts w:ascii="Times New Roman" w:hAnsi="Times New Roman" w:cs="Times New Roman"/>
        </w:rPr>
        <w:t>.</w:t>
      </w:r>
    </w:p>
    <w:p w14:paraId="374D8A78" w14:textId="77777777" w:rsidR="008F5FC0" w:rsidRPr="005B1FB9" w:rsidRDefault="008F5FC0" w:rsidP="008F5FC0">
      <w:pPr>
        <w:pStyle w:val="Paragraphedeliste"/>
        <w:ind w:left="927"/>
        <w:rPr>
          <w:rFonts w:ascii="Times New Roman" w:hAnsi="Times New Roman" w:cs="Times New Roman"/>
        </w:rPr>
      </w:pPr>
    </w:p>
    <w:p w14:paraId="34C5F303" w14:textId="5E280631" w:rsidR="008F5FC0" w:rsidRPr="005B1FB9" w:rsidRDefault="008F5FC0" w:rsidP="0016515D">
      <w:pPr>
        <w:pStyle w:val="Paragraphedeliste"/>
        <w:numPr>
          <w:ilvl w:val="0"/>
          <w:numId w:val="6"/>
        </w:numPr>
        <w:jc w:val="both"/>
        <w:rPr>
          <w:rFonts w:ascii="Times New Roman" w:hAnsi="Times New Roman" w:cs="Times New Roman"/>
          <w:i/>
          <w:iCs/>
        </w:rPr>
      </w:pPr>
      <w:r w:rsidRPr="005B1FB9">
        <w:rPr>
          <w:rStyle w:val="Accentuation"/>
          <w:rFonts w:ascii="Times New Roman" w:hAnsi="Times New Roman" w:cs="Times New Roman"/>
        </w:rPr>
        <w:t xml:space="preserve">Le comité technique : </w:t>
      </w:r>
      <w:r w:rsidRPr="005B1FB9">
        <w:rPr>
          <w:rFonts w:ascii="Times New Roman" w:hAnsi="Times New Roman" w:cs="Times New Roman"/>
        </w:rPr>
        <w:t>Ce</w:t>
      </w:r>
      <w:r w:rsidR="004E36B4" w:rsidRPr="005B1FB9">
        <w:rPr>
          <w:rFonts w:ascii="Times New Roman" w:hAnsi="Times New Roman" w:cs="Times New Roman"/>
        </w:rPr>
        <w:t>lui-ci comprend la MOE (nous), responsable de la DSI,</w:t>
      </w:r>
      <w:r w:rsidRPr="005B1FB9">
        <w:rPr>
          <w:rFonts w:ascii="Times New Roman" w:hAnsi="Times New Roman" w:cs="Times New Roman"/>
        </w:rPr>
        <w:t xml:space="preserve"> le représentant des utilisateurs</w:t>
      </w:r>
      <w:r w:rsidR="002C0650" w:rsidRPr="005B1FB9">
        <w:rPr>
          <w:rFonts w:ascii="Times New Roman" w:hAnsi="Times New Roman" w:cs="Times New Roman"/>
        </w:rPr>
        <w:t xml:space="preserve"> (Chargé d’affaire)</w:t>
      </w:r>
      <w:r w:rsidRPr="005B1FB9">
        <w:rPr>
          <w:rFonts w:ascii="Times New Roman" w:hAnsi="Times New Roman" w:cs="Times New Roman"/>
        </w:rPr>
        <w:t>. Ce comité se réunira plusieurs fois entre les jalons. Il nous permettra de discuter avec le représentant des utilisateurs si l’avancement du projet correspond bien à leur attente.</w:t>
      </w:r>
    </w:p>
    <w:p w14:paraId="290896A1" w14:textId="77777777" w:rsidR="008F5FC0" w:rsidRPr="005B1FB9" w:rsidRDefault="008F5FC0" w:rsidP="008F5FC0">
      <w:pPr>
        <w:pStyle w:val="Paragraphedeliste"/>
        <w:ind w:left="927"/>
        <w:rPr>
          <w:rFonts w:ascii="Times New Roman" w:hAnsi="Times New Roman" w:cs="Times New Roman"/>
          <w:i/>
          <w:iCs/>
        </w:rPr>
      </w:pPr>
    </w:p>
    <w:p w14:paraId="5760B730" w14:textId="488CFCBE" w:rsidR="008F5FC0" w:rsidRPr="005B1FB9" w:rsidRDefault="008F5FC0" w:rsidP="0016515D">
      <w:pPr>
        <w:pStyle w:val="Paragraphedeliste"/>
        <w:numPr>
          <w:ilvl w:val="0"/>
          <w:numId w:val="6"/>
        </w:numPr>
        <w:jc w:val="both"/>
        <w:rPr>
          <w:rFonts w:ascii="Times New Roman" w:hAnsi="Times New Roman" w:cs="Times New Roman"/>
          <w:i/>
          <w:iCs/>
        </w:rPr>
      </w:pPr>
      <w:r w:rsidRPr="005B1FB9">
        <w:rPr>
          <w:rStyle w:val="Accentuation"/>
          <w:rFonts w:ascii="Times New Roman" w:hAnsi="Times New Roman" w:cs="Times New Roman"/>
        </w:rPr>
        <w:lastRenderedPageBreak/>
        <w:t xml:space="preserve">Le comité d’utilisateur : </w:t>
      </w:r>
      <w:r w:rsidRPr="005B1FB9">
        <w:rPr>
          <w:rFonts w:ascii="Times New Roman" w:hAnsi="Times New Roman" w:cs="Times New Roman"/>
        </w:rPr>
        <w:t>Ce comité regroupe les différents utilisateurs du système d’information et le représentant des utilisateurs</w:t>
      </w:r>
      <w:r w:rsidR="004E36B4" w:rsidRPr="005B1FB9">
        <w:rPr>
          <w:rFonts w:ascii="Times New Roman" w:hAnsi="Times New Roman" w:cs="Times New Roman"/>
        </w:rPr>
        <w:t xml:space="preserve"> (Charge d</w:t>
      </w:r>
      <w:r w:rsidR="009043B6">
        <w:rPr>
          <w:rFonts w:ascii="Times New Roman" w:hAnsi="Times New Roman" w:cs="Times New Roman"/>
        </w:rPr>
        <w:t xml:space="preserve">’affaire, </w:t>
      </w:r>
      <w:r w:rsidR="004E36B4" w:rsidRPr="005B1FB9">
        <w:rPr>
          <w:rFonts w:ascii="Times New Roman" w:hAnsi="Times New Roman" w:cs="Times New Roman"/>
        </w:rPr>
        <w:t>back-office</w:t>
      </w:r>
      <w:r w:rsidR="009043B6">
        <w:rPr>
          <w:rFonts w:ascii="Times New Roman" w:hAnsi="Times New Roman" w:cs="Times New Roman"/>
        </w:rPr>
        <w:t xml:space="preserve"> et la comptabilité</w:t>
      </w:r>
      <w:r w:rsidR="004E36B4" w:rsidRPr="005B1FB9">
        <w:rPr>
          <w:rFonts w:ascii="Times New Roman" w:hAnsi="Times New Roman" w:cs="Times New Roman"/>
        </w:rPr>
        <w:t>)</w:t>
      </w:r>
      <w:r w:rsidRPr="005B1FB9">
        <w:rPr>
          <w:rFonts w:ascii="Times New Roman" w:hAnsi="Times New Roman" w:cs="Times New Roman"/>
        </w:rPr>
        <w:t>. Le comité d’utilisateur se réunira au début du projet et à la fin. Dans le premier cas, cela nous permettra d’isoler les attentes des utilisateurs. La deuxième réunion sera une présentation du nouvel outil.</w:t>
      </w:r>
    </w:p>
    <w:p w14:paraId="647D0A20" w14:textId="77777777" w:rsidR="0085505F" w:rsidRPr="005B1FB9" w:rsidRDefault="0085505F" w:rsidP="0085505F">
      <w:pPr>
        <w:ind w:firstLine="567"/>
        <w:rPr>
          <w:rFonts w:ascii="Times New Roman" w:hAnsi="Times New Roman" w:cs="Times New Roman"/>
        </w:rPr>
      </w:pPr>
      <w:r w:rsidRPr="005B1FB9">
        <w:rPr>
          <w:rFonts w:ascii="Times New Roman" w:hAnsi="Times New Roman" w:cs="Times New Roman"/>
        </w:rPr>
        <w:t>Pour la suite du projet, nous posons l’hypothèse que ces réunions seront toutes validées durant l’avancement du projet.</w:t>
      </w:r>
    </w:p>
    <w:p w14:paraId="1BDD5010" w14:textId="77777777" w:rsidR="00944E5A" w:rsidRPr="005B1FB9" w:rsidRDefault="00944E5A" w:rsidP="0085505F">
      <w:pPr>
        <w:ind w:firstLine="567"/>
        <w:rPr>
          <w:rFonts w:ascii="Times New Roman" w:hAnsi="Times New Roman" w:cs="Times New Roman"/>
        </w:rPr>
      </w:pPr>
    </w:p>
    <w:p w14:paraId="593BC18C" w14:textId="747CDB98" w:rsidR="0085505F" w:rsidRPr="005B1FB9" w:rsidRDefault="00944E5A" w:rsidP="00944E5A">
      <w:pPr>
        <w:pStyle w:val="Titre3"/>
        <w:rPr>
          <w:rFonts w:ascii="Times New Roman" w:hAnsi="Times New Roman" w:cs="Times New Roman"/>
        </w:rPr>
      </w:pPr>
      <w:bookmarkStart w:id="6" w:name="_Toc264813786"/>
      <w:r w:rsidRPr="005B1FB9">
        <w:rPr>
          <w:rFonts w:ascii="Times New Roman" w:hAnsi="Times New Roman" w:cs="Times New Roman"/>
        </w:rPr>
        <w:t>Les différents points à améliorer</w:t>
      </w:r>
      <w:bookmarkEnd w:id="6"/>
    </w:p>
    <w:p w14:paraId="2778A74C"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Procédures écrites manquantes pour la gestion des fournisseurs.</w:t>
      </w:r>
    </w:p>
    <w:p w14:paraId="5AB6E35A"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Outils hétérogènes et non intégrés utilisés dans cette gestion.</w:t>
      </w:r>
    </w:p>
    <w:p w14:paraId="353CDE3F" w14:textId="5F8424C3"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 xml:space="preserve">Les relations des fournisseurs avec leurs contrats ne sont pas </w:t>
      </w:r>
      <w:r w:rsidR="00510874" w:rsidRPr="005B1FB9">
        <w:rPr>
          <w:rFonts w:ascii="Times New Roman" w:hAnsi="Times New Roman" w:cs="Times New Roman"/>
        </w:rPr>
        <w:t>complètes</w:t>
      </w:r>
      <w:r w:rsidRPr="005B1FB9">
        <w:rPr>
          <w:rFonts w:ascii="Times New Roman" w:hAnsi="Times New Roman" w:cs="Times New Roman"/>
        </w:rPr>
        <w:t>.</w:t>
      </w:r>
    </w:p>
    <w:p w14:paraId="7B26D599" w14:textId="77777777" w:rsidR="00944E5A" w:rsidRPr="005B1FB9" w:rsidRDefault="00944E5A" w:rsidP="0016515D">
      <w:pPr>
        <w:pStyle w:val="Paragraphedeliste"/>
        <w:numPr>
          <w:ilvl w:val="0"/>
          <w:numId w:val="3"/>
        </w:numPr>
        <w:rPr>
          <w:rFonts w:ascii="Times New Roman" w:hAnsi="Times New Roman" w:cs="Times New Roman"/>
        </w:rPr>
      </w:pPr>
      <w:r w:rsidRPr="005B1FB9">
        <w:rPr>
          <w:rFonts w:ascii="Times New Roman" w:hAnsi="Times New Roman" w:cs="Times New Roman"/>
        </w:rPr>
        <w:t>La négociation financière avec les fournisseurs n’est pas centralisée, il n’y a pas de politique de sous-traitance définie.</w:t>
      </w:r>
    </w:p>
    <w:p w14:paraId="7102CD11" w14:textId="77777777" w:rsidR="00944E5A" w:rsidRPr="005B1FB9" w:rsidRDefault="00944E5A" w:rsidP="00944E5A">
      <w:pPr>
        <w:pStyle w:val="Paragraphedeliste"/>
        <w:rPr>
          <w:rFonts w:ascii="Times New Roman" w:hAnsi="Times New Roman" w:cs="Times New Roman"/>
        </w:rPr>
      </w:pPr>
    </w:p>
    <w:p w14:paraId="532397CE" w14:textId="5AC920F9" w:rsidR="00944E5A" w:rsidRPr="005B1FB9" w:rsidRDefault="00944E5A" w:rsidP="00944E5A">
      <w:pPr>
        <w:pStyle w:val="Titre3"/>
        <w:rPr>
          <w:rFonts w:ascii="Times New Roman" w:hAnsi="Times New Roman" w:cs="Times New Roman"/>
        </w:rPr>
      </w:pPr>
      <w:bookmarkStart w:id="7" w:name="_Toc264813787"/>
      <w:r w:rsidRPr="005B1FB9">
        <w:rPr>
          <w:rFonts w:ascii="Times New Roman" w:hAnsi="Times New Roman" w:cs="Times New Roman"/>
        </w:rPr>
        <w:t>Objectifs</w:t>
      </w:r>
      <w:bookmarkEnd w:id="7"/>
    </w:p>
    <w:p w14:paraId="0FE6C34A" w14:textId="77777777" w:rsidR="00944E5A" w:rsidRPr="005B1FB9" w:rsidRDefault="00944E5A" w:rsidP="00944E5A">
      <w:pPr>
        <w:ind w:firstLine="360"/>
        <w:rPr>
          <w:rFonts w:ascii="Times New Roman" w:hAnsi="Times New Roman" w:cs="Times New Roman"/>
        </w:rPr>
      </w:pPr>
      <w:r w:rsidRPr="005B1FB9">
        <w:rPr>
          <w:rFonts w:ascii="Times New Roman" w:hAnsi="Times New Roman" w:cs="Times New Roman"/>
        </w:rPr>
        <w:t>Apporter de la rigueur à l’activité de gestion des fournisseurs :</w:t>
      </w:r>
    </w:p>
    <w:p w14:paraId="22DE9FCA"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Améliorer la recherche d’un fournisseur de prestations de services</w:t>
      </w:r>
    </w:p>
    <w:p w14:paraId="51A4BACF"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Etablir un contrat type avec les fournisseurs</w:t>
      </w:r>
    </w:p>
    <w:p w14:paraId="379F7A68" w14:textId="77777777" w:rsidR="00944E5A" w:rsidRPr="005B1FB9"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Mettre en place un suivi des contrats et des fournisseurs</w:t>
      </w:r>
    </w:p>
    <w:p w14:paraId="6F82CAA6" w14:textId="7E995D42" w:rsidR="00F12D92" w:rsidRDefault="00944E5A" w:rsidP="0016515D">
      <w:pPr>
        <w:pStyle w:val="Paragraphedeliste"/>
        <w:numPr>
          <w:ilvl w:val="0"/>
          <w:numId w:val="4"/>
        </w:numPr>
        <w:rPr>
          <w:rFonts w:ascii="Times New Roman" w:hAnsi="Times New Roman" w:cs="Times New Roman"/>
        </w:rPr>
      </w:pPr>
      <w:r w:rsidRPr="005B1FB9">
        <w:rPr>
          <w:rFonts w:ascii="Times New Roman" w:hAnsi="Times New Roman" w:cs="Times New Roman"/>
        </w:rPr>
        <w:t>Instaurer une BDD pour archiver les contrats</w:t>
      </w:r>
    </w:p>
    <w:p w14:paraId="64E5A5B0" w14:textId="77777777" w:rsidR="00914819" w:rsidRDefault="00914819" w:rsidP="00914819">
      <w:pPr>
        <w:rPr>
          <w:rFonts w:ascii="Times New Roman" w:hAnsi="Times New Roman" w:cs="Times New Roman"/>
        </w:rPr>
      </w:pPr>
    </w:p>
    <w:p w14:paraId="5909E3A7" w14:textId="77777777" w:rsidR="00914819" w:rsidRDefault="00914819" w:rsidP="00914819">
      <w:pPr>
        <w:rPr>
          <w:rFonts w:ascii="Times New Roman" w:hAnsi="Times New Roman" w:cs="Times New Roman"/>
        </w:rPr>
      </w:pPr>
    </w:p>
    <w:p w14:paraId="6B6F6212" w14:textId="77777777" w:rsidR="00914819" w:rsidRDefault="00914819" w:rsidP="00914819">
      <w:pPr>
        <w:rPr>
          <w:rFonts w:ascii="Times New Roman" w:hAnsi="Times New Roman" w:cs="Times New Roman"/>
        </w:rPr>
      </w:pPr>
    </w:p>
    <w:p w14:paraId="2B1235AA" w14:textId="77777777" w:rsidR="00914819" w:rsidRDefault="00914819" w:rsidP="00914819">
      <w:pPr>
        <w:rPr>
          <w:rFonts w:ascii="Times New Roman" w:hAnsi="Times New Roman" w:cs="Times New Roman"/>
        </w:rPr>
      </w:pPr>
    </w:p>
    <w:p w14:paraId="74A18E9A" w14:textId="77777777" w:rsidR="00914819" w:rsidRDefault="00914819" w:rsidP="00914819">
      <w:pPr>
        <w:rPr>
          <w:rFonts w:ascii="Times New Roman" w:hAnsi="Times New Roman" w:cs="Times New Roman"/>
        </w:rPr>
      </w:pPr>
    </w:p>
    <w:p w14:paraId="74E88D99" w14:textId="77777777" w:rsidR="00914819" w:rsidRDefault="00914819" w:rsidP="00914819">
      <w:pPr>
        <w:rPr>
          <w:rFonts w:ascii="Times New Roman" w:hAnsi="Times New Roman" w:cs="Times New Roman"/>
        </w:rPr>
      </w:pPr>
    </w:p>
    <w:p w14:paraId="188D16E7" w14:textId="77777777" w:rsidR="00914819" w:rsidRDefault="00914819" w:rsidP="00914819">
      <w:pPr>
        <w:rPr>
          <w:rFonts w:ascii="Times New Roman" w:hAnsi="Times New Roman" w:cs="Times New Roman"/>
        </w:rPr>
      </w:pPr>
    </w:p>
    <w:p w14:paraId="77B45A2E" w14:textId="77777777" w:rsidR="00914819" w:rsidRDefault="00914819" w:rsidP="00914819">
      <w:pPr>
        <w:rPr>
          <w:rFonts w:ascii="Times New Roman" w:hAnsi="Times New Roman" w:cs="Times New Roman"/>
        </w:rPr>
      </w:pPr>
    </w:p>
    <w:p w14:paraId="28E39D35" w14:textId="77777777" w:rsidR="005B1FB9" w:rsidRDefault="005B1FB9" w:rsidP="005B1FB9">
      <w:pPr>
        <w:pStyle w:val="Paragraphedeliste"/>
        <w:rPr>
          <w:rFonts w:ascii="Times New Roman" w:hAnsi="Times New Roman" w:cs="Times New Roman"/>
        </w:rPr>
      </w:pPr>
    </w:p>
    <w:p w14:paraId="11EB8D84" w14:textId="77777777" w:rsidR="00914819" w:rsidRPr="005B1FB9" w:rsidRDefault="00914819" w:rsidP="005B1FB9">
      <w:pPr>
        <w:pStyle w:val="Paragraphedeliste"/>
        <w:rPr>
          <w:rFonts w:ascii="Times New Roman" w:hAnsi="Times New Roman" w:cs="Times New Roman"/>
        </w:rPr>
      </w:pPr>
    </w:p>
    <w:p w14:paraId="07DB483B" w14:textId="72D98DD6" w:rsidR="00F12D92" w:rsidRPr="005B1FB9" w:rsidRDefault="0019740E" w:rsidP="00211F07">
      <w:pPr>
        <w:pStyle w:val="Titre2"/>
      </w:pPr>
      <w:bookmarkStart w:id="8" w:name="_Toc264813788"/>
      <w:r>
        <w:lastRenderedPageBreak/>
        <w:t>R</w:t>
      </w:r>
      <w:r w:rsidR="00F12D92" w:rsidRPr="005B1FB9">
        <w:t>eprésentation du processus de travail BNK</w:t>
      </w:r>
      <w:bookmarkEnd w:id="8"/>
    </w:p>
    <w:p w14:paraId="0718FE6F" w14:textId="4810F3A6" w:rsidR="00914819" w:rsidRDefault="00813FCD" w:rsidP="00A43D3A">
      <w:pPr>
        <w:ind w:firstLine="576"/>
        <w:rPr>
          <w:rFonts w:ascii="Times New Roman" w:hAnsi="Times New Roman" w:cs="Times New Roman"/>
        </w:rPr>
      </w:pPr>
      <w:r w:rsidRPr="005B1FB9">
        <w:rPr>
          <w:rFonts w:ascii="Times New Roman" w:hAnsi="Times New Roman" w:cs="Times New Roman"/>
        </w:rPr>
        <w:t xml:space="preserve">Avant de commencer la conception d’un nouveau système d’information (le SI), il est très important pour nous de connaître le fonctionnement de l’entreprise. En effet, c’est de cette manière que nous pourrons connaître les réels besoins de </w:t>
      </w:r>
      <w:r w:rsidR="0053192C" w:rsidRPr="005B1FB9">
        <w:rPr>
          <w:rFonts w:ascii="Times New Roman" w:hAnsi="Times New Roman" w:cs="Times New Roman"/>
        </w:rPr>
        <w:t>BNK</w:t>
      </w:r>
      <w:r w:rsidRPr="005B1FB9">
        <w:rPr>
          <w:rFonts w:ascii="Times New Roman" w:hAnsi="Times New Roman" w:cs="Times New Roman"/>
        </w:rPr>
        <w:t xml:space="preserve">. Nous avons divisé la couverture fonctionnelle du SI actuel en </w:t>
      </w:r>
      <w:r w:rsidR="00975BB6">
        <w:rPr>
          <w:rFonts w:ascii="Times New Roman" w:hAnsi="Times New Roman" w:cs="Times New Roman"/>
        </w:rPr>
        <w:t>3</w:t>
      </w:r>
      <w:r w:rsidRPr="005B1FB9">
        <w:rPr>
          <w:rFonts w:ascii="Times New Roman" w:hAnsi="Times New Roman" w:cs="Times New Roman"/>
        </w:rPr>
        <w:t xml:space="preserve"> parties. La gestion </w:t>
      </w:r>
      <w:r w:rsidR="00975BB6">
        <w:rPr>
          <w:rFonts w:ascii="Times New Roman" w:hAnsi="Times New Roman" w:cs="Times New Roman"/>
        </w:rPr>
        <w:t>des demandes de clients,</w:t>
      </w:r>
      <w:r w:rsidR="0053192C" w:rsidRPr="005B1FB9">
        <w:rPr>
          <w:rFonts w:ascii="Times New Roman" w:hAnsi="Times New Roman" w:cs="Times New Roman"/>
        </w:rPr>
        <w:t xml:space="preserve"> la gestion des contrats entre les clients et les fournisseurs</w:t>
      </w:r>
      <w:r w:rsidR="00975BB6">
        <w:rPr>
          <w:rFonts w:ascii="Times New Roman" w:hAnsi="Times New Roman" w:cs="Times New Roman"/>
        </w:rPr>
        <w:t xml:space="preserve"> et le suivis des fournisseurs par la comptabilité</w:t>
      </w:r>
      <w:r w:rsidR="0053192C" w:rsidRPr="005B1FB9">
        <w:rPr>
          <w:rFonts w:ascii="Times New Roman" w:hAnsi="Times New Roman" w:cs="Times New Roman"/>
        </w:rPr>
        <w:t>.</w:t>
      </w:r>
    </w:p>
    <w:p w14:paraId="3861B001" w14:textId="77777777" w:rsidR="005B1FB9" w:rsidRPr="005B1FB9" w:rsidRDefault="005B1FB9" w:rsidP="00813FCD">
      <w:pPr>
        <w:ind w:firstLine="576"/>
        <w:rPr>
          <w:rFonts w:ascii="Times New Roman" w:hAnsi="Times New Roman" w:cs="Times New Roman"/>
        </w:rPr>
      </w:pPr>
    </w:p>
    <w:p w14:paraId="0AE85BF2" w14:textId="0F1C0798" w:rsidR="00797EB7" w:rsidRPr="005B1FB9" w:rsidRDefault="00797EB7" w:rsidP="00797EB7">
      <w:pPr>
        <w:pStyle w:val="Titre3"/>
        <w:rPr>
          <w:rFonts w:ascii="Times New Roman" w:hAnsi="Times New Roman" w:cs="Times New Roman"/>
        </w:rPr>
      </w:pPr>
      <w:bookmarkStart w:id="9" w:name="_Toc264813789"/>
      <w:r w:rsidRPr="005B1FB9">
        <w:rPr>
          <w:rFonts w:ascii="Times New Roman" w:hAnsi="Times New Roman" w:cs="Times New Roman"/>
        </w:rPr>
        <w:t>Gestion des demandes de clients</w:t>
      </w:r>
      <w:bookmarkEnd w:id="9"/>
    </w:p>
    <w:p w14:paraId="430C4ADB" w14:textId="145CDFE3" w:rsidR="00CD4382" w:rsidRDefault="00CD4382" w:rsidP="00CD4382">
      <w:pPr>
        <w:ind w:firstLine="720"/>
        <w:rPr>
          <w:rFonts w:cs="Times New Roman"/>
        </w:rPr>
      </w:pPr>
      <w:r>
        <w:rPr>
          <w:noProof/>
        </w:rPr>
        <w:drawing>
          <wp:anchor distT="0" distB="0" distL="114300" distR="114300" simplePos="0" relativeHeight="251666432" behindDoc="0" locked="0" layoutInCell="1" allowOverlap="1" wp14:anchorId="06D63BAE" wp14:editId="2E289BC5">
            <wp:simplePos x="0" y="0"/>
            <wp:positionH relativeFrom="column">
              <wp:posOffset>0</wp:posOffset>
            </wp:positionH>
            <wp:positionV relativeFrom="paragraph">
              <wp:posOffset>725170</wp:posOffset>
            </wp:positionV>
            <wp:extent cx="5943600" cy="4424680"/>
            <wp:effectExtent l="0" t="0" r="0" b="0"/>
            <wp:wrapNone/>
            <wp:docPr id="8" name="Image 8" descr="Macintosh HD:Users:jean-michelly:Projets:Activite_Demande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Activite_DemandeClien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246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B1FB9" w:rsidRPr="007B24EF">
        <w:rPr>
          <w:rFonts w:cs="Times New Roman"/>
        </w:rPr>
        <w:t xml:space="preserve">Pour ce premier diagramme, nous nous sommes penchés sur l’étude </w:t>
      </w:r>
      <w:r w:rsidR="005B1FB9">
        <w:rPr>
          <w:rFonts w:cs="Times New Roman"/>
        </w:rPr>
        <w:t xml:space="preserve">des demandes des clients </w:t>
      </w:r>
      <w:r>
        <w:rPr>
          <w:rFonts w:cs="Times New Roman"/>
        </w:rPr>
        <w:t>dans l’entreprise actuellement pour améliorer la recherche d’un fournisseur de prestations de services.</w:t>
      </w:r>
    </w:p>
    <w:p w14:paraId="66EC8E42" w14:textId="77777777" w:rsidR="00CE145B" w:rsidRDefault="00CE145B" w:rsidP="00CD4382">
      <w:pPr>
        <w:ind w:firstLine="720"/>
        <w:rPr>
          <w:rFonts w:cs="Times New Roman"/>
        </w:rPr>
      </w:pPr>
    </w:p>
    <w:p w14:paraId="1C1A74F0" w14:textId="77777777" w:rsidR="00CE145B" w:rsidRDefault="00CE145B" w:rsidP="00CD4382">
      <w:pPr>
        <w:ind w:firstLine="720"/>
        <w:rPr>
          <w:rFonts w:cs="Times New Roman"/>
        </w:rPr>
      </w:pPr>
    </w:p>
    <w:p w14:paraId="3E04D170" w14:textId="77777777" w:rsidR="00CE145B" w:rsidRDefault="00CE145B" w:rsidP="00CD4382">
      <w:pPr>
        <w:ind w:firstLine="720"/>
        <w:rPr>
          <w:rFonts w:cs="Times New Roman"/>
        </w:rPr>
      </w:pPr>
    </w:p>
    <w:p w14:paraId="59E37CA5" w14:textId="77777777" w:rsidR="00CE145B" w:rsidRDefault="00CE145B" w:rsidP="00CD4382">
      <w:pPr>
        <w:ind w:firstLine="720"/>
        <w:rPr>
          <w:rFonts w:cs="Times New Roman"/>
        </w:rPr>
      </w:pPr>
    </w:p>
    <w:p w14:paraId="0731A04F" w14:textId="77777777" w:rsidR="00CE145B" w:rsidRDefault="00CE145B" w:rsidP="00CD4382">
      <w:pPr>
        <w:ind w:firstLine="720"/>
        <w:rPr>
          <w:rFonts w:cs="Times New Roman"/>
        </w:rPr>
      </w:pPr>
    </w:p>
    <w:p w14:paraId="15DFAC6D" w14:textId="77777777" w:rsidR="00CE145B" w:rsidRDefault="00CE145B" w:rsidP="00CD4382">
      <w:pPr>
        <w:ind w:firstLine="720"/>
        <w:rPr>
          <w:rFonts w:cs="Times New Roman"/>
        </w:rPr>
      </w:pPr>
    </w:p>
    <w:p w14:paraId="40E68E24" w14:textId="77777777" w:rsidR="00CE145B" w:rsidRDefault="00CE145B" w:rsidP="00CD4382">
      <w:pPr>
        <w:ind w:firstLine="720"/>
        <w:rPr>
          <w:rFonts w:cs="Times New Roman"/>
        </w:rPr>
      </w:pPr>
    </w:p>
    <w:p w14:paraId="67E7CBEC" w14:textId="77777777" w:rsidR="00CE145B" w:rsidRDefault="00CE145B" w:rsidP="00CD4382">
      <w:pPr>
        <w:ind w:firstLine="720"/>
        <w:rPr>
          <w:rFonts w:cs="Times New Roman"/>
        </w:rPr>
      </w:pPr>
    </w:p>
    <w:p w14:paraId="42871C90" w14:textId="77777777" w:rsidR="00CE145B" w:rsidRDefault="00CE145B" w:rsidP="00CD4382">
      <w:pPr>
        <w:ind w:firstLine="720"/>
        <w:rPr>
          <w:rFonts w:cs="Times New Roman"/>
        </w:rPr>
      </w:pPr>
    </w:p>
    <w:p w14:paraId="545F9581" w14:textId="77777777" w:rsidR="00CE145B" w:rsidRDefault="00CE145B" w:rsidP="00CD4382">
      <w:pPr>
        <w:ind w:firstLine="720"/>
        <w:rPr>
          <w:rFonts w:cs="Times New Roman"/>
        </w:rPr>
      </w:pPr>
    </w:p>
    <w:p w14:paraId="71F763DB" w14:textId="77777777" w:rsidR="00CE145B" w:rsidRDefault="00CE145B" w:rsidP="00CD4382">
      <w:pPr>
        <w:ind w:firstLine="720"/>
        <w:rPr>
          <w:rFonts w:cs="Times New Roman"/>
        </w:rPr>
      </w:pPr>
    </w:p>
    <w:p w14:paraId="3ABEBB46" w14:textId="77777777" w:rsidR="00CE145B" w:rsidRDefault="00CE145B" w:rsidP="00CD4382">
      <w:pPr>
        <w:ind w:firstLine="720"/>
        <w:rPr>
          <w:rFonts w:cs="Times New Roman"/>
        </w:rPr>
      </w:pPr>
    </w:p>
    <w:p w14:paraId="422349DE" w14:textId="77777777" w:rsidR="00CE145B" w:rsidRDefault="00CE145B" w:rsidP="00CD4382">
      <w:pPr>
        <w:ind w:firstLine="720"/>
        <w:rPr>
          <w:rFonts w:cs="Times New Roman"/>
        </w:rPr>
      </w:pPr>
    </w:p>
    <w:p w14:paraId="5ED59087" w14:textId="77777777" w:rsidR="00CE145B" w:rsidRDefault="00CE145B" w:rsidP="00CD4382">
      <w:pPr>
        <w:ind w:firstLine="720"/>
        <w:rPr>
          <w:rFonts w:cs="Times New Roman"/>
        </w:rPr>
      </w:pPr>
    </w:p>
    <w:p w14:paraId="421684CD" w14:textId="77777777" w:rsidR="00CE145B" w:rsidRDefault="00CE145B" w:rsidP="00CD4382">
      <w:pPr>
        <w:ind w:firstLine="720"/>
        <w:rPr>
          <w:rFonts w:cs="Times New Roman"/>
        </w:rPr>
      </w:pPr>
    </w:p>
    <w:p w14:paraId="74F18CAD" w14:textId="62A8A0CD" w:rsidR="00CE145B" w:rsidRPr="00CD4382" w:rsidRDefault="00365E1B" w:rsidP="00E162EC">
      <w:pPr>
        <w:pStyle w:val="Titre4"/>
      </w:pPr>
      <w:r>
        <w:t>Diagramme d’activité des demandes des clients</w:t>
      </w:r>
    </w:p>
    <w:p w14:paraId="5C9BA0F7" w14:textId="6C42ED03" w:rsidR="00CD4382" w:rsidRDefault="00CD4382" w:rsidP="00CD4382">
      <w:pPr>
        <w:pStyle w:val="Titre3"/>
      </w:pPr>
      <w:r>
        <w:br w:type="column"/>
      </w:r>
      <w:bookmarkStart w:id="10" w:name="_Toc264813790"/>
      <w:r>
        <w:rPr>
          <w:noProof/>
        </w:rPr>
        <w:lastRenderedPageBreak/>
        <w:drawing>
          <wp:anchor distT="0" distB="0" distL="114300" distR="114300" simplePos="0" relativeHeight="251667456" behindDoc="0" locked="0" layoutInCell="1" allowOverlap="1" wp14:anchorId="5A7F8260" wp14:editId="5E8B87CB">
            <wp:simplePos x="0" y="0"/>
            <wp:positionH relativeFrom="column">
              <wp:posOffset>0</wp:posOffset>
            </wp:positionH>
            <wp:positionV relativeFrom="paragraph">
              <wp:posOffset>457200</wp:posOffset>
            </wp:positionV>
            <wp:extent cx="5969000" cy="5702300"/>
            <wp:effectExtent l="0" t="0" r="0" b="12700"/>
            <wp:wrapSquare wrapText="bothSides"/>
            <wp:docPr id="13" name="Image 13" descr="Macintosh HD:Users:jean-michelly:Projets:Activite_Gestion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Activite_GestionContra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9000" cy="5702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Gestion des contrats</w:t>
      </w:r>
      <w:bookmarkEnd w:id="10"/>
    </w:p>
    <w:p w14:paraId="7058816F" w14:textId="7ADD8AA1" w:rsidR="00CD4382" w:rsidRPr="00CD4382" w:rsidRDefault="00E162EC" w:rsidP="00E162EC">
      <w:pPr>
        <w:pStyle w:val="Titre4"/>
      </w:pPr>
      <w:r>
        <w:t>Diagramme d’activité</w:t>
      </w:r>
      <w:r w:rsidR="00596A7E">
        <w:t xml:space="preserve"> de la gestion des</w:t>
      </w:r>
      <w:r>
        <w:t xml:space="preserve"> contrats</w:t>
      </w:r>
    </w:p>
    <w:p w14:paraId="29E572C1" w14:textId="77777777" w:rsidR="00CD4382" w:rsidRPr="00CD4382" w:rsidRDefault="00CD4382" w:rsidP="00CD4382"/>
    <w:p w14:paraId="294214F0" w14:textId="51B53EE6" w:rsidR="002D0F9F" w:rsidRDefault="002D0F9F" w:rsidP="00CD4382"/>
    <w:p w14:paraId="02DB9145" w14:textId="77777777" w:rsidR="00C23C29" w:rsidRDefault="00C23C29" w:rsidP="00CD4382"/>
    <w:p w14:paraId="3C60C421" w14:textId="77777777" w:rsidR="00C23C29" w:rsidRDefault="00C23C29" w:rsidP="00CD4382"/>
    <w:p w14:paraId="67510B71" w14:textId="77777777" w:rsidR="00C23C29" w:rsidRDefault="00C23C29" w:rsidP="00CD4382"/>
    <w:p w14:paraId="2B30DCA6" w14:textId="7DF2D96B" w:rsidR="00C23C29" w:rsidRDefault="00C23C29" w:rsidP="00C23C29">
      <w:pPr>
        <w:pStyle w:val="Titre3"/>
      </w:pPr>
      <w:bookmarkStart w:id="11" w:name="_Toc264813791"/>
      <w:r>
        <w:lastRenderedPageBreak/>
        <w:t>Gestion des suivis de fournisseurs</w:t>
      </w:r>
      <w:bookmarkEnd w:id="11"/>
    </w:p>
    <w:p w14:paraId="313AE329" w14:textId="3BFA10E3" w:rsidR="002D0F9F" w:rsidRDefault="000660A0" w:rsidP="00CD4382">
      <w:r>
        <w:rPr>
          <w:noProof/>
        </w:rPr>
        <w:drawing>
          <wp:inline distT="0" distB="0" distL="0" distR="0" wp14:anchorId="79E886F2" wp14:editId="346FB185">
            <wp:extent cx="5963920" cy="6644640"/>
            <wp:effectExtent l="0" t="0" r="5080" b="10160"/>
            <wp:docPr id="52" name="Image 52" descr="Macintosh HD:Users:jean-michelly:Projets:Diagrammes d'activité:Activite_Suivi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ean-michelly:Projets:Diagrammes d'activité:Activite_SuiviFournisseu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3920" cy="6644640"/>
                    </a:xfrm>
                    <a:prstGeom prst="rect">
                      <a:avLst/>
                    </a:prstGeom>
                    <a:noFill/>
                    <a:ln>
                      <a:noFill/>
                    </a:ln>
                  </pic:spPr>
                </pic:pic>
              </a:graphicData>
            </a:graphic>
          </wp:inline>
        </w:drawing>
      </w:r>
    </w:p>
    <w:p w14:paraId="3B295B0F" w14:textId="77777777" w:rsidR="002D0F9F" w:rsidRDefault="002D0F9F" w:rsidP="00CD4382"/>
    <w:p w14:paraId="03669894" w14:textId="77777777" w:rsidR="000660A0" w:rsidRDefault="000660A0" w:rsidP="00CD4382"/>
    <w:p w14:paraId="11F81D84" w14:textId="77777777" w:rsidR="000660A0" w:rsidRDefault="000660A0" w:rsidP="00CD4382"/>
    <w:p w14:paraId="357191A5" w14:textId="317BBB9F" w:rsidR="00CD4382" w:rsidRPr="002D0F9F" w:rsidRDefault="002D0F9F" w:rsidP="00211F07">
      <w:pPr>
        <w:pStyle w:val="Titre2"/>
      </w:pPr>
      <w:bookmarkStart w:id="12" w:name="_Toc264813792"/>
      <w:r w:rsidRPr="002D0F9F">
        <w:lastRenderedPageBreak/>
        <w:t>Fonctionnalités proposées pour la gestion des fournisseurs</w:t>
      </w:r>
      <w:bookmarkEnd w:id="12"/>
    </w:p>
    <w:p w14:paraId="0BBADB52" w14:textId="73F068DE" w:rsidR="00CD4382" w:rsidRDefault="00013335" w:rsidP="003E4A39">
      <w:pPr>
        <w:pStyle w:val="Titre3"/>
      </w:pPr>
      <w:bookmarkStart w:id="13" w:name="_Toc264813793"/>
      <w:r>
        <w:rPr>
          <w:noProof/>
        </w:rPr>
        <w:drawing>
          <wp:anchor distT="0" distB="0" distL="114300" distR="114300" simplePos="0" relativeHeight="251668480" behindDoc="0" locked="0" layoutInCell="1" allowOverlap="1" wp14:anchorId="2026AAC2" wp14:editId="68F3FA57">
            <wp:simplePos x="0" y="0"/>
            <wp:positionH relativeFrom="column">
              <wp:posOffset>0</wp:posOffset>
            </wp:positionH>
            <wp:positionV relativeFrom="paragraph">
              <wp:posOffset>560070</wp:posOffset>
            </wp:positionV>
            <wp:extent cx="5969000" cy="4356100"/>
            <wp:effectExtent l="0" t="0" r="0" b="12700"/>
            <wp:wrapSquare wrapText="bothSides"/>
            <wp:docPr id="9" name="Image 9" descr="Macintosh HD:Users:jean-michelly:Projets:Diagrammes cas d'utilisation:CU_Demandes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s cas d'utilisation:CU_DemandesClient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9000" cy="4356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E4A39">
        <w:t>Gestion des demandes des clients</w:t>
      </w:r>
      <w:bookmarkEnd w:id="13"/>
    </w:p>
    <w:p w14:paraId="08D26AB8" w14:textId="40D1AC6C" w:rsidR="00F12D92" w:rsidRDefault="00CE0B18" w:rsidP="00CE0B18">
      <w:pPr>
        <w:pStyle w:val="Titre4"/>
      </w:pPr>
      <w:r>
        <w:t>Diagramme des cas d’utilisation des demandes des clients</w:t>
      </w:r>
    </w:p>
    <w:p w14:paraId="6B97ED90" w14:textId="64A7CAC4" w:rsidR="003E4A39" w:rsidRDefault="00013335" w:rsidP="00013335">
      <w:pPr>
        <w:pStyle w:val="Titre3"/>
      </w:pPr>
      <w:r>
        <w:br w:type="column"/>
      </w:r>
      <w:bookmarkStart w:id="14" w:name="_Toc264813794"/>
      <w:r>
        <w:lastRenderedPageBreak/>
        <w:t>Gestion de la recherche des fournisseurs</w:t>
      </w:r>
      <w:bookmarkEnd w:id="14"/>
    </w:p>
    <w:p w14:paraId="1DD453A1" w14:textId="141AAE74" w:rsidR="00013335" w:rsidRDefault="00CD3FA4" w:rsidP="00013335">
      <w:r>
        <w:rPr>
          <w:noProof/>
        </w:rPr>
        <w:drawing>
          <wp:anchor distT="0" distB="0" distL="114300" distR="114300" simplePos="0" relativeHeight="251678720" behindDoc="0" locked="0" layoutInCell="1" allowOverlap="1" wp14:anchorId="284A33DC" wp14:editId="5B73D734">
            <wp:simplePos x="0" y="0"/>
            <wp:positionH relativeFrom="column">
              <wp:posOffset>-342900</wp:posOffset>
            </wp:positionH>
            <wp:positionV relativeFrom="paragraph">
              <wp:posOffset>472440</wp:posOffset>
            </wp:positionV>
            <wp:extent cx="6724015" cy="4914900"/>
            <wp:effectExtent l="0" t="0" r="6985" b="12700"/>
            <wp:wrapSquare wrapText="bothSides"/>
            <wp:docPr id="23" name="Image 23" descr="Macintosh HD:Users:jean-michelly:Projets:Diagrammes cas d'utilisation:CU_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s cas d'utilisation:CU_RechercheFournisseu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24015" cy="49149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990527" w14:textId="7FC2589C" w:rsidR="00013335" w:rsidRDefault="00221242" w:rsidP="00221242">
      <w:pPr>
        <w:pStyle w:val="Titre4"/>
      </w:pPr>
      <w:r>
        <w:t>Diagramme des cas d’utilisation de la recherche des fournisseurs</w:t>
      </w:r>
    </w:p>
    <w:p w14:paraId="0A6795D1" w14:textId="5299B9AF" w:rsidR="00013335" w:rsidRDefault="00013335" w:rsidP="00013335"/>
    <w:p w14:paraId="42EB3516" w14:textId="41C967F4" w:rsidR="00013335" w:rsidRDefault="00013335" w:rsidP="00013335"/>
    <w:p w14:paraId="546075BE" w14:textId="77777777" w:rsidR="00013335" w:rsidRDefault="00013335" w:rsidP="00013335"/>
    <w:p w14:paraId="1391D151" w14:textId="77777777" w:rsidR="00013335" w:rsidRDefault="00013335" w:rsidP="00013335"/>
    <w:p w14:paraId="5C17DB5A" w14:textId="77777777" w:rsidR="00013335" w:rsidRDefault="00013335" w:rsidP="00013335"/>
    <w:p w14:paraId="07639695" w14:textId="77777777" w:rsidR="00013335" w:rsidRDefault="00013335" w:rsidP="00013335"/>
    <w:p w14:paraId="5836B1E6" w14:textId="60F42545" w:rsidR="00013335" w:rsidRDefault="00013335" w:rsidP="00013335"/>
    <w:p w14:paraId="5DA56B0B" w14:textId="6154C1B9" w:rsidR="00013335" w:rsidRDefault="00013335" w:rsidP="00013335">
      <w:pPr>
        <w:pStyle w:val="Titre3"/>
      </w:pPr>
      <w:bookmarkStart w:id="15" w:name="_Toc264813795"/>
      <w:r>
        <w:rPr>
          <w:noProof/>
        </w:rPr>
        <w:lastRenderedPageBreak/>
        <w:drawing>
          <wp:anchor distT="0" distB="0" distL="114300" distR="114300" simplePos="0" relativeHeight="251670528" behindDoc="0" locked="0" layoutInCell="1" allowOverlap="1" wp14:anchorId="5C746295" wp14:editId="332A4A87">
            <wp:simplePos x="0" y="0"/>
            <wp:positionH relativeFrom="column">
              <wp:posOffset>0</wp:posOffset>
            </wp:positionH>
            <wp:positionV relativeFrom="paragraph">
              <wp:posOffset>342900</wp:posOffset>
            </wp:positionV>
            <wp:extent cx="5969000" cy="6419850"/>
            <wp:effectExtent l="0" t="0" r="0" b="6350"/>
            <wp:wrapNone/>
            <wp:docPr id="18" name="Image 18" descr="Macintosh HD:Users:jean-michelly:Projets:Diagrammes cas d'utilisation:CU_GestionContr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Diagrammes cas d'utilisation:CU_GestionContrat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9000" cy="64198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Gestion des</w:t>
      </w:r>
      <w:r w:rsidR="0017736A">
        <w:t xml:space="preserve"> </w:t>
      </w:r>
      <w:r>
        <w:t>contrats</w:t>
      </w:r>
      <w:bookmarkEnd w:id="15"/>
    </w:p>
    <w:p w14:paraId="23ED49B2" w14:textId="77777777" w:rsidR="00C15A87" w:rsidRDefault="00C15A87" w:rsidP="00C15A87"/>
    <w:p w14:paraId="6130EF54" w14:textId="77777777" w:rsidR="00C15A87" w:rsidRDefault="00C15A87" w:rsidP="00C15A87"/>
    <w:p w14:paraId="2D5A562A" w14:textId="77777777" w:rsidR="00C15A87" w:rsidRDefault="00C15A87" w:rsidP="00C15A87"/>
    <w:p w14:paraId="7DA84B44" w14:textId="77777777" w:rsidR="00C15A87" w:rsidRDefault="00C15A87" w:rsidP="00C15A87"/>
    <w:p w14:paraId="3C5C70E1" w14:textId="77777777" w:rsidR="00C15A87" w:rsidRDefault="00C15A87" w:rsidP="00C15A87"/>
    <w:p w14:paraId="41634746" w14:textId="77777777" w:rsidR="00C15A87" w:rsidRDefault="00C15A87" w:rsidP="00C15A87"/>
    <w:p w14:paraId="18B2129D" w14:textId="77777777" w:rsidR="00C15A87" w:rsidRDefault="00C15A87" w:rsidP="00C15A87"/>
    <w:p w14:paraId="0280BDC5" w14:textId="77777777" w:rsidR="00C15A87" w:rsidRDefault="00C15A87" w:rsidP="00C15A87"/>
    <w:p w14:paraId="1FFCF2E7" w14:textId="77777777" w:rsidR="00C15A87" w:rsidRDefault="00C15A87" w:rsidP="00C15A87"/>
    <w:p w14:paraId="45FF5492" w14:textId="77777777" w:rsidR="00C15A87" w:rsidRDefault="00C15A87" w:rsidP="00C15A87"/>
    <w:p w14:paraId="6F5C4EE9" w14:textId="77777777" w:rsidR="00C15A87" w:rsidRDefault="00C15A87" w:rsidP="00C15A87"/>
    <w:p w14:paraId="434C33BC" w14:textId="77777777" w:rsidR="00C15A87" w:rsidRDefault="00C15A87" w:rsidP="00C15A87"/>
    <w:p w14:paraId="5D698D22" w14:textId="77777777" w:rsidR="00C15A87" w:rsidRDefault="00C15A87" w:rsidP="00C15A87"/>
    <w:p w14:paraId="35584963" w14:textId="77777777" w:rsidR="00C15A87" w:rsidRDefault="00C15A87" w:rsidP="00C15A87"/>
    <w:p w14:paraId="1704345B" w14:textId="77777777" w:rsidR="00C15A87" w:rsidRDefault="00C15A87" w:rsidP="00C15A87"/>
    <w:p w14:paraId="17595549" w14:textId="77777777" w:rsidR="00C15A87" w:rsidRDefault="00C15A87" w:rsidP="00C15A87"/>
    <w:p w14:paraId="59299D45" w14:textId="77777777" w:rsidR="00C15A87" w:rsidRDefault="00C15A87" w:rsidP="00C15A87"/>
    <w:p w14:paraId="2C835269" w14:textId="77777777" w:rsidR="00C15A87" w:rsidRDefault="00C15A87" w:rsidP="00C15A87"/>
    <w:p w14:paraId="44FD40AA" w14:textId="77777777" w:rsidR="00C15A87" w:rsidRDefault="00C15A87" w:rsidP="00C15A87"/>
    <w:p w14:paraId="42A68E47" w14:textId="77777777" w:rsidR="00C15A87" w:rsidRDefault="00C15A87" w:rsidP="00C15A87"/>
    <w:p w14:paraId="0AAD0F71" w14:textId="77777777" w:rsidR="00C15A87" w:rsidRDefault="00C15A87" w:rsidP="00C15A87"/>
    <w:p w14:paraId="2C3606C4" w14:textId="77777777" w:rsidR="00C15A87" w:rsidRDefault="00C15A87" w:rsidP="00C15A87"/>
    <w:p w14:paraId="2FAE6731" w14:textId="77777777" w:rsidR="00C15A87" w:rsidRPr="00C15A87" w:rsidRDefault="00C15A87" w:rsidP="00C15A87"/>
    <w:p w14:paraId="37C3D848" w14:textId="77777777" w:rsidR="00691AFB" w:rsidRDefault="00691AFB" w:rsidP="00C15A87">
      <w:pPr>
        <w:pStyle w:val="Titre2"/>
        <w:numPr>
          <w:ilvl w:val="0"/>
          <w:numId w:val="0"/>
        </w:numPr>
      </w:pPr>
      <w:bookmarkStart w:id="16" w:name="_Toc264813796"/>
      <w:bookmarkEnd w:id="16"/>
    </w:p>
    <w:p w14:paraId="6F4D2429" w14:textId="77777777" w:rsidR="00691AFB" w:rsidRDefault="00013335" w:rsidP="00691AFB">
      <w:pPr>
        <w:pStyle w:val="Titre3"/>
      </w:pPr>
      <w:r w:rsidRPr="00211F07">
        <w:br w:type="column"/>
      </w:r>
      <w:bookmarkStart w:id="17" w:name="_Toc264813797"/>
      <w:r w:rsidR="00691AFB">
        <w:lastRenderedPageBreak/>
        <w:t>Gestion des suivis fournisseurs</w:t>
      </w:r>
      <w:bookmarkEnd w:id="17"/>
    </w:p>
    <w:p w14:paraId="335DAD0E" w14:textId="5B747E5F" w:rsidR="00327978" w:rsidRDefault="00CF0382" w:rsidP="00327978">
      <w:r>
        <w:rPr>
          <w:noProof/>
        </w:rPr>
        <w:drawing>
          <wp:inline distT="0" distB="0" distL="0" distR="0" wp14:anchorId="3B0EDE35" wp14:editId="64197C4F">
            <wp:extent cx="5963920" cy="3952240"/>
            <wp:effectExtent l="0" t="0" r="5080" b="10160"/>
            <wp:docPr id="49" name="Image 49" descr="Macintosh HD:Users:jean-michelly:Projets:Diagrammes cas d'utilisation:CU_Suivis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jean-michelly:Projets:Diagrammes cas d'utilisation:CU_SuivisFournisseu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3920" cy="3952240"/>
                    </a:xfrm>
                    <a:prstGeom prst="rect">
                      <a:avLst/>
                    </a:prstGeom>
                    <a:noFill/>
                    <a:ln>
                      <a:noFill/>
                    </a:ln>
                  </pic:spPr>
                </pic:pic>
              </a:graphicData>
            </a:graphic>
          </wp:inline>
        </w:drawing>
      </w:r>
    </w:p>
    <w:p w14:paraId="2BC4C3D6" w14:textId="77777777" w:rsidR="00327978" w:rsidRDefault="00327978" w:rsidP="00327978"/>
    <w:p w14:paraId="1CCD48F1" w14:textId="77777777" w:rsidR="004C4867" w:rsidRDefault="004C4867" w:rsidP="00327978"/>
    <w:p w14:paraId="0A7407B7" w14:textId="77777777" w:rsidR="004C4867" w:rsidRDefault="004C4867" w:rsidP="00327978"/>
    <w:p w14:paraId="2058B9DF" w14:textId="77777777" w:rsidR="004C4867" w:rsidRDefault="004C4867" w:rsidP="00327978"/>
    <w:p w14:paraId="06DF50F2" w14:textId="77777777" w:rsidR="004C4867" w:rsidRDefault="004C4867" w:rsidP="00327978"/>
    <w:p w14:paraId="4030F87B" w14:textId="77777777" w:rsidR="004C4867" w:rsidRDefault="004C4867" w:rsidP="00327978"/>
    <w:p w14:paraId="31B952BD" w14:textId="77777777" w:rsidR="004C4867" w:rsidRDefault="004C4867" w:rsidP="00327978"/>
    <w:p w14:paraId="2DA7DE26" w14:textId="77777777" w:rsidR="004C4867" w:rsidRDefault="004C4867" w:rsidP="00327978"/>
    <w:p w14:paraId="1C022835" w14:textId="77777777" w:rsidR="004C4867" w:rsidRDefault="004C4867" w:rsidP="00327978"/>
    <w:p w14:paraId="19CD28E9" w14:textId="77777777" w:rsidR="004C4867" w:rsidRPr="00327978" w:rsidRDefault="004C4867" w:rsidP="00327978"/>
    <w:p w14:paraId="136A8A63" w14:textId="7AC9B3D0" w:rsidR="00B47685" w:rsidRPr="00211F07" w:rsidRDefault="00013335" w:rsidP="00211F07">
      <w:pPr>
        <w:pStyle w:val="Titre2"/>
      </w:pPr>
      <w:bookmarkStart w:id="18" w:name="_Toc264813798"/>
      <w:r w:rsidRPr="00211F07">
        <w:lastRenderedPageBreak/>
        <w:t>Mise en œuvre des fonctionnalités</w:t>
      </w:r>
      <w:bookmarkEnd w:id="18"/>
    </w:p>
    <w:p w14:paraId="3B5710A0" w14:textId="503720D9" w:rsidR="005E610D" w:rsidRDefault="005E610D" w:rsidP="00424477">
      <w:pPr>
        <w:spacing w:after="0"/>
        <w:rPr>
          <w:rFonts w:ascii="Times New Roman" w:hAnsi="Times New Roman" w:cs="Times New Roman"/>
        </w:rPr>
      </w:pPr>
      <w:r>
        <w:t xml:space="preserve">Pour chacun de ces diagrammes, l’authentification est nécessaire pour réaliser les scénarios mais pour clarifier au mieux, nous avons préféré éviter de surcharger ces diagrammes </w:t>
      </w:r>
      <w:r w:rsidR="00526A98">
        <w:t xml:space="preserve">avec un </w:t>
      </w:r>
      <w:r w:rsidR="00526A98" w:rsidRPr="00AA1397">
        <w:rPr>
          <w:rFonts w:ascii="Times New Roman" w:hAnsi="Times New Roman" w:cs="Times New Roman"/>
        </w:rPr>
        <w:t>fragment « Ref vers Authentification »</w:t>
      </w:r>
    </w:p>
    <w:p w14:paraId="4949FF9C" w14:textId="77777777" w:rsidR="00097FEC" w:rsidRPr="00AA1397" w:rsidRDefault="00097FEC" w:rsidP="00424477">
      <w:pPr>
        <w:spacing w:after="0"/>
        <w:rPr>
          <w:rFonts w:ascii="Times New Roman" w:hAnsi="Times New Roman" w:cs="Times New Roman"/>
        </w:rPr>
      </w:pPr>
    </w:p>
    <w:p w14:paraId="257A3445" w14:textId="048C1E78" w:rsidR="00AA1397" w:rsidRPr="00AA1397" w:rsidRDefault="00AA1397" w:rsidP="0016515D">
      <w:pPr>
        <w:pStyle w:val="Paragraphedeliste"/>
        <w:numPr>
          <w:ilvl w:val="0"/>
          <w:numId w:val="10"/>
        </w:numPr>
        <w:spacing w:after="0"/>
        <w:rPr>
          <w:rFonts w:ascii="Times New Roman" w:hAnsi="Times New Roman" w:cs="Times New Roman"/>
        </w:rPr>
      </w:pPr>
      <w:r w:rsidRPr="00AA1397">
        <w:rPr>
          <w:rFonts w:ascii="Times New Roman" w:hAnsi="Times New Roman" w:cs="Times New Roman"/>
        </w:rPr>
        <w:t>Authentifier un utilisateur :</w:t>
      </w:r>
    </w:p>
    <w:p w14:paraId="0E799659" w14:textId="372A751B"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Titre : Authentifier un utilisateur</w:t>
      </w:r>
    </w:p>
    <w:p w14:paraId="1783D260" w14:textId="30DF503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Acteur principal : Actor0 peut être le chargé d’affaire, le client, le fournisseur ou le back-office</w:t>
      </w:r>
    </w:p>
    <w:p w14:paraId="6E7FD306" w14:textId="0B1E00B5"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Objectifs : Distinguer les accès entre les différents types d’utilisateur</w:t>
      </w:r>
    </w:p>
    <w:p w14:paraId="249F376C" w14:textId="00953D71"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Pré-conditions : L’utilisateur possède un compte stocké dans la base de données</w:t>
      </w:r>
    </w:p>
    <w:p w14:paraId="1A747410" w14:textId="51ABD569" w:rsidR="00AA1397" w:rsidRPr="00AA1397" w:rsidRDefault="00AA1397" w:rsidP="00424477">
      <w:pPr>
        <w:spacing w:after="0"/>
        <w:rPr>
          <w:rFonts w:ascii="Times New Roman" w:hAnsi="Times New Roman" w:cs="Times New Roman"/>
        </w:rPr>
      </w:pPr>
      <w:r w:rsidRPr="00AA1397">
        <w:rPr>
          <w:rFonts w:ascii="Times New Roman" w:hAnsi="Times New Roman" w:cs="Times New Roman"/>
        </w:rPr>
        <w:t xml:space="preserve">Post condition : </w:t>
      </w:r>
      <w:r w:rsidR="00424477">
        <w:rPr>
          <w:rFonts w:ascii="Times New Roman" w:hAnsi="Times New Roman" w:cs="Times New Roman"/>
        </w:rPr>
        <w:t>L’utilisateur est connecté et peut donc accéder à ses différentes fonctionnalités.</w:t>
      </w:r>
    </w:p>
    <w:p w14:paraId="1CE8615D" w14:textId="58BBD1C5" w:rsidR="00AA1397" w:rsidRDefault="00424477" w:rsidP="005E610D">
      <w:r>
        <w:t xml:space="preserve">Flot d’évènements : </w:t>
      </w:r>
    </w:p>
    <w:p w14:paraId="0B8F3338" w14:textId="125C992F" w:rsidR="00424477" w:rsidRDefault="00424477" w:rsidP="0016515D">
      <w:pPr>
        <w:pStyle w:val="Paragraphedeliste"/>
        <w:numPr>
          <w:ilvl w:val="0"/>
          <w:numId w:val="11"/>
        </w:numPr>
      </w:pPr>
      <w:r>
        <w:t>L’ut</w:t>
      </w:r>
      <w:r w:rsidR="000063D0">
        <w:t>ilisateur clique sur le bouton « S’authentifier »</w:t>
      </w:r>
    </w:p>
    <w:p w14:paraId="387D8D64" w14:textId="555A32D1" w:rsidR="00424477" w:rsidRDefault="000063D0" w:rsidP="0016515D">
      <w:pPr>
        <w:pStyle w:val="Paragraphedeliste"/>
        <w:numPr>
          <w:ilvl w:val="0"/>
          <w:numId w:val="11"/>
        </w:numPr>
      </w:pPr>
      <w:r>
        <w:t xml:space="preserve">La page </w:t>
      </w:r>
      <w:r w:rsidR="00D53D48">
        <w:t xml:space="preserve">d’authentification </w:t>
      </w:r>
      <w:r>
        <w:t>s’affiche</w:t>
      </w:r>
      <w:r w:rsidR="00D53D48">
        <w:t xml:space="preserve"> </w:t>
      </w:r>
    </w:p>
    <w:p w14:paraId="7D523222" w14:textId="1A389686" w:rsidR="00D53D48" w:rsidRDefault="00D53D48" w:rsidP="0016515D">
      <w:pPr>
        <w:pStyle w:val="Paragraphedeliste"/>
        <w:numPr>
          <w:ilvl w:val="0"/>
          <w:numId w:val="11"/>
        </w:numPr>
      </w:pPr>
      <w:r>
        <w:t>L’utilisateur rentre son login et son password</w:t>
      </w:r>
    </w:p>
    <w:p w14:paraId="1BE779CE" w14:textId="6FC3165B" w:rsidR="00D53D48" w:rsidRDefault="00D53D48" w:rsidP="0016515D">
      <w:pPr>
        <w:pStyle w:val="Paragraphedeliste"/>
        <w:numPr>
          <w:ilvl w:val="0"/>
          <w:numId w:val="11"/>
        </w:numPr>
      </w:pPr>
      <w:r>
        <w:t>L’utilisateur valide son identification</w:t>
      </w:r>
    </w:p>
    <w:p w14:paraId="4F4D9E6A" w14:textId="65EFE205" w:rsidR="00D53D48" w:rsidRDefault="00D53D48" w:rsidP="0016515D">
      <w:pPr>
        <w:pStyle w:val="Paragraphedeliste"/>
        <w:numPr>
          <w:ilvl w:val="0"/>
          <w:numId w:val="11"/>
        </w:numPr>
      </w:pPr>
      <w:r>
        <w:t>Le système accède à la table « Account » dans la base de données et valide que l’authentification est correcte</w:t>
      </w:r>
    </w:p>
    <w:p w14:paraId="3535A461" w14:textId="789A8444" w:rsidR="00D53D48" w:rsidRDefault="00D53D48" w:rsidP="0016515D">
      <w:pPr>
        <w:pStyle w:val="Paragraphedeliste"/>
        <w:numPr>
          <w:ilvl w:val="0"/>
          <w:numId w:val="11"/>
        </w:numPr>
      </w:pPr>
      <w:r>
        <w:t>L’utilisateur est connecté et renvoyer sur la page d’accueil comportant ses différentes fonctionnalités</w:t>
      </w:r>
    </w:p>
    <w:p w14:paraId="4DF970E1" w14:textId="10D8CDD1" w:rsidR="00AA1397" w:rsidRDefault="000063D0" w:rsidP="005E610D">
      <w:r>
        <w:rPr>
          <w:noProof/>
        </w:rPr>
        <w:drawing>
          <wp:inline distT="0" distB="0" distL="0" distR="0" wp14:anchorId="6462A080" wp14:editId="31C5EB18">
            <wp:extent cx="5969000" cy="2870200"/>
            <wp:effectExtent l="0" t="0" r="0" b="0"/>
            <wp:docPr id="19" name="Image 19" descr="Macintosh HD:Users:jean-michelly:Projets:Diagramme de séquence:Sequence_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_Authentificatio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9000" cy="2870200"/>
                    </a:xfrm>
                    <a:prstGeom prst="rect">
                      <a:avLst/>
                    </a:prstGeom>
                    <a:noFill/>
                    <a:ln>
                      <a:noFill/>
                    </a:ln>
                  </pic:spPr>
                </pic:pic>
              </a:graphicData>
            </a:graphic>
          </wp:inline>
        </w:drawing>
      </w:r>
    </w:p>
    <w:p w14:paraId="6DF413E0" w14:textId="7C629CBA" w:rsidR="00526A98" w:rsidRDefault="00526A98" w:rsidP="005E610D"/>
    <w:p w14:paraId="72DB78D6" w14:textId="77777777" w:rsidR="005563BE" w:rsidRDefault="005563BE" w:rsidP="005E610D"/>
    <w:p w14:paraId="6EA73A33" w14:textId="77777777" w:rsidR="004C4867" w:rsidRPr="005E610D" w:rsidRDefault="004C4867" w:rsidP="005E610D"/>
    <w:p w14:paraId="4B8ECB37" w14:textId="6EF6C499" w:rsidR="00013335" w:rsidRDefault="00B47685" w:rsidP="00216D51">
      <w:pPr>
        <w:pStyle w:val="Titre3"/>
      </w:pPr>
      <w:bookmarkStart w:id="19" w:name="_Toc264813799"/>
      <w:r>
        <w:lastRenderedPageBreak/>
        <w:t xml:space="preserve">Détails </w:t>
      </w:r>
      <w:r w:rsidR="00B343A4">
        <w:t xml:space="preserve">de la </w:t>
      </w:r>
      <w:r>
        <w:t>« Gestion des demandes des clients »</w:t>
      </w:r>
      <w:bookmarkEnd w:id="19"/>
    </w:p>
    <w:p w14:paraId="0D4A7EB5" w14:textId="1C513F5B" w:rsidR="009109DB" w:rsidRPr="00833395" w:rsidRDefault="00D518B6" w:rsidP="0016515D">
      <w:pPr>
        <w:pStyle w:val="Paragraphedeliste"/>
        <w:numPr>
          <w:ilvl w:val="0"/>
          <w:numId w:val="7"/>
        </w:numPr>
        <w:rPr>
          <w:rFonts w:ascii="Times New Roman" w:hAnsi="Times New Roman" w:cs="Times New Roman"/>
          <w:u w:val="single"/>
        </w:rPr>
      </w:pPr>
      <w:r w:rsidRPr="00833395">
        <w:rPr>
          <w:rFonts w:ascii="Times New Roman" w:hAnsi="Times New Roman" w:cs="Times New Roman"/>
          <w:u w:val="single"/>
        </w:rPr>
        <w:t xml:space="preserve">Ajouter </w:t>
      </w:r>
      <w:r w:rsidR="00833395" w:rsidRPr="00833395">
        <w:rPr>
          <w:rFonts w:ascii="Times New Roman" w:hAnsi="Times New Roman" w:cs="Times New Roman"/>
          <w:u w:val="single"/>
        </w:rPr>
        <w:t xml:space="preserve">un </w:t>
      </w:r>
      <w:r w:rsidRPr="00833395">
        <w:rPr>
          <w:rFonts w:ascii="Times New Roman" w:hAnsi="Times New Roman" w:cs="Times New Roman"/>
          <w:u w:val="single"/>
        </w:rPr>
        <w:t>client :</w:t>
      </w:r>
    </w:p>
    <w:p w14:paraId="64AEE627" w14:textId="179BCF18" w:rsidR="00A61908" w:rsidRDefault="00A61908" w:rsidP="00A61908">
      <w:pPr>
        <w:spacing w:after="0"/>
        <w:rPr>
          <w:rFonts w:ascii="Times New Roman" w:hAnsi="Times New Roman" w:cs="Times New Roman"/>
        </w:rPr>
      </w:pPr>
      <w:r>
        <w:rPr>
          <w:rFonts w:ascii="Times New Roman" w:hAnsi="Times New Roman" w:cs="Times New Roman"/>
        </w:rPr>
        <w:t>Titre : Ajouter un client</w:t>
      </w:r>
    </w:p>
    <w:p w14:paraId="7D7AA0B4" w14:textId="081DABC0" w:rsidR="00A61908" w:rsidRDefault="00A61908" w:rsidP="00A61908">
      <w:pPr>
        <w:spacing w:after="0"/>
        <w:rPr>
          <w:rFonts w:ascii="Times New Roman" w:hAnsi="Times New Roman" w:cs="Times New Roman"/>
        </w:rPr>
      </w:pPr>
      <w:r>
        <w:rPr>
          <w:rFonts w:ascii="Times New Roman" w:hAnsi="Times New Roman" w:cs="Times New Roman"/>
        </w:rPr>
        <w:t>Acteur principal : Chargé d’affaire</w:t>
      </w:r>
    </w:p>
    <w:p w14:paraId="37698F5C" w14:textId="7B0C1857" w:rsidR="009109DB" w:rsidRDefault="00515D5E" w:rsidP="00A61908">
      <w:pPr>
        <w:spacing w:after="0"/>
      </w:pPr>
      <w:r w:rsidRPr="00515D5E">
        <w:rPr>
          <w:rFonts w:ascii="Times New Roman" w:hAnsi="Times New Roman" w:cs="Times New Roman"/>
        </w:rPr>
        <w:t>Acteur secondaire :</w:t>
      </w:r>
      <w:r>
        <w:t xml:space="preserve"> </w:t>
      </w:r>
    </w:p>
    <w:p w14:paraId="270EB5D3" w14:textId="4E409B21" w:rsidR="00515D5E" w:rsidRDefault="00A61908" w:rsidP="00A61908">
      <w:pPr>
        <w:spacing w:after="0"/>
      </w:pPr>
      <w:r>
        <w:t>Objectifs : Référencer les clients</w:t>
      </w:r>
    </w:p>
    <w:p w14:paraId="7C47B605" w14:textId="6DCAA59A" w:rsidR="00A61908" w:rsidRDefault="00A61908" w:rsidP="00A61908">
      <w:pPr>
        <w:spacing w:after="0"/>
      </w:pPr>
      <w:r>
        <w:t>Pré-conditions : Le client a formulé un besoin</w:t>
      </w:r>
    </w:p>
    <w:p w14:paraId="574ADB44" w14:textId="6FD9C264" w:rsidR="00A61908" w:rsidRDefault="00A61908" w:rsidP="00A61908">
      <w:pPr>
        <w:spacing w:after="0"/>
      </w:pPr>
      <w:r>
        <w:t>Post-conditions : Le chargé d’affaire associe sa demande</w:t>
      </w:r>
    </w:p>
    <w:p w14:paraId="66B2AE68" w14:textId="775CBD4E" w:rsidR="00A61908" w:rsidRDefault="00A61908" w:rsidP="00A61908">
      <w:pPr>
        <w:spacing w:after="0"/>
      </w:pPr>
      <w:r>
        <w:t>Exigences non fonctionnelles :</w:t>
      </w:r>
    </w:p>
    <w:p w14:paraId="3BD76022" w14:textId="31185347" w:rsidR="00A61908" w:rsidRDefault="008F3731" w:rsidP="00A61908">
      <w:pPr>
        <w:spacing w:after="0"/>
      </w:pPr>
      <w:r>
        <w:t xml:space="preserve">Flot d’évènements : </w:t>
      </w:r>
    </w:p>
    <w:p w14:paraId="66DD76EB" w14:textId="268C49AF" w:rsidR="008F3731" w:rsidRDefault="008F3731" w:rsidP="0016515D">
      <w:pPr>
        <w:pStyle w:val="Paragraphedeliste"/>
        <w:numPr>
          <w:ilvl w:val="0"/>
          <w:numId w:val="8"/>
        </w:numPr>
        <w:spacing w:after="0"/>
      </w:pPr>
      <w:r>
        <w:t>Le chargé d’affaire clique sur le bouton « Ajouter un client »</w:t>
      </w:r>
    </w:p>
    <w:p w14:paraId="45B08C16" w14:textId="1495F1A3" w:rsidR="008F3731" w:rsidRDefault="008F3731" w:rsidP="0016515D">
      <w:pPr>
        <w:pStyle w:val="Paragraphedeliste"/>
        <w:numPr>
          <w:ilvl w:val="0"/>
          <w:numId w:val="8"/>
        </w:numPr>
        <w:spacing w:after="0"/>
      </w:pPr>
      <w:r>
        <w:t>Le chargé d’affaire remplit un formulaire avec les informations du client</w:t>
      </w:r>
    </w:p>
    <w:p w14:paraId="0F636D28" w14:textId="5D79E85D" w:rsidR="008F3731" w:rsidRDefault="008F3731" w:rsidP="0016515D">
      <w:pPr>
        <w:pStyle w:val="Paragraphedeliste"/>
        <w:numPr>
          <w:ilvl w:val="1"/>
          <w:numId w:val="8"/>
        </w:numPr>
        <w:spacing w:after="0"/>
      </w:pPr>
      <w:r>
        <w:t>Le type de client n’existe pas, le chargé d’affaire créé un nouveau type de client</w:t>
      </w:r>
    </w:p>
    <w:p w14:paraId="44D293B9" w14:textId="24CA0561" w:rsidR="008F3731" w:rsidRDefault="008F3731" w:rsidP="0016515D">
      <w:pPr>
        <w:pStyle w:val="Paragraphedeliste"/>
        <w:numPr>
          <w:ilvl w:val="1"/>
          <w:numId w:val="8"/>
        </w:numPr>
        <w:spacing w:after="0"/>
      </w:pPr>
      <w:r>
        <w:t>Le client existe déjà dans la base, le système envoie une notification</w:t>
      </w:r>
    </w:p>
    <w:p w14:paraId="69010EF7" w14:textId="7A1A06BE" w:rsidR="00833395" w:rsidRDefault="008F3731" w:rsidP="0016515D">
      <w:pPr>
        <w:pStyle w:val="Paragraphedeliste"/>
        <w:numPr>
          <w:ilvl w:val="0"/>
          <w:numId w:val="8"/>
        </w:numPr>
        <w:spacing w:after="0"/>
      </w:pPr>
      <w:r>
        <w:t>Le client a été ajouté dans le système</w:t>
      </w:r>
    </w:p>
    <w:p w14:paraId="476375CC" w14:textId="6E4453CA" w:rsidR="00F62E3F" w:rsidRPr="00F62E3F" w:rsidRDefault="00F62E3F" w:rsidP="00F62E3F">
      <w:pPr>
        <w:ind w:left="360"/>
        <w:rPr>
          <w:rFonts w:ascii="Times New Roman" w:hAnsi="Times New Roman" w:cs="Times New Roman"/>
          <w:u w:val="single"/>
        </w:rPr>
      </w:pPr>
    </w:p>
    <w:p w14:paraId="2804B767" w14:textId="617BFA13" w:rsidR="002D6364" w:rsidRDefault="002D6364" w:rsidP="00F62E3F">
      <w:pPr>
        <w:pStyle w:val="Paragraphedeliste"/>
      </w:pPr>
    </w:p>
    <w:p w14:paraId="57FCC288" w14:textId="77777777" w:rsidR="002D6364" w:rsidRDefault="002D6364" w:rsidP="00F62E3F">
      <w:pPr>
        <w:pStyle w:val="Paragraphedeliste"/>
      </w:pPr>
    </w:p>
    <w:p w14:paraId="16BFCCA0" w14:textId="77777777" w:rsidR="002D6364" w:rsidRDefault="002D6364" w:rsidP="00F62E3F">
      <w:pPr>
        <w:pStyle w:val="Paragraphedeliste"/>
      </w:pPr>
    </w:p>
    <w:p w14:paraId="174BE898" w14:textId="77777777" w:rsidR="002D6364" w:rsidRDefault="002D6364" w:rsidP="00F62E3F">
      <w:pPr>
        <w:pStyle w:val="Paragraphedeliste"/>
      </w:pPr>
    </w:p>
    <w:p w14:paraId="65E44A7D" w14:textId="6C35844A" w:rsidR="00833395" w:rsidRPr="00833395" w:rsidRDefault="004C4867" w:rsidP="002D6364">
      <w:pPr>
        <w:pStyle w:val="Paragraphedeliste"/>
        <w:numPr>
          <w:ilvl w:val="0"/>
          <w:numId w:val="7"/>
        </w:numPr>
        <w:rPr>
          <w:rFonts w:ascii="Times New Roman" w:hAnsi="Times New Roman" w:cs="Times New Roman"/>
          <w:u w:val="single"/>
        </w:rPr>
      </w:pPr>
      <w:r w:rsidRPr="004C4867">
        <w:lastRenderedPageBreak/>
        <w:drawing>
          <wp:anchor distT="0" distB="0" distL="114300" distR="114300" simplePos="0" relativeHeight="251702272" behindDoc="0" locked="0" layoutInCell="1" allowOverlap="1" wp14:anchorId="714EE6F0" wp14:editId="7FBD6217">
            <wp:simplePos x="0" y="0"/>
            <wp:positionH relativeFrom="column">
              <wp:posOffset>114300</wp:posOffset>
            </wp:positionH>
            <wp:positionV relativeFrom="paragraph">
              <wp:posOffset>2514600</wp:posOffset>
            </wp:positionV>
            <wp:extent cx="5715000" cy="5354955"/>
            <wp:effectExtent l="0" t="0" r="0" b="4445"/>
            <wp:wrapSquare wrapText="bothSides"/>
            <wp:docPr id="1" name="Image 1" descr="Macintosh HD:Users:jean-michelly:Projets:Diagramme de séquence:Séquence DemandeClient:Sequence Ajou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 séquence:Séquence DemandeClient:Sequence AjouterCli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535495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D6364">
        <w:br w:type="column"/>
      </w:r>
      <w:r w:rsidR="00833395" w:rsidRPr="00833395">
        <w:rPr>
          <w:rFonts w:ascii="Times New Roman" w:hAnsi="Times New Roman" w:cs="Times New Roman"/>
          <w:u w:val="single"/>
        </w:rPr>
        <w:lastRenderedPageBreak/>
        <w:t>Editer un client :</w:t>
      </w:r>
    </w:p>
    <w:p w14:paraId="020A9812" w14:textId="1E53650A" w:rsidR="00833395" w:rsidRDefault="00833395" w:rsidP="00833395">
      <w:pPr>
        <w:spacing w:after="0"/>
        <w:rPr>
          <w:rFonts w:ascii="Times New Roman" w:hAnsi="Times New Roman" w:cs="Times New Roman"/>
        </w:rPr>
      </w:pPr>
      <w:r>
        <w:rPr>
          <w:rFonts w:ascii="Times New Roman" w:hAnsi="Times New Roman" w:cs="Times New Roman"/>
        </w:rPr>
        <w:t>Titre : Editer un client</w:t>
      </w:r>
    </w:p>
    <w:p w14:paraId="6B78AB46" w14:textId="77777777" w:rsidR="00833395" w:rsidRDefault="00833395" w:rsidP="00833395">
      <w:pPr>
        <w:spacing w:after="0"/>
        <w:rPr>
          <w:rFonts w:ascii="Times New Roman" w:hAnsi="Times New Roman" w:cs="Times New Roman"/>
        </w:rPr>
      </w:pPr>
      <w:r>
        <w:rPr>
          <w:rFonts w:ascii="Times New Roman" w:hAnsi="Times New Roman" w:cs="Times New Roman"/>
        </w:rPr>
        <w:t>Acteur principal : Chargé d’affaire</w:t>
      </w:r>
    </w:p>
    <w:p w14:paraId="0F4F9A3D" w14:textId="77777777" w:rsidR="00833395" w:rsidRDefault="00833395" w:rsidP="00833395">
      <w:pPr>
        <w:spacing w:after="0"/>
      </w:pPr>
      <w:r w:rsidRPr="00515D5E">
        <w:rPr>
          <w:rFonts w:ascii="Times New Roman" w:hAnsi="Times New Roman" w:cs="Times New Roman"/>
        </w:rPr>
        <w:t>Acteur secondaire :</w:t>
      </w:r>
      <w:r>
        <w:t xml:space="preserve"> </w:t>
      </w:r>
    </w:p>
    <w:p w14:paraId="7BDCDFA9" w14:textId="488BC430" w:rsidR="00833395" w:rsidRDefault="00833395" w:rsidP="00833395">
      <w:pPr>
        <w:spacing w:after="0"/>
      </w:pPr>
      <w:r>
        <w:t>Objectifs : Modifier les informations du client</w:t>
      </w:r>
    </w:p>
    <w:p w14:paraId="637D5DDD" w14:textId="2C5B5D68" w:rsidR="00833395" w:rsidRDefault="00833395" w:rsidP="00833395">
      <w:pPr>
        <w:spacing w:after="0"/>
      </w:pPr>
      <w:r>
        <w:t xml:space="preserve">Pré-conditions : Le client </w:t>
      </w:r>
      <w:r w:rsidR="00F6712F">
        <w:t xml:space="preserve">existe déjà </w:t>
      </w:r>
      <w:r>
        <w:t>dans le système</w:t>
      </w:r>
    </w:p>
    <w:p w14:paraId="5B86D0B5" w14:textId="2A337235" w:rsidR="00833395" w:rsidRDefault="00833395" w:rsidP="00833395">
      <w:pPr>
        <w:spacing w:after="0"/>
      </w:pPr>
      <w:r>
        <w:t>Post-conditions : Les informations du client ont été mis</w:t>
      </w:r>
      <w:r w:rsidR="003B062D">
        <w:t>es</w:t>
      </w:r>
      <w:r>
        <w:t xml:space="preserve"> à jour</w:t>
      </w:r>
    </w:p>
    <w:p w14:paraId="5E019F65" w14:textId="77777777" w:rsidR="00833395" w:rsidRDefault="00833395" w:rsidP="00833395">
      <w:pPr>
        <w:spacing w:after="0"/>
      </w:pPr>
      <w:r>
        <w:t>Exigences non fonctionnelles :</w:t>
      </w:r>
    </w:p>
    <w:p w14:paraId="7F4CD841" w14:textId="77777777" w:rsidR="00833395" w:rsidRDefault="00833395" w:rsidP="00833395">
      <w:pPr>
        <w:spacing w:after="0"/>
      </w:pPr>
      <w:r>
        <w:t xml:space="preserve">Flot d’évènements : </w:t>
      </w:r>
    </w:p>
    <w:p w14:paraId="2FAB4707" w14:textId="42022F45" w:rsidR="008F3731" w:rsidRDefault="0066094E" w:rsidP="0016515D">
      <w:pPr>
        <w:pStyle w:val="Paragraphedeliste"/>
        <w:numPr>
          <w:ilvl w:val="0"/>
          <w:numId w:val="9"/>
        </w:numPr>
        <w:spacing w:after="0"/>
      </w:pPr>
      <w:r>
        <w:t>Le chargé d’affaire clique sur le bouton « Editer un client »</w:t>
      </w:r>
    </w:p>
    <w:p w14:paraId="4F27B972" w14:textId="3B93DE77" w:rsidR="0066094E" w:rsidRDefault="0066094E" w:rsidP="0016515D">
      <w:pPr>
        <w:pStyle w:val="Paragraphedeliste"/>
        <w:numPr>
          <w:ilvl w:val="0"/>
          <w:numId w:val="9"/>
        </w:numPr>
        <w:spacing w:after="0"/>
      </w:pPr>
      <w:r>
        <w:t>Le chargé d’affaire sélectionne les informations du client à modifier</w:t>
      </w:r>
    </w:p>
    <w:p w14:paraId="32CA45DC" w14:textId="426A2187" w:rsidR="0066094E" w:rsidRDefault="003C0F0B" w:rsidP="0016515D">
      <w:pPr>
        <w:pStyle w:val="Paragraphedeliste"/>
        <w:numPr>
          <w:ilvl w:val="0"/>
          <w:numId w:val="9"/>
        </w:numPr>
        <w:spacing w:after="0"/>
      </w:pPr>
      <w:r>
        <w:rPr>
          <w:rFonts w:ascii="Times New Roman" w:hAnsi="Times New Roman" w:cs="Times New Roman"/>
          <w:noProof/>
          <w:u w:val="single"/>
        </w:rPr>
        <w:drawing>
          <wp:anchor distT="0" distB="0" distL="114300" distR="114300" simplePos="0" relativeHeight="251688960" behindDoc="0" locked="0" layoutInCell="1" allowOverlap="1" wp14:anchorId="5BF732F7" wp14:editId="7C94FD0C">
            <wp:simplePos x="0" y="0"/>
            <wp:positionH relativeFrom="column">
              <wp:posOffset>0</wp:posOffset>
            </wp:positionH>
            <wp:positionV relativeFrom="paragraph">
              <wp:posOffset>480060</wp:posOffset>
            </wp:positionV>
            <wp:extent cx="5967095" cy="4583430"/>
            <wp:effectExtent l="0" t="0" r="1905" b="0"/>
            <wp:wrapSquare wrapText="bothSides"/>
            <wp:docPr id="30" name="Image 30" descr="Macintosh HD:Documents:Ingénieur:IF02:ProjetIF02P14:Diagramme de séquence:Séquence DemandeClient:Sequence Edite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Documents:Ingénieur:IF02:ProjetIF02P14:Diagramme de séquence:Séquence DemandeClient:Sequence EditerClie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7095" cy="458343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66094E">
        <w:t xml:space="preserve">Le </w:t>
      </w:r>
      <w:r w:rsidR="00F6712F">
        <w:t xml:space="preserve">profil du client </w:t>
      </w:r>
      <w:r w:rsidR="0066094E">
        <w:t>a été modifié dans le système</w:t>
      </w:r>
    </w:p>
    <w:p w14:paraId="2DE74DDB" w14:textId="77777777" w:rsidR="000F1BEA" w:rsidRDefault="000F1BEA" w:rsidP="004D54F1"/>
    <w:p w14:paraId="09FE716B" w14:textId="77777777" w:rsidR="004D54F1" w:rsidRDefault="004D54F1" w:rsidP="004D54F1"/>
    <w:p w14:paraId="0151D56A" w14:textId="77777777" w:rsidR="004D54F1" w:rsidRPr="004D54F1" w:rsidRDefault="004D54F1" w:rsidP="004D54F1">
      <w:pPr>
        <w:rPr>
          <w:rFonts w:ascii="Times New Roman" w:hAnsi="Times New Roman" w:cs="Times New Roman"/>
          <w:u w:val="single"/>
        </w:rPr>
      </w:pPr>
    </w:p>
    <w:p w14:paraId="53A7A1BC" w14:textId="07E7026F" w:rsidR="009A423F" w:rsidRPr="000F1BEA" w:rsidRDefault="000F1BEA" w:rsidP="0016515D">
      <w:pPr>
        <w:pStyle w:val="Paragraphedeliste"/>
        <w:numPr>
          <w:ilvl w:val="0"/>
          <w:numId w:val="7"/>
        </w:numPr>
        <w:rPr>
          <w:rFonts w:ascii="Times New Roman" w:hAnsi="Times New Roman" w:cs="Times New Roman"/>
          <w:u w:val="single"/>
        </w:rPr>
      </w:pPr>
      <w:r>
        <w:rPr>
          <w:rFonts w:ascii="Times New Roman" w:hAnsi="Times New Roman" w:cs="Times New Roman"/>
          <w:u w:val="single"/>
        </w:rPr>
        <w:lastRenderedPageBreak/>
        <w:t>Consulter son profil</w:t>
      </w:r>
      <w:r w:rsidR="00D53C62">
        <w:rPr>
          <w:rFonts w:ascii="Times New Roman" w:hAnsi="Times New Roman" w:cs="Times New Roman"/>
          <w:u w:val="single"/>
        </w:rPr>
        <w:t xml:space="preserve"> </w:t>
      </w:r>
      <w:r w:rsidR="009A423F" w:rsidRPr="000F1BEA">
        <w:rPr>
          <w:rFonts w:ascii="Times New Roman" w:hAnsi="Times New Roman" w:cs="Times New Roman"/>
          <w:u w:val="single"/>
        </w:rPr>
        <w:t>:</w:t>
      </w:r>
    </w:p>
    <w:p w14:paraId="60F49A23" w14:textId="30A92198"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Titre : </w:t>
      </w:r>
      <w:r w:rsidR="000F1BEA" w:rsidRPr="001241D8">
        <w:rPr>
          <w:rFonts w:ascii="Times New Roman" w:hAnsi="Times New Roman" w:cs="Times New Roman"/>
        </w:rPr>
        <w:t>Consulter son profil</w:t>
      </w:r>
    </w:p>
    <w:p w14:paraId="22CA1FB0" w14:textId="7108E2E3"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Acteur principal : </w:t>
      </w:r>
      <w:r w:rsidR="000F1BEA" w:rsidRPr="001241D8">
        <w:rPr>
          <w:rFonts w:ascii="Times New Roman" w:hAnsi="Times New Roman" w:cs="Times New Roman"/>
        </w:rPr>
        <w:t>Client</w:t>
      </w:r>
    </w:p>
    <w:p w14:paraId="3F2E56CA"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Acteur secondaire : </w:t>
      </w:r>
    </w:p>
    <w:p w14:paraId="6FC45188" w14:textId="5F5B380E"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Objectifs : </w:t>
      </w:r>
      <w:r w:rsidR="00F46149" w:rsidRPr="001241D8">
        <w:rPr>
          <w:rFonts w:ascii="Times New Roman" w:hAnsi="Times New Roman" w:cs="Times New Roman"/>
        </w:rPr>
        <w:t>Consulter ses informations</w:t>
      </w:r>
    </w:p>
    <w:p w14:paraId="5978B98D"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Pré-conditions : Le client existe déjà dans le système</w:t>
      </w:r>
    </w:p>
    <w:p w14:paraId="07734CD7" w14:textId="2A416394"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 xml:space="preserve">Post-conditions : </w:t>
      </w:r>
      <w:r w:rsidR="00F46149" w:rsidRPr="001241D8">
        <w:rPr>
          <w:rFonts w:ascii="Times New Roman" w:hAnsi="Times New Roman" w:cs="Times New Roman"/>
        </w:rPr>
        <w:t>Le client consulte ses informations</w:t>
      </w:r>
    </w:p>
    <w:p w14:paraId="6D5775D2" w14:textId="77777777" w:rsidR="009A423F" w:rsidRPr="001241D8" w:rsidRDefault="009A423F" w:rsidP="009A423F">
      <w:pPr>
        <w:spacing w:after="0"/>
        <w:rPr>
          <w:rFonts w:ascii="Times New Roman" w:hAnsi="Times New Roman" w:cs="Times New Roman"/>
        </w:rPr>
      </w:pPr>
      <w:r w:rsidRPr="001241D8">
        <w:rPr>
          <w:rFonts w:ascii="Times New Roman" w:hAnsi="Times New Roman" w:cs="Times New Roman"/>
        </w:rPr>
        <w:t>Exigences non fonctionnelles :</w:t>
      </w:r>
    </w:p>
    <w:p w14:paraId="4F4FEF73" w14:textId="77777777" w:rsidR="009A423F" w:rsidRDefault="009A423F" w:rsidP="009A423F">
      <w:pPr>
        <w:spacing w:after="0"/>
        <w:rPr>
          <w:rFonts w:ascii="Times New Roman" w:hAnsi="Times New Roman" w:cs="Times New Roman"/>
        </w:rPr>
      </w:pPr>
      <w:r w:rsidRPr="001241D8">
        <w:rPr>
          <w:rFonts w:ascii="Times New Roman" w:hAnsi="Times New Roman" w:cs="Times New Roman"/>
        </w:rPr>
        <w:t xml:space="preserve">Flot d’évènements : </w:t>
      </w:r>
    </w:p>
    <w:p w14:paraId="745DD8BA" w14:textId="0B30FDF9" w:rsidR="001241D8" w:rsidRPr="001241D8" w:rsidRDefault="001241D8" w:rsidP="0016515D">
      <w:pPr>
        <w:pStyle w:val="Paragraphedeliste"/>
        <w:numPr>
          <w:ilvl w:val="0"/>
          <w:numId w:val="14"/>
        </w:numPr>
        <w:spacing w:after="0"/>
        <w:rPr>
          <w:rFonts w:ascii="Times New Roman" w:hAnsi="Times New Roman" w:cs="Times New Roman"/>
        </w:rPr>
      </w:pPr>
      <w:r w:rsidRPr="001241D8">
        <w:rPr>
          <w:rFonts w:ascii="Times New Roman" w:hAnsi="Times New Roman" w:cs="Times New Roman"/>
        </w:rPr>
        <w:t>Le client clique sur le bouton « Profil »</w:t>
      </w:r>
    </w:p>
    <w:p w14:paraId="3ADE563E" w14:textId="77777777" w:rsidR="001241D8" w:rsidRPr="004D54F1" w:rsidRDefault="001241D8" w:rsidP="0016515D">
      <w:pPr>
        <w:pStyle w:val="Corps"/>
        <w:numPr>
          <w:ilvl w:val="0"/>
          <w:numId w:val="14"/>
        </w:numPr>
        <w:rPr>
          <w:rFonts w:ascii="Times New Roman" w:hAnsi="Times New Roman" w:cs="Times New Roman"/>
          <w:sz w:val="24"/>
          <w:szCs w:val="24"/>
        </w:rPr>
      </w:pPr>
      <w:r w:rsidRPr="004D54F1">
        <w:rPr>
          <w:rFonts w:ascii="Times New Roman" w:hAnsi="Times New Roman" w:cs="Times New Roman"/>
          <w:sz w:val="24"/>
          <w:szCs w:val="24"/>
        </w:rPr>
        <w:t>Le système cherche son profil dans la base</w:t>
      </w:r>
    </w:p>
    <w:p w14:paraId="118DE258" w14:textId="2D36A45B" w:rsidR="001241D8" w:rsidRPr="004D54F1" w:rsidRDefault="001241D8" w:rsidP="0016515D">
      <w:pPr>
        <w:pStyle w:val="Corps"/>
        <w:numPr>
          <w:ilvl w:val="0"/>
          <w:numId w:val="14"/>
        </w:numPr>
        <w:rPr>
          <w:rFonts w:ascii="Times New Roman" w:hAnsi="Times New Roman" w:cs="Times New Roman"/>
          <w:sz w:val="24"/>
          <w:szCs w:val="24"/>
        </w:rPr>
      </w:pPr>
      <w:r w:rsidRPr="004D54F1">
        <w:rPr>
          <w:rFonts w:ascii="Times New Roman" w:hAnsi="Times New Roman" w:cs="Times New Roman"/>
          <w:sz w:val="24"/>
          <w:szCs w:val="24"/>
        </w:rPr>
        <w:t>Le client consulte ses informations</w:t>
      </w:r>
    </w:p>
    <w:p w14:paraId="4F50602A" w14:textId="5879B4BB" w:rsidR="001241D8" w:rsidRPr="001241D8" w:rsidRDefault="002D6364" w:rsidP="009A423F">
      <w:pPr>
        <w:spacing w:after="0"/>
        <w:rPr>
          <w:rFonts w:ascii="Times New Roman" w:hAnsi="Times New Roman" w:cs="Times New Roman"/>
        </w:rPr>
      </w:pPr>
      <w:r>
        <w:rPr>
          <w:noProof/>
        </w:rPr>
        <w:drawing>
          <wp:anchor distT="0" distB="0" distL="114300" distR="114300" simplePos="0" relativeHeight="251691008" behindDoc="0" locked="0" layoutInCell="1" allowOverlap="1" wp14:anchorId="38E122D4" wp14:editId="50174ABE">
            <wp:simplePos x="0" y="0"/>
            <wp:positionH relativeFrom="column">
              <wp:posOffset>0</wp:posOffset>
            </wp:positionH>
            <wp:positionV relativeFrom="paragraph">
              <wp:posOffset>171450</wp:posOffset>
            </wp:positionV>
            <wp:extent cx="5967095" cy="3493770"/>
            <wp:effectExtent l="0" t="0" r="1905" b="11430"/>
            <wp:wrapSquare wrapText="bothSides"/>
            <wp:docPr id="34" name="Image 34" descr="Macintosh HD:Documents:Ingénieur:IF02:ProjetIF02P14:Diagramme de séquence:Séquence DemandeClient:Sequence Consulter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Documents:Ingénieur:IF02:ProjetIF02P14:Diagramme de séquence:Séquence DemandeClient:Sequence ConsulterProfil.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67095" cy="349377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B2D5144" w14:textId="5324098E" w:rsidR="009A423F" w:rsidRDefault="009A423F" w:rsidP="009A423F">
      <w:pPr>
        <w:spacing w:after="0"/>
      </w:pPr>
    </w:p>
    <w:p w14:paraId="7FA33B09" w14:textId="3C65699C" w:rsidR="002D6364" w:rsidRDefault="002D6364" w:rsidP="002D6364">
      <w:pPr>
        <w:pStyle w:val="Ss-section3"/>
        <w:ind w:left="360"/>
        <w:rPr>
          <w:rFonts w:ascii="Times New Roman" w:hAnsi="Times New Roman" w:cs="Times New Roman"/>
          <w:sz w:val="24"/>
          <w:szCs w:val="24"/>
          <w:u w:val="single"/>
        </w:rPr>
      </w:pPr>
      <w:bookmarkStart w:id="20" w:name="_Toc264720791"/>
      <w:bookmarkStart w:id="21" w:name="_Toc264813800"/>
    </w:p>
    <w:p w14:paraId="199154F3" w14:textId="77777777" w:rsidR="002D6364" w:rsidRDefault="002D6364" w:rsidP="002D6364">
      <w:pPr>
        <w:pStyle w:val="Corps"/>
      </w:pPr>
    </w:p>
    <w:p w14:paraId="7774A87E" w14:textId="77777777" w:rsidR="002D6364" w:rsidRDefault="002D6364" w:rsidP="002D6364">
      <w:pPr>
        <w:pStyle w:val="Corps"/>
      </w:pPr>
    </w:p>
    <w:p w14:paraId="5170EF25" w14:textId="77777777" w:rsidR="002D6364" w:rsidRDefault="002D6364" w:rsidP="002D6364">
      <w:pPr>
        <w:pStyle w:val="Corps"/>
      </w:pPr>
    </w:p>
    <w:p w14:paraId="74934491" w14:textId="77777777" w:rsidR="002D6364" w:rsidRDefault="002D6364" w:rsidP="002D6364">
      <w:pPr>
        <w:pStyle w:val="Corps"/>
      </w:pPr>
    </w:p>
    <w:p w14:paraId="50BA5E9E" w14:textId="77777777" w:rsidR="002D6364" w:rsidRDefault="002D6364" w:rsidP="002D6364">
      <w:pPr>
        <w:pStyle w:val="Corps"/>
      </w:pPr>
    </w:p>
    <w:p w14:paraId="18CCBBA0" w14:textId="77777777" w:rsidR="002D6364" w:rsidRPr="002D6364" w:rsidRDefault="002D6364" w:rsidP="002D6364">
      <w:pPr>
        <w:pStyle w:val="Corps"/>
      </w:pPr>
    </w:p>
    <w:p w14:paraId="7F7EDCEA" w14:textId="341CB358" w:rsidR="00B669E4" w:rsidRPr="00B669E4" w:rsidRDefault="00B669E4" w:rsidP="002D6364">
      <w:pPr>
        <w:pStyle w:val="Ss-section3"/>
        <w:numPr>
          <w:ilvl w:val="0"/>
          <w:numId w:val="7"/>
        </w:numPr>
        <w:rPr>
          <w:rFonts w:ascii="Times New Roman" w:hAnsi="Times New Roman" w:cs="Times New Roman"/>
          <w:sz w:val="24"/>
          <w:szCs w:val="24"/>
          <w:u w:val="single"/>
        </w:rPr>
      </w:pPr>
      <w:r w:rsidRPr="00B669E4">
        <w:rPr>
          <w:rFonts w:ascii="Times New Roman" w:hAnsi="Times New Roman" w:cs="Times New Roman"/>
          <w:sz w:val="24"/>
          <w:szCs w:val="24"/>
          <w:u w:val="single"/>
        </w:rPr>
        <w:lastRenderedPageBreak/>
        <w:t>Attacher une annonce</w:t>
      </w:r>
      <w:r w:rsidR="00D53C62">
        <w:rPr>
          <w:rFonts w:ascii="Times New Roman" w:hAnsi="Times New Roman" w:cs="Times New Roman"/>
          <w:sz w:val="24"/>
          <w:szCs w:val="24"/>
          <w:u w:val="single"/>
        </w:rPr>
        <w:t xml:space="preserve"> </w:t>
      </w:r>
      <w:r w:rsidRPr="00B669E4">
        <w:rPr>
          <w:rFonts w:ascii="Times New Roman" w:hAnsi="Times New Roman" w:cs="Times New Roman"/>
          <w:sz w:val="24"/>
          <w:szCs w:val="24"/>
          <w:u w:val="single"/>
        </w:rPr>
        <w:t>:</w:t>
      </w:r>
      <w:bookmarkEnd w:id="20"/>
      <w:bookmarkEnd w:id="21"/>
    </w:p>
    <w:p w14:paraId="40EE0B5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Titre : Attacher une annonce à un client </w:t>
      </w:r>
    </w:p>
    <w:p w14:paraId="073719DA"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67E7679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secondaire : Client</w:t>
      </w:r>
    </w:p>
    <w:p w14:paraId="337E93FB"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Associer la demande du client avec son profil</w:t>
      </w:r>
    </w:p>
    <w:p w14:paraId="19FFC287"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 et a été crée dans le système</w:t>
      </w:r>
    </w:p>
    <w:p w14:paraId="03D66D51"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 chargé d'affaire présente les fournisseurs potentiels</w:t>
      </w:r>
    </w:p>
    <w:p w14:paraId="542C7FB6"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5FF6779A" w14:textId="6D608DF3"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chargé d’affaire clique sur le bouton attacher une annonce</w:t>
      </w:r>
    </w:p>
    <w:p w14:paraId="4168ECFA" w14:textId="77777777" w:rsidR="001241D8" w:rsidRPr="00B669E4" w:rsidRDefault="001241D8" w:rsidP="0016515D">
      <w:pPr>
        <w:pStyle w:val="Corps"/>
        <w:numPr>
          <w:ilvl w:val="0"/>
          <w:numId w:val="15"/>
        </w:numPr>
        <w:rPr>
          <w:rFonts w:ascii="Times New Roman" w:hAnsi="Times New Roman" w:cs="Times New Roman"/>
          <w:sz w:val="24"/>
          <w:szCs w:val="24"/>
        </w:rPr>
      </w:pPr>
      <w:r w:rsidRPr="00B669E4">
        <w:rPr>
          <w:rFonts w:ascii="Times New Roman" w:hAnsi="Times New Roman" w:cs="Times New Roman"/>
          <w:sz w:val="24"/>
          <w:szCs w:val="24"/>
        </w:rPr>
        <w:t>Le système recherche l’annonce dans sa base</w:t>
      </w:r>
    </w:p>
    <w:p w14:paraId="27C1CC8A" w14:textId="458D1BE1" w:rsidR="001241D8" w:rsidRDefault="001241D8" w:rsidP="0016515D">
      <w:pPr>
        <w:pStyle w:val="Corps"/>
        <w:numPr>
          <w:ilvl w:val="1"/>
          <w:numId w:val="15"/>
        </w:numPr>
        <w:rPr>
          <w:rFonts w:ascii="Times New Roman" w:hAnsi="Times New Roman" w:cs="Times New Roman"/>
          <w:sz w:val="24"/>
          <w:szCs w:val="24"/>
        </w:rPr>
      </w:pPr>
      <w:r>
        <w:rPr>
          <w:rFonts w:ascii="Times New Roman" w:hAnsi="Times New Roman" w:cs="Times New Roman"/>
          <w:sz w:val="24"/>
          <w:szCs w:val="24"/>
        </w:rPr>
        <w:t>L’annonce n’existe pas, le chargé d’affaire la créer</w:t>
      </w:r>
    </w:p>
    <w:p w14:paraId="5010D92C" w14:textId="7AD93E1D"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chargé d’affaire sélectionne le client pour lequel il veut attacher l’annonce</w:t>
      </w:r>
    </w:p>
    <w:p w14:paraId="105A7F7B" w14:textId="791D0F5A" w:rsidR="001241D8" w:rsidRDefault="001241D8" w:rsidP="0016515D">
      <w:pPr>
        <w:pStyle w:val="Corps"/>
        <w:numPr>
          <w:ilvl w:val="0"/>
          <w:numId w:val="15"/>
        </w:numPr>
        <w:rPr>
          <w:rFonts w:ascii="Times New Roman" w:hAnsi="Times New Roman" w:cs="Times New Roman"/>
          <w:sz w:val="24"/>
          <w:szCs w:val="24"/>
        </w:rPr>
      </w:pPr>
      <w:r>
        <w:rPr>
          <w:rFonts w:ascii="Times New Roman" w:hAnsi="Times New Roman" w:cs="Times New Roman"/>
          <w:sz w:val="24"/>
          <w:szCs w:val="24"/>
        </w:rPr>
        <w:t>Le système valide l’association</w:t>
      </w:r>
    </w:p>
    <w:p w14:paraId="07A211A9" w14:textId="3F693E1B" w:rsidR="00B669E4" w:rsidRDefault="00B669E4" w:rsidP="009A423F">
      <w:pPr>
        <w:spacing w:after="0"/>
      </w:pPr>
    </w:p>
    <w:p w14:paraId="4FFF3DDD" w14:textId="43805E9C" w:rsidR="00B669E4" w:rsidRDefault="008B64EC" w:rsidP="00B669E4">
      <w:r>
        <w:rPr>
          <w:noProof/>
        </w:rPr>
        <w:drawing>
          <wp:anchor distT="0" distB="0" distL="114300" distR="114300" simplePos="0" relativeHeight="251692032" behindDoc="0" locked="0" layoutInCell="1" allowOverlap="1" wp14:anchorId="57269600" wp14:editId="2EBA677B">
            <wp:simplePos x="0" y="0"/>
            <wp:positionH relativeFrom="column">
              <wp:posOffset>-228600</wp:posOffset>
            </wp:positionH>
            <wp:positionV relativeFrom="paragraph">
              <wp:posOffset>203835</wp:posOffset>
            </wp:positionV>
            <wp:extent cx="6555105" cy="4572000"/>
            <wp:effectExtent l="0" t="0" r="0" b="0"/>
            <wp:wrapSquare wrapText="bothSides"/>
            <wp:docPr id="37" name="Image 37" descr="Macintosh HD:Documents:Ingénieur:IF02:ProjetIF02P14:Diagramme de séquence:Séquence DemandeClient:Sequence Attach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Documents:Ingénieur:IF02:ProjetIF02P14:Diagramme de séquence:Séquence DemandeClient:Sequence AttacherAnnonc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55105" cy="4572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126ED3D" w14:textId="4C401957" w:rsidR="00B669E4" w:rsidRDefault="00B669E4" w:rsidP="00B669E4">
      <w:pPr>
        <w:tabs>
          <w:tab w:val="left" w:pos="2010"/>
        </w:tabs>
      </w:pPr>
      <w:r>
        <w:tab/>
      </w:r>
    </w:p>
    <w:p w14:paraId="29AA82A9" w14:textId="05793058" w:rsidR="00B669E4" w:rsidRPr="00B669E4" w:rsidRDefault="00B669E4" w:rsidP="00D06572">
      <w:pPr>
        <w:pStyle w:val="Ss-section3"/>
        <w:numPr>
          <w:ilvl w:val="0"/>
          <w:numId w:val="7"/>
        </w:numPr>
        <w:rPr>
          <w:rFonts w:ascii="Times New Roman" w:hAnsi="Times New Roman" w:cs="Times New Roman"/>
          <w:sz w:val="24"/>
          <w:szCs w:val="24"/>
          <w:u w:val="single"/>
        </w:rPr>
      </w:pPr>
      <w:r>
        <w:br w:type="column"/>
      </w:r>
      <w:bookmarkStart w:id="22" w:name="_Toc264720792"/>
      <w:bookmarkStart w:id="23" w:name="_Toc264813801"/>
      <w:r w:rsidRPr="00B669E4">
        <w:rPr>
          <w:rFonts w:ascii="Times New Roman" w:hAnsi="Times New Roman" w:cs="Times New Roman"/>
          <w:sz w:val="24"/>
          <w:szCs w:val="24"/>
          <w:u w:val="single"/>
        </w:rPr>
        <w:lastRenderedPageBreak/>
        <w:t>Publier</w:t>
      </w:r>
      <w:r>
        <w:rPr>
          <w:rFonts w:ascii="Times New Roman" w:hAnsi="Times New Roman" w:cs="Times New Roman"/>
          <w:sz w:val="24"/>
          <w:szCs w:val="24"/>
          <w:u w:val="single"/>
        </w:rPr>
        <w:t xml:space="preserve"> une a</w:t>
      </w:r>
      <w:r w:rsidRPr="00B669E4">
        <w:rPr>
          <w:rFonts w:ascii="Times New Roman" w:hAnsi="Times New Roman" w:cs="Times New Roman"/>
          <w:sz w:val="24"/>
          <w:szCs w:val="24"/>
          <w:u w:val="single"/>
        </w:rPr>
        <w:t>nnonce</w:t>
      </w:r>
      <w:r w:rsidR="00D53C62">
        <w:rPr>
          <w:rFonts w:ascii="Times New Roman" w:hAnsi="Times New Roman" w:cs="Times New Roman"/>
          <w:sz w:val="24"/>
          <w:szCs w:val="24"/>
          <w:u w:val="single"/>
        </w:rPr>
        <w:t xml:space="preserve"> </w:t>
      </w:r>
      <w:r w:rsidRPr="00B669E4">
        <w:rPr>
          <w:rFonts w:ascii="Times New Roman" w:hAnsi="Times New Roman" w:cs="Times New Roman"/>
          <w:sz w:val="24"/>
          <w:szCs w:val="24"/>
          <w:u w:val="single"/>
        </w:rPr>
        <w:t>:</w:t>
      </w:r>
      <w:bookmarkEnd w:id="22"/>
      <w:bookmarkEnd w:id="23"/>
    </w:p>
    <w:p w14:paraId="0D6344FF"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Publier une annonce cliente</w:t>
      </w:r>
    </w:p>
    <w:p w14:paraId="345A9592"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228DEF4"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44FDF31C"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Formaliser la demande du client</w:t>
      </w:r>
    </w:p>
    <w:p w14:paraId="5D64430D"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Le client a émis un besoin</w:t>
      </w:r>
    </w:p>
    <w:p w14:paraId="6A6D274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Post-conditions : Les fournisseurs peuvent consulter l’annonce</w:t>
      </w:r>
    </w:p>
    <w:p w14:paraId="7889D684"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319DCE67" w14:textId="4F74F58B"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 xml:space="preserve">chargé d'affaire clique sur le bouton publier une annonce </w:t>
      </w:r>
    </w:p>
    <w:p w14:paraId="0E04210F" w14:textId="2511A3BA"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 xml:space="preserve">système </w:t>
      </w:r>
      <w:r w:rsidR="002116B2" w:rsidRPr="00B669E4">
        <w:rPr>
          <w:rFonts w:ascii="Times New Roman" w:hAnsi="Times New Roman" w:cs="Times New Roman"/>
          <w:sz w:val="24"/>
          <w:szCs w:val="24"/>
        </w:rPr>
        <w:t>renvoi</w:t>
      </w:r>
      <w:r w:rsidRPr="00B669E4">
        <w:rPr>
          <w:rFonts w:ascii="Times New Roman" w:hAnsi="Times New Roman" w:cs="Times New Roman"/>
          <w:sz w:val="24"/>
          <w:szCs w:val="24"/>
        </w:rPr>
        <w:t xml:space="preserve"> un formulaire</w:t>
      </w:r>
    </w:p>
    <w:p w14:paraId="1AF48753" w14:textId="0D1C40F5" w:rsid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Le chargé d’affaire remplit avec les besoins du client</w:t>
      </w:r>
    </w:p>
    <w:p w14:paraId="587F4018" w14:textId="0099A36A" w:rsidR="00A6396A" w:rsidRPr="00A6396A" w:rsidRDefault="00A6396A" w:rsidP="0016515D">
      <w:pPr>
        <w:pStyle w:val="Corps"/>
        <w:numPr>
          <w:ilvl w:val="0"/>
          <w:numId w:val="16"/>
        </w:numPr>
        <w:rPr>
          <w:rFonts w:ascii="Times New Roman" w:hAnsi="Times New Roman" w:cs="Times New Roman"/>
          <w:sz w:val="24"/>
          <w:szCs w:val="24"/>
        </w:rPr>
      </w:pPr>
      <w:r>
        <w:rPr>
          <w:rFonts w:ascii="Times New Roman" w:hAnsi="Times New Roman" w:cs="Times New Roman"/>
          <w:sz w:val="24"/>
          <w:szCs w:val="24"/>
        </w:rPr>
        <w:t>Le système publie l’annonce du client</w:t>
      </w:r>
    </w:p>
    <w:p w14:paraId="0AFFC172" w14:textId="0FF4A6BD" w:rsidR="00B669E4" w:rsidRDefault="00D06572" w:rsidP="00B669E4">
      <w:pPr>
        <w:pStyle w:val="Ss-section3"/>
      </w:pPr>
      <w:r>
        <w:rPr>
          <w:noProof/>
        </w:rPr>
        <w:drawing>
          <wp:anchor distT="0" distB="0" distL="114300" distR="114300" simplePos="0" relativeHeight="251693056" behindDoc="0" locked="0" layoutInCell="1" allowOverlap="1" wp14:anchorId="105255A2" wp14:editId="37AD48D3">
            <wp:simplePos x="0" y="0"/>
            <wp:positionH relativeFrom="column">
              <wp:posOffset>114300</wp:posOffset>
            </wp:positionH>
            <wp:positionV relativeFrom="paragraph">
              <wp:posOffset>224155</wp:posOffset>
            </wp:positionV>
            <wp:extent cx="5967095" cy="5099685"/>
            <wp:effectExtent l="0" t="0" r="1905" b="5715"/>
            <wp:wrapSquare wrapText="bothSides"/>
            <wp:docPr id="40" name="Image 40" descr="Macintosh HD:Documents:Ingénieur:IF02:ProjetIF02P14:Diagramme de séquence:Séquence DemandeClient:Sequence Publi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Documents:Ingénieur:IF02:ProjetIF02P14:Diagramme de séquence:Séquence DemandeClient:Sequence PublierAnnonc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7095" cy="509968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50CA8E9" w14:textId="09AE4887" w:rsidR="00B669E4" w:rsidRPr="00D53C62" w:rsidRDefault="00B669E4" w:rsidP="0016515D">
      <w:pPr>
        <w:pStyle w:val="Ss-section3"/>
        <w:numPr>
          <w:ilvl w:val="0"/>
          <w:numId w:val="13"/>
        </w:numPr>
        <w:rPr>
          <w:rFonts w:ascii="Times New Roman" w:hAnsi="Times New Roman" w:cs="Times New Roman"/>
          <w:sz w:val="24"/>
          <w:szCs w:val="24"/>
          <w:u w:val="single"/>
        </w:rPr>
      </w:pPr>
      <w:bookmarkStart w:id="24" w:name="_Toc264720793"/>
      <w:bookmarkStart w:id="25" w:name="_Toc264813802"/>
      <w:r w:rsidRPr="00D53C62">
        <w:rPr>
          <w:rFonts w:ascii="Times New Roman" w:hAnsi="Times New Roman" w:cs="Times New Roman"/>
          <w:sz w:val="24"/>
          <w:szCs w:val="24"/>
          <w:u w:val="single"/>
        </w:rPr>
        <w:lastRenderedPageBreak/>
        <w:t>Editer une annonce</w:t>
      </w:r>
      <w:r w:rsidR="00D53C62">
        <w:rPr>
          <w:rFonts w:ascii="Times New Roman" w:hAnsi="Times New Roman" w:cs="Times New Roman"/>
          <w:sz w:val="24"/>
          <w:szCs w:val="24"/>
          <w:u w:val="single"/>
        </w:rPr>
        <w:t xml:space="preserve"> </w:t>
      </w:r>
      <w:r w:rsidRPr="00D53C62">
        <w:rPr>
          <w:rFonts w:ascii="Times New Roman" w:hAnsi="Times New Roman" w:cs="Times New Roman"/>
          <w:sz w:val="24"/>
          <w:szCs w:val="24"/>
          <w:u w:val="single"/>
        </w:rPr>
        <w:t>:</w:t>
      </w:r>
      <w:bookmarkEnd w:id="24"/>
      <w:bookmarkEnd w:id="25"/>
    </w:p>
    <w:p w14:paraId="51B89B08"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Titre : Editer une annonce cliente</w:t>
      </w:r>
    </w:p>
    <w:p w14:paraId="3220581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Acteur principal : Chargé d’affaire</w:t>
      </w:r>
    </w:p>
    <w:p w14:paraId="1DDFA666"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Acteur secondaire : </w:t>
      </w:r>
    </w:p>
    <w:p w14:paraId="27FF5433"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Objectifs : Modifier la demande du client</w:t>
      </w:r>
    </w:p>
    <w:p w14:paraId="094DE466"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Pré-conditions : L’annonce a été associé à un client</w:t>
      </w:r>
    </w:p>
    <w:p w14:paraId="0C3FD58E" w14:textId="77777777" w:rsidR="00B669E4" w:rsidRP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Post-conditions : Le client peut voir ses nouveaux besoins </w:t>
      </w:r>
    </w:p>
    <w:p w14:paraId="07F05A6B" w14:textId="77777777" w:rsidR="00B669E4" w:rsidRDefault="00B669E4" w:rsidP="00B669E4">
      <w:pPr>
        <w:pStyle w:val="Corps"/>
        <w:rPr>
          <w:rFonts w:ascii="Times New Roman" w:hAnsi="Times New Roman" w:cs="Times New Roman"/>
          <w:sz w:val="24"/>
          <w:szCs w:val="24"/>
        </w:rPr>
      </w:pPr>
      <w:r w:rsidRPr="00B669E4">
        <w:rPr>
          <w:rFonts w:ascii="Times New Roman" w:hAnsi="Times New Roman" w:cs="Times New Roman"/>
          <w:sz w:val="24"/>
          <w:szCs w:val="24"/>
        </w:rPr>
        <w:t xml:space="preserve">Flots d'évènements : </w:t>
      </w:r>
    </w:p>
    <w:p w14:paraId="1116727C" w14:textId="68D1D329"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chargé </w:t>
      </w:r>
      <w:r w:rsidRPr="00B669E4">
        <w:rPr>
          <w:rFonts w:ascii="Times New Roman" w:hAnsi="Times New Roman" w:cs="Times New Roman"/>
          <w:sz w:val="24"/>
          <w:szCs w:val="24"/>
        </w:rPr>
        <w:t>d'affaire clique sur le bouton éditer une annonce</w:t>
      </w:r>
    </w:p>
    <w:p w14:paraId="770A7FB2" w14:textId="7D480E61"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interroge le chargé d’affaire sur l’annonce de quel client qu’il souhaite modifier</w:t>
      </w:r>
    </w:p>
    <w:p w14:paraId="505CAA74" w14:textId="00DD4873"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sélectionne le client</w:t>
      </w:r>
    </w:p>
    <w:p w14:paraId="44310412" w14:textId="6D6C1F19"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affiche le profil du client et son annonce</w:t>
      </w:r>
    </w:p>
    <w:p w14:paraId="67F1F758" w14:textId="09FC8F5C"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modifie l’annonce</w:t>
      </w:r>
    </w:p>
    <w:p w14:paraId="39147B96" w14:textId="391DD968"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chargé d’affaire enregistre ses modifications</w:t>
      </w:r>
    </w:p>
    <w:p w14:paraId="492A4226" w14:textId="08CDCB06" w:rsidR="00F25D96" w:rsidRDefault="00F25D96" w:rsidP="0016515D">
      <w:pPr>
        <w:pStyle w:val="Corps"/>
        <w:numPr>
          <w:ilvl w:val="0"/>
          <w:numId w:val="17"/>
        </w:numPr>
        <w:rPr>
          <w:rFonts w:ascii="Times New Roman" w:hAnsi="Times New Roman" w:cs="Times New Roman"/>
          <w:sz w:val="24"/>
          <w:szCs w:val="24"/>
        </w:rPr>
      </w:pPr>
      <w:r>
        <w:rPr>
          <w:rFonts w:ascii="Times New Roman" w:hAnsi="Times New Roman" w:cs="Times New Roman"/>
          <w:sz w:val="24"/>
          <w:szCs w:val="24"/>
        </w:rPr>
        <w:t xml:space="preserve">Le </w:t>
      </w:r>
      <w:r w:rsidRPr="00B669E4">
        <w:rPr>
          <w:rFonts w:ascii="Times New Roman" w:hAnsi="Times New Roman" w:cs="Times New Roman"/>
          <w:sz w:val="24"/>
          <w:szCs w:val="24"/>
        </w:rPr>
        <w:t>système met à jour le profil du client et l’annonce</w:t>
      </w:r>
    </w:p>
    <w:p w14:paraId="2532A710" w14:textId="59F2482C" w:rsidR="00F25D96" w:rsidRPr="00B669E4" w:rsidRDefault="005D29FB" w:rsidP="00B669E4">
      <w:pPr>
        <w:pStyle w:val="Corps"/>
        <w:rPr>
          <w:rFonts w:ascii="Times New Roman" w:hAnsi="Times New Roman" w:cs="Times New Roman"/>
          <w:sz w:val="24"/>
          <w:szCs w:val="24"/>
        </w:rPr>
      </w:pPr>
      <w:r>
        <w:rPr>
          <w:noProof/>
        </w:rPr>
        <w:drawing>
          <wp:anchor distT="0" distB="0" distL="114300" distR="114300" simplePos="0" relativeHeight="251694080" behindDoc="0" locked="0" layoutInCell="1" allowOverlap="1" wp14:anchorId="046F35C4" wp14:editId="4E21E91E">
            <wp:simplePos x="0" y="0"/>
            <wp:positionH relativeFrom="column">
              <wp:posOffset>-114300</wp:posOffset>
            </wp:positionH>
            <wp:positionV relativeFrom="paragraph">
              <wp:posOffset>221615</wp:posOffset>
            </wp:positionV>
            <wp:extent cx="6388100" cy="4518025"/>
            <wp:effectExtent l="0" t="0" r="12700" b="3175"/>
            <wp:wrapSquare wrapText="bothSides"/>
            <wp:docPr id="42" name="Image 42" descr="Macintosh HD:Documents:Ingénieur:IF02:ProjetIF02P14:Diagramme de séquence:Séquence DemandeClient:Sequence Edit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Documents:Ingénieur:IF02:ProjetIF02P14:Diagramme de séquence:Séquence DemandeClient:Sequence EditerAnnonc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88100" cy="45180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C82D6FD" w14:textId="48FE039A" w:rsidR="00D53C62" w:rsidRDefault="00D53C62" w:rsidP="00D53C62">
      <w:pPr>
        <w:pStyle w:val="Ss-section3"/>
      </w:pPr>
    </w:p>
    <w:p w14:paraId="5099DC67" w14:textId="4F97B2AC" w:rsidR="00D53C62" w:rsidRPr="00D53C62" w:rsidRDefault="00D53C62" w:rsidP="0016515D">
      <w:pPr>
        <w:pStyle w:val="Ss-section3"/>
        <w:numPr>
          <w:ilvl w:val="0"/>
          <w:numId w:val="13"/>
        </w:numPr>
        <w:rPr>
          <w:rFonts w:ascii="Times New Roman" w:hAnsi="Times New Roman" w:cs="Times New Roman"/>
          <w:sz w:val="24"/>
          <w:szCs w:val="24"/>
          <w:u w:val="single"/>
        </w:rPr>
      </w:pPr>
      <w:bookmarkStart w:id="26" w:name="_Toc264720794"/>
      <w:bookmarkStart w:id="27" w:name="_Toc264813803"/>
      <w:r w:rsidRPr="00D53C62">
        <w:rPr>
          <w:rFonts w:ascii="Times New Roman" w:hAnsi="Times New Roman" w:cs="Times New Roman"/>
          <w:sz w:val="24"/>
          <w:szCs w:val="24"/>
          <w:u w:val="single"/>
        </w:rPr>
        <w:lastRenderedPageBreak/>
        <w:t>Valider une annonce :</w:t>
      </w:r>
      <w:bookmarkEnd w:id="26"/>
      <w:bookmarkEnd w:id="27"/>
    </w:p>
    <w:p w14:paraId="39A9394E"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Titre : Editer une annonce cliente</w:t>
      </w:r>
    </w:p>
    <w:p w14:paraId="2C082FAB"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Acteur principal : Client</w:t>
      </w:r>
    </w:p>
    <w:p w14:paraId="51196DCA"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795C0D6"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Objectifs : Le client donne son accord pour la publication de l’annonce</w:t>
      </w:r>
    </w:p>
    <w:p w14:paraId="2713C582"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Le client doit s’authentifier </w:t>
      </w:r>
    </w:p>
    <w:p w14:paraId="3C8CD80E" w14:textId="77777777" w:rsidR="00D53C62" w:rsidRP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Post-conditions : Le client est associé avec son annonce</w:t>
      </w:r>
    </w:p>
    <w:p w14:paraId="02496409" w14:textId="77777777" w:rsidR="00D53C62" w:rsidRDefault="00D53C62" w:rsidP="00D53C6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2A3186A5" w14:textId="27A2FCB9" w:rsid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client </w:t>
      </w:r>
      <w:r w:rsidRPr="00D53C62">
        <w:rPr>
          <w:rFonts w:ascii="Times New Roman" w:hAnsi="Times New Roman" w:cs="Times New Roman"/>
          <w:sz w:val="24"/>
          <w:szCs w:val="24"/>
        </w:rPr>
        <w:t>consulte son profil</w:t>
      </w:r>
    </w:p>
    <w:p w14:paraId="7EA8AA87" w14:textId="38141F1A" w:rsid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client </w:t>
      </w:r>
      <w:r w:rsidRPr="00D53C62">
        <w:rPr>
          <w:rFonts w:ascii="Times New Roman" w:hAnsi="Times New Roman" w:cs="Times New Roman"/>
          <w:sz w:val="24"/>
          <w:szCs w:val="24"/>
        </w:rPr>
        <w:t>valide une annonce</w:t>
      </w:r>
    </w:p>
    <w:p w14:paraId="622495FE" w14:textId="4DEACC25" w:rsidR="00E46FEC" w:rsidRPr="00F25D96" w:rsidRDefault="00F25D96" w:rsidP="0016515D">
      <w:pPr>
        <w:pStyle w:val="Corps"/>
        <w:numPr>
          <w:ilvl w:val="0"/>
          <w:numId w:val="18"/>
        </w:numPr>
        <w:rPr>
          <w:rFonts w:ascii="Times New Roman" w:hAnsi="Times New Roman" w:cs="Times New Roman"/>
          <w:sz w:val="24"/>
          <w:szCs w:val="24"/>
        </w:rPr>
      </w:pPr>
      <w:r>
        <w:rPr>
          <w:rFonts w:ascii="Times New Roman" w:hAnsi="Times New Roman" w:cs="Times New Roman"/>
          <w:sz w:val="24"/>
          <w:szCs w:val="24"/>
        </w:rPr>
        <w:t xml:space="preserve">Le </w:t>
      </w:r>
      <w:r w:rsidRPr="00D53C62">
        <w:rPr>
          <w:rFonts w:ascii="Times New Roman" w:hAnsi="Times New Roman" w:cs="Times New Roman"/>
          <w:sz w:val="24"/>
          <w:szCs w:val="24"/>
        </w:rPr>
        <w:t>système notifie le client de la validation</w:t>
      </w:r>
    </w:p>
    <w:p w14:paraId="309B11DB" w14:textId="38DBAD5C" w:rsidR="00E46FEC" w:rsidRDefault="00E46FEC" w:rsidP="00D53C62">
      <w:pPr>
        <w:pStyle w:val="Corps"/>
        <w:rPr>
          <w:rFonts w:ascii="Times New Roman" w:hAnsi="Times New Roman" w:cs="Times New Roman"/>
          <w:sz w:val="24"/>
          <w:szCs w:val="24"/>
        </w:rPr>
      </w:pPr>
    </w:p>
    <w:p w14:paraId="4808DD91" w14:textId="5E96676E" w:rsidR="00E46FEC" w:rsidRDefault="005D29FB" w:rsidP="00D53C62">
      <w:pPr>
        <w:pStyle w:val="Corp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5104" behindDoc="0" locked="0" layoutInCell="1" allowOverlap="1" wp14:anchorId="4015CADF" wp14:editId="4B0ACBF7">
            <wp:simplePos x="0" y="0"/>
            <wp:positionH relativeFrom="column">
              <wp:posOffset>114300</wp:posOffset>
            </wp:positionH>
            <wp:positionV relativeFrom="paragraph">
              <wp:posOffset>236855</wp:posOffset>
            </wp:positionV>
            <wp:extent cx="5967095" cy="3634105"/>
            <wp:effectExtent l="0" t="0" r="1905" b="0"/>
            <wp:wrapSquare wrapText="bothSides"/>
            <wp:docPr id="43" name="Image 43" descr="Macintosh HD:Documents:Ingénieur:IF02:ProjetIF02P14:Diagramme de séquence:Séquence DemandeClient:Sequence Valider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Documents:Ingénieur:IF02:ProjetIF02P14:Diagramme de séquence:Séquence DemandeClient:Sequence ValiderAnnonc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7095" cy="363410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728E9CE" w14:textId="77777777" w:rsidR="00E46FEC" w:rsidRDefault="00E46FEC" w:rsidP="00D53C62">
      <w:pPr>
        <w:pStyle w:val="Corps"/>
        <w:rPr>
          <w:rFonts w:ascii="Times New Roman" w:hAnsi="Times New Roman" w:cs="Times New Roman"/>
          <w:sz w:val="24"/>
          <w:szCs w:val="24"/>
        </w:rPr>
      </w:pPr>
    </w:p>
    <w:p w14:paraId="179E4D6B" w14:textId="77777777" w:rsidR="00E46FEC" w:rsidRDefault="00E46FEC" w:rsidP="00D53C62">
      <w:pPr>
        <w:pStyle w:val="Corps"/>
        <w:rPr>
          <w:rFonts w:ascii="Times New Roman" w:hAnsi="Times New Roman" w:cs="Times New Roman"/>
          <w:sz w:val="24"/>
          <w:szCs w:val="24"/>
        </w:rPr>
      </w:pPr>
    </w:p>
    <w:p w14:paraId="2F0CC396" w14:textId="77777777" w:rsidR="00E46FEC" w:rsidRDefault="00E46FEC" w:rsidP="00D53C62">
      <w:pPr>
        <w:pStyle w:val="Corps"/>
        <w:rPr>
          <w:rFonts w:ascii="Times New Roman" w:hAnsi="Times New Roman" w:cs="Times New Roman"/>
          <w:sz w:val="24"/>
          <w:szCs w:val="24"/>
        </w:rPr>
      </w:pPr>
    </w:p>
    <w:p w14:paraId="17B8106F" w14:textId="3B6B86D9" w:rsidR="00E46FEC" w:rsidRDefault="00E46FEC" w:rsidP="00D53C62">
      <w:pPr>
        <w:pStyle w:val="Corps"/>
        <w:rPr>
          <w:rFonts w:ascii="Times New Roman" w:hAnsi="Times New Roman" w:cs="Times New Roman"/>
          <w:sz w:val="24"/>
          <w:szCs w:val="24"/>
        </w:rPr>
      </w:pPr>
    </w:p>
    <w:p w14:paraId="0B5B3BFB" w14:textId="77777777" w:rsidR="00E46FEC" w:rsidRDefault="00E46FEC" w:rsidP="00D53C62">
      <w:pPr>
        <w:pStyle w:val="Corps"/>
        <w:rPr>
          <w:rFonts w:ascii="Times New Roman" w:hAnsi="Times New Roman" w:cs="Times New Roman"/>
          <w:sz w:val="24"/>
          <w:szCs w:val="24"/>
        </w:rPr>
      </w:pPr>
    </w:p>
    <w:p w14:paraId="4618D4DD" w14:textId="77777777" w:rsidR="00E46FEC" w:rsidRDefault="00E46FEC" w:rsidP="00D53C62">
      <w:pPr>
        <w:pStyle w:val="Corps"/>
        <w:rPr>
          <w:rFonts w:ascii="Times New Roman" w:hAnsi="Times New Roman" w:cs="Times New Roman"/>
          <w:sz w:val="24"/>
          <w:szCs w:val="24"/>
        </w:rPr>
      </w:pPr>
    </w:p>
    <w:p w14:paraId="3FF802D9" w14:textId="77777777" w:rsidR="00B97835" w:rsidRDefault="00B97835" w:rsidP="00D53C62">
      <w:pPr>
        <w:pStyle w:val="Corps"/>
        <w:rPr>
          <w:rFonts w:ascii="Times New Roman" w:hAnsi="Times New Roman" w:cs="Times New Roman"/>
          <w:sz w:val="24"/>
          <w:szCs w:val="24"/>
        </w:rPr>
      </w:pPr>
    </w:p>
    <w:p w14:paraId="783F96DF" w14:textId="77777777" w:rsidR="005D29FB" w:rsidRDefault="005D29FB" w:rsidP="00D53C62">
      <w:pPr>
        <w:pStyle w:val="Corps"/>
        <w:rPr>
          <w:rFonts w:ascii="Times New Roman" w:hAnsi="Times New Roman" w:cs="Times New Roman"/>
          <w:sz w:val="24"/>
          <w:szCs w:val="24"/>
        </w:rPr>
      </w:pPr>
    </w:p>
    <w:p w14:paraId="2892106E" w14:textId="77777777" w:rsidR="00B97835" w:rsidRPr="00D53C62" w:rsidRDefault="00B97835" w:rsidP="00D53C62">
      <w:pPr>
        <w:pStyle w:val="Corps"/>
        <w:rPr>
          <w:rFonts w:ascii="Times New Roman" w:hAnsi="Times New Roman" w:cs="Times New Roman"/>
          <w:sz w:val="24"/>
          <w:szCs w:val="24"/>
        </w:rPr>
      </w:pPr>
    </w:p>
    <w:p w14:paraId="6D4B0FBC" w14:textId="60B24737" w:rsidR="00E46FEC" w:rsidRDefault="00E46FEC" w:rsidP="00E46FEC">
      <w:pPr>
        <w:pStyle w:val="Titre3"/>
      </w:pPr>
      <w:bookmarkStart w:id="28" w:name="_Toc264813804"/>
      <w:r>
        <w:lastRenderedPageBreak/>
        <w:t>Détails de la « Gestion de la recherche des fournisseurs »</w:t>
      </w:r>
      <w:bookmarkEnd w:id="28"/>
    </w:p>
    <w:p w14:paraId="5FABBB0C" w14:textId="616E3924" w:rsidR="00B97835" w:rsidRPr="00D53C62" w:rsidRDefault="008A7E29" w:rsidP="0016515D">
      <w:pPr>
        <w:pStyle w:val="Ss-section3"/>
        <w:numPr>
          <w:ilvl w:val="0"/>
          <w:numId w:val="13"/>
        </w:numPr>
        <w:rPr>
          <w:rFonts w:ascii="Times New Roman" w:hAnsi="Times New Roman" w:cs="Times New Roman"/>
          <w:sz w:val="24"/>
          <w:szCs w:val="24"/>
          <w:u w:val="single"/>
        </w:rPr>
      </w:pPr>
      <w:bookmarkStart w:id="29" w:name="_Toc264720796"/>
      <w:bookmarkStart w:id="30" w:name="_Toc264813805"/>
      <w:r>
        <w:rPr>
          <w:rFonts w:ascii="Times New Roman" w:hAnsi="Times New Roman" w:cs="Times New Roman"/>
          <w:sz w:val="24"/>
          <w:szCs w:val="24"/>
          <w:u w:val="single"/>
        </w:rPr>
        <w:t xml:space="preserve">Planifier un entretien </w:t>
      </w:r>
      <w:r w:rsidR="00B97835" w:rsidRPr="00D53C62">
        <w:rPr>
          <w:rFonts w:ascii="Times New Roman" w:hAnsi="Times New Roman" w:cs="Times New Roman"/>
          <w:sz w:val="24"/>
          <w:szCs w:val="24"/>
          <w:u w:val="single"/>
        </w:rPr>
        <w:t>:</w:t>
      </w:r>
      <w:bookmarkEnd w:id="29"/>
      <w:bookmarkEnd w:id="30"/>
    </w:p>
    <w:p w14:paraId="5A339A5E" w14:textId="5C92F3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8A7E29">
        <w:rPr>
          <w:rFonts w:ascii="Times New Roman" w:hAnsi="Times New Roman" w:cs="Times New Roman"/>
          <w:sz w:val="24"/>
          <w:szCs w:val="24"/>
        </w:rPr>
        <w:t>Planifier un entretien</w:t>
      </w:r>
    </w:p>
    <w:p w14:paraId="08B5EE48" w14:textId="5DE677F4"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8A7E29">
        <w:rPr>
          <w:rFonts w:ascii="Times New Roman" w:hAnsi="Times New Roman" w:cs="Times New Roman"/>
          <w:sz w:val="24"/>
          <w:szCs w:val="24"/>
        </w:rPr>
        <w:t>Chargé d’affaire</w:t>
      </w:r>
      <w:r w:rsidR="00E22F5D">
        <w:rPr>
          <w:rFonts w:ascii="Times New Roman" w:hAnsi="Times New Roman" w:cs="Times New Roman"/>
          <w:sz w:val="24"/>
          <w:szCs w:val="24"/>
        </w:rPr>
        <w:t>, client, fournisseur, planning</w:t>
      </w:r>
      <w:r w:rsidR="00555761">
        <w:rPr>
          <w:rFonts w:ascii="Times New Roman" w:hAnsi="Times New Roman" w:cs="Times New Roman"/>
          <w:sz w:val="24"/>
          <w:szCs w:val="24"/>
        </w:rPr>
        <w:t>, ticket d’entretien</w:t>
      </w:r>
    </w:p>
    <w:p w14:paraId="4682E35F" w14:textId="777777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26599B97" w14:textId="15C937FA"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DC38B3">
        <w:rPr>
          <w:rFonts w:ascii="Times New Roman" w:hAnsi="Times New Roman" w:cs="Times New Roman"/>
          <w:sz w:val="24"/>
          <w:szCs w:val="24"/>
        </w:rPr>
        <w:t xml:space="preserve">Référencer les </w:t>
      </w:r>
      <w:r w:rsidR="00BF69C9">
        <w:rPr>
          <w:rFonts w:ascii="Times New Roman" w:hAnsi="Times New Roman" w:cs="Times New Roman"/>
          <w:sz w:val="24"/>
          <w:szCs w:val="24"/>
        </w:rPr>
        <w:t>entretiens</w:t>
      </w:r>
    </w:p>
    <w:p w14:paraId="56B2AECB" w14:textId="7F94F2A9"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742249">
        <w:rPr>
          <w:rFonts w:ascii="Times New Roman" w:hAnsi="Times New Roman" w:cs="Times New Roman"/>
          <w:sz w:val="24"/>
          <w:szCs w:val="24"/>
        </w:rPr>
        <w:t>Le client à sélectionner les fournisseurs potentiels</w:t>
      </w:r>
    </w:p>
    <w:p w14:paraId="1FE891C4" w14:textId="43CF340F"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742249">
        <w:rPr>
          <w:rFonts w:ascii="Times New Roman" w:hAnsi="Times New Roman" w:cs="Times New Roman"/>
          <w:sz w:val="24"/>
          <w:szCs w:val="24"/>
        </w:rPr>
        <w:t>Le planning comporte le ticket d’entretien</w:t>
      </w:r>
    </w:p>
    <w:p w14:paraId="382CD4E2" w14:textId="77777777" w:rsidR="00B97835" w:rsidRPr="00D53C62" w:rsidRDefault="00B97835" w:rsidP="00B97835">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F0D0527" w14:textId="2C0AF3D7" w:rsidR="00742249" w:rsidRDefault="005F591D" w:rsidP="0016515D">
      <w:pPr>
        <w:pStyle w:val="Paragraphedeliste"/>
        <w:numPr>
          <w:ilvl w:val="0"/>
          <w:numId w:val="19"/>
        </w:numPr>
      </w:pPr>
      <w:r>
        <w:t>Le chargé d’affaire clique sur le bouton « Planifier un entretien »</w:t>
      </w:r>
    </w:p>
    <w:p w14:paraId="051A69A7" w14:textId="5086423E" w:rsidR="00277DBD" w:rsidRDefault="00277DBD" w:rsidP="0016515D">
      <w:pPr>
        <w:pStyle w:val="Paragraphedeliste"/>
        <w:numPr>
          <w:ilvl w:val="0"/>
          <w:numId w:val="19"/>
        </w:numPr>
      </w:pPr>
      <w:r>
        <w:t>Le système affiche un formulaire</w:t>
      </w:r>
    </w:p>
    <w:p w14:paraId="3B395905" w14:textId="768B5887" w:rsidR="005F591D" w:rsidRDefault="005F591D" w:rsidP="0016515D">
      <w:pPr>
        <w:pStyle w:val="Paragraphedeliste"/>
        <w:numPr>
          <w:ilvl w:val="0"/>
          <w:numId w:val="19"/>
        </w:numPr>
      </w:pPr>
      <w:r>
        <w:t>Il sélectionne un client</w:t>
      </w:r>
    </w:p>
    <w:p w14:paraId="5AD021A3" w14:textId="62AC8A28" w:rsidR="005F591D" w:rsidRDefault="005F591D" w:rsidP="0016515D">
      <w:pPr>
        <w:pStyle w:val="Paragraphedeliste"/>
        <w:numPr>
          <w:ilvl w:val="0"/>
          <w:numId w:val="19"/>
        </w:numPr>
      </w:pPr>
      <w:r>
        <w:t>Il sélectionne un fournisseur ou lui même</w:t>
      </w:r>
    </w:p>
    <w:p w14:paraId="49A8137F" w14:textId="57D2871E" w:rsidR="00277DBD" w:rsidRDefault="00277DBD" w:rsidP="0016515D">
      <w:pPr>
        <w:pStyle w:val="Paragraphedeliste"/>
        <w:numPr>
          <w:ilvl w:val="0"/>
          <w:numId w:val="19"/>
        </w:numPr>
      </w:pPr>
      <w:r>
        <w:t>Il saisie les informations correspondant à l’entretien</w:t>
      </w:r>
    </w:p>
    <w:p w14:paraId="6E26D454" w14:textId="3A6651F2" w:rsidR="005F591D" w:rsidRDefault="005F591D" w:rsidP="0016515D">
      <w:pPr>
        <w:pStyle w:val="Paragraphedeliste"/>
        <w:numPr>
          <w:ilvl w:val="0"/>
          <w:numId w:val="19"/>
        </w:numPr>
      </w:pPr>
      <w:r>
        <w:t>Il clique sur « créer un ticket entretien »</w:t>
      </w:r>
    </w:p>
    <w:p w14:paraId="03F581C4" w14:textId="026285F6" w:rsidR="003F1B74" w:rsidRDefault="005D29FB" w:rsidP="0016515D">
      <w:pPr>
        <w:pStyle w:val="Paragraphedeliste"/>
        <w:numPr>
          <w:ilvl w:val="0"/>
          <w:numId w:val="19"/>
        </w:numPr>
      </w:pPr>
      <w:r>
        <w:rPr>
          <w:rFonts w:ascii="Times New Roman" w:hAnsi="Times New Roman" w:cs="Times New Roman"/>
          <w:noProof/>
          <w:szCs w:val="24"/>
          <w:u w:val="single"/>
        </w:rPr>
        <w:drawing>
          <wp:anchor distT="0" distB="0" distL="114300" distR="114300" simplePos="0" relativeHeight="251680768" behindDoc="0" locked="0" layoutInCell="1" allowOverlap="1" wp14:anchorId="6547FC51" wp14:editId="18B9E811">
            <wp:simplePos x="0" y="0"/>
            <wp:positionH relativeFrom="column">
              <wp:posOffset>-114300</wp:posOffset>
            </wp:positionH>
            <wp:positionV relativeFrom="paragraph">
              <wp:posOffset>332740</wp:posOffset>
            </wp:positionV>
            <wp:extent cx="6294120" cy="4337050"/>
            <wp:effectExtent l="0" t="0" r="5080" b="6350"/>
            <wp:wrapSquare wrapText="bothSides"/>
            <wp:docPr id="36" name="Image 36" descr="Macintosh HD:Users:jean-michelly:Projets:Diagramme de séquence:Séquence RechercheFournisseur:Sequence_PlanifierEntre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an-michelly:Projets:Diagramme de séquence:Séquence RechercheFournisseur:Sequence_PlanifierEntretie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94120" cy="43370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F1B74">
        <w:t>Le système envoie une notification</w:t>
      </w:r>
    </w:p>
    <w:p w14:paraId="699973A5" w14:textId="77777777" w:rsidR="005A5215" w:rsidRDefault="005A5215" w:rsidP="00023444">
      <w:pPr>
        <w:pStyle w:val="Ss-section3"/>
        <w:rPr>
          <w:rFonts w:ascii="Times New Roman" w:hAnsi="Times New Roman" w:cs="Times New Roman"/>
          <w:sz w:val="24"/>
          <w:szCs w:val="24"/>
          <w:u w:val="single"/>
        </w:rPr>
      </w:pPr>
    </w:p>
    <w:p w14:paraId="5BB9C993" w14:textId="368FE0D1" w:rsidR="001241D8" w:rsidRPr="00D53C62" w:rsidRDefault="006833DD" w:rsidP="0016515D">
      <w:pPr>
        <w:pStyle w:val="Ss-section3"/>
        <w:numPr>
          <w:ilvl w:val="0"/>
          <w:numId w:val="13"/>
        </w:numPr>
        <w:rPr>
          <w:rFonts w:ascii="Times New Roman" w:hAnsi="Times New Roman" w:cs="Times New Roman"/>
          <w:sz w:val="24"/>
          <w:szCs w:val="24"/>
          <w:u w:val="single"/>
        </w:rPr>
      </w:pPr>
      <w:bookmarkStart w:id="31" w:name="_Toc264720797"/>
      <w:bookmarkStart w:id="32" w:name="_Toc264813806"/>
      <w:r>
        <w:rPr>
          <w:rFonts w:ascii="Times New Roman" w:hAnsi="Times New Roman" w:cs="Times New Roman"/>
          <w:sz w:val="24"/>
          <w:szCs w:val="24"/>
          <w:u w:val="single"/>
        </w:rPr>
        <w:lastRenderedPageBreak/>
        <w:t>Affecter une relation entre un fournisseur et un client</w:t>
      </w:r>
      <w:r w:rsidR="001241D8" w:rsidRPr="00D53C62">
        <w:rPr>
          <w:rFonts w:ascii="Times New Roman" w:hAnsi="Times New Roman" w:cs="Times New Roman"/>
          <w:sz w:val="24"/>
          <w:szCs w:val="24"/>
          <w:u w:val="single"/>
        </w:rPr>
        <w:t>:</w:t>
      </w:r>
      <w:bookmarkEnd w:id="31"/>
      <w:bookmarkEnd w:id="32"/>
    </w:p>
    <w:p w14:paraId="0177015F" w14:textId="48B08865"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6833DD">
        <w:rPr>
          <w:rFonts w:ascii="Times New Roman" w:hAnsi="Times New Roman" w:cs="Times New Roman"/>
          <w:sz w:val="24"/>
          <w:szCs w:val="24"/>
        </w:rPr>
        <w:t>Affecter une relation entre un fournisseur et un client</w:t>
      </w:r>
    </w:p>
    <w:p w14:paraId="4D7C3B61" w14:textId="19B5E064"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6833DD">
        <w:rPr>
          <w:rFonts w:ascii="Times New Roman" w:hAnsi="Times New Roman" w:cs="Times New Roman"/>
          <w:sz w:val="24"/>
          <w:szCs w:val="24"/>
        </w:rPr>
        <w:t>Chargé d’affaire</w:t>
      </w:r>
      <w:r w:rsidR="00E22F5D">
        <w:rPr>
          <w:rFonts w:ascii="Times New Roman" w:hAnsi="Times New Roman" w:cs="Times New Roman"/>
          <w:sz w:val="24"/>
          <w:szCs w:val="24"/>
        </w:rPr>
        <w:t>, client, fournisseur</w:t>
      </w:r>
    </w:p>
    <w:p w14:paraId="31FED5FA" w14:textId="77777777"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18639FAE" w14:textId="3EC91B9B"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6833DD">
        <w:rPr>
          <w:rFonts w:ascii="Times New Roman" w:hAnsi="Times New Roman" w:cs="Times New Roman"/>
          <w:sz w:val="24"/>
          <w:szCs w:val="24"/>
        </w:rPr>
        <w:t xml:space="preserve">Référencer les différentes collaborations </w:t>
      </w:r>
      <w:r w:rsidR="0016515D">
        <w:rPr>
          <w:rFonts w:ascii="Times New Roman" w:hAnsi="Times New Roman" w:cs="Times New Roman"/>
          <w:sz w:val="24"/>
          <w:szCs w:val="24"/>
        </w:rPr>
        <w:t>à n’importe quel moment dans l’entreprise</w:t>
      </w:r>
    </w:p>
    <w:p w14:paraId="40F1911B" w14:textId="3BF81A9B"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16515D">
        <w:rPr>
          <w:rFonts w:ascii="Times New Roman" w:hAnsi="Times New Roman" w:cs="Times New Roman"/>
          <w:sz w:val="24"/>
          <w:szCs w:val="24"/>
        </w:rPr>
        <w:t>Le client a validé le fournisseur adéquat</w:t>
      </w:r>
    </w:p>
    <w:p w14:paraId="0E5889CF" w14:textId="0A832F9D" w:rsidR="001241D8" w:rsidRPr="00D53C62"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16515D">
        <w:rPr>
          <w:rFonts w:ascii="Times New Roman" w:hAnsi="Times New Roman" w:cs="Times New Roman"/>
          <w:sz w:val="24"/>
          <w:szCs w:val="24"/>
        </w:rPr>
        <w:t>Le client et le fournisseur peuvent s’échanger des informations à travers le logiciel</w:t>
      </w:r>
    </w:p>
    <w:p w14:paraId="75AB8B3C" w14:textId="77777777" w:rsidR="001241D8" w:rsidRDefault="001241D8" w:rsidP="001241D8">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04B4FF76" w14:textId="7DD21734"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Le chargé d’affaire clique sur le bouton « Affecter une relation entre un client et un fournisseur »</w:t>
      </w:r>
    </w:p>
    <w:p w14:paraId="44867DB1" w14:textId="7690CE4F" w:rsidR="0046579F" w:rsidRDefault="0046579F"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Le système renvoie un formulaire</w:t>
      </w:r>
    </w:p>
    <w:p w14:paraId="614E71DC" w14:textId="6913C45B"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Il sélectionne un client</w:t>
      </w:r>
    </w:p>
    <w:p w14:paraId="2C5688A1" w14:textId="1C50A568" w:rsidR="00C97D2B" w:rsidRDefault="00C97D2B" w:rsidP="00C97D2B">
      <w:pPr>
        <w:pStyle w:val="Corps"/>
        <w:numPr>
          <w:ilvl w:val="1"/>
          <w:numId w:val="20"/>
        </w:numPr>
        <w:rPr>
          <w:rFonts w:ascii="Times New Roman" w:hAnsi="Times New Roman" w:cs="Times New Roman"/>
          <w:sz w:val="24"/>
          <w:szCs w:val="24"/>
        </w:rPr>
      </w:pPr>
      <w:r>
        <w:rPr>
          <w:rFonts w:ascii="Times New Roman" w:hAnsi="Times New Roman" w:cs="Times New Roman"/>
          <w:sz w:val="24"/>
          <w:szCs w:val="24"/>
        </w:rPr>
        <w:t>Si u</w:t>
      </w:r>
      <w:r w:rsidRPr="00C97D2B">
        <w:rPr>
          <w:rFonts w:ascii="Times New Roman" w:hAnsi="Times New Roman" w:cs="Times New Roman"/>
          <w:sz w:val="24"/>
          <w:szCs w:val="24"/>
        </w:rPr>
        <w:t>n fournisseur est en attente de validation e</w:t>
      </w:r>
      <w:r>
        <w:rPr>
          <w:rFonts w:ascii="Times New Roman" w:hAnsi="Times New Roman" w:cs="Times New Roman"/>
          <w:sz w:val="24"/>
          <w:szCs w:val="24"/>
        </w:rPr>
        <w:t>t la liste est vide et la date est supérieure à</w:t>
      </w:r>
      <w:r w:rsidRPr="00C97D2B">
        <w:rPr>
          <w:rFonts w:ascii="Times New Roman" w:hAnsi="Times New Roman" w:cs="Times New Roman"/>
          <w:sz w:val="24"/>
          <w:szCs w:val="24"/>
        </w:rPr>
        <w:t xml:space="preserve"> la date limite</w:t>
      </w:r>
      <w:r>
        <w:rPr>
          <w:rFonts w:ascii="Times New Roman" w:hAnsi="Times New Roman" w:cs="Times New Roman"/>
          <w:sz w:val="24"/>
          <w:szCs w:val="24"/>
        </w:rPr>
        <w:t xml:space="preserve"> alors contacter le client</w:t>
      </w:r>
    </w:p>
    <w:p w14:paraId="0CFCA104" w14:textId="7FD12CAF" w:rsidR="0016515D" w:rsidRDefault="0016515D" w:rsidP="0016515D">
      <w:pPr>
        <w:pStyle w:val="Corps"/>
        <w:numPr>
          <w:ilvl w:val="0"/>
          <w:numId w:val="20"/>
        </w:numPr>
        <w:rPr>
          <w:rFonts w:ascii="Times New Roman" w:hAnsi="Times New Roman" w:cs="Times New Roman"/>
          <w:sz w:val="24"/>
          <w:szCs w:val="24"/>
        </w:rPr>
      </w:pPr>
      <w:r>
        <w:rPr>
          <w:rFonts w:ascii="Times New Roman" w:hAnsi="Times New Roman" w:cs="Times New Roman"/>
          <w:sz w:val="24"/>
          <w:szCs w:val="24"/>
        </w:rPr>
        <w:t>Il sélectionne un fournisseur</w:t>
      </w:r>
    </w:p>
    <w:p w14:paraId="2221B74B" w14:textId="23AC5CD4" w:rsidR="002B2B45" w:rsidRPr="00D53C62" w:rsidRDefault="005D29FB" w:rsidP="0016515D">
      <w:pPr>
        <w:pStyle w:val="Corps"/>
        <w:numPr>
          <w:ilvl w:val="0"/>
          <w:numId w:val="20"/>
        </w:numPr>
        <w:rPr>
          <w:rFonts w:ascii="Times New Roman" w:hAnsi="Times New Roman" w:cs="Times New Roman"/>
          <w:sz w:val="24"/>
          <w:szCs w:val="24"/>
        </w:rPr>
      </w:pPr>
      <w:r>
        <w:rPr>
          <w:noProof/>
        </w:rPr>
        <w:drawing>
          <wp:anchor distT="0" distB="0" distL="114300" distR="114300" simplePos="0" relativeHeight="251681792" behindDoc="0" locked="0" layoutInCell="1" allowOverlap="1" wp14:anchorId="3FE4EF29" wp14:editId="7D1D81BA">
            <wp:simplePos x="0" y="0"/>
            <wp:positionH relativeFrom="column">
              <wp:posOffset>-342900</wp:posOffset>
            </wp:positionH>
            <wp:positionV relativeFrom="paragraph">
              <wp:posOffset>564515</wp:posOffset>
            </wp:positionV>
            <wp:extent cx="6743700" cy="4000500"/>
            <wp:effectExtent l="0" t="0" r="12700" b="12700"/>
            <wp:wrapSquare wrapText="bothSides"/>
            <wp:docPr id="38" name="Image 38" descr="Macintosh HD:Users:jean-michelly:Projets:Diagramme de séquence:Séquence RechercheFournisseur:Sequence_AffecterRelation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ean-michelly:Projets:Diagramme de séquence:Séquence RechercheFournisseur:Sequence_AffecterRelationClientFournisseu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43700" cy="4000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2B2B45">
        <w:rPr>
          <w:rFonts w:ascii="Times New Roman" w:hAnsi="Times New Roman" w:cs="Times New Roman"/>
          <w:sz w:val="24"/>
          <w:szCs w:val="24"/>
        </w:rPr>
        <w:t>Le chargé d’affaire clique sur le bouton « Créer l’affectation »</w:t>
      </w:r>
    </w:p>
    <w:p w14:paraId="21BA240D" w14:textId="3B32B73C" w:rsidR="00D93BB3" w:rsidRDefault="00D93BB3" w:rsidP="00D93BB3">
      <w:pPr>
        <w:pStyle w:val="Ss-section3"/>
        <w:ind w:left="360"/>
      </w:pPr>
    </w:p>
    <w:p w14:paraId="03A19601" w14:textId="77777777" w:rsidR="00D93BB3" w:rsidRPr="00D93BB3" w:rsidRDefault="00D93BB3" w:rsidP="00D93BB3">
      <w:pPr>
        <w:pStyle w:val="Corps"/>
      </w:pPr>
    </w:p>
    <w:p w14:paraId="60908336" w14:textId="42AFBD17" w:rsidR="00D93BB3" w:rsidRPr="00D53C62" w:rsidRDefault="00E22F5D" w:rsidP="00D93BB3">
      <w:pPr>
        <w:pStyle w:val="Ss-section3"/>
        <w:numPr>
          <w:ilvl w:val="0"/>
          <w:numId w:val="13"/>
        </w:numPr>
        <w:rPr>
          <w:rFonts w:ascii="Times New Roman" w:hAnsi="Times New Roman" w:cs="Times New Roman"/>
          <w:sz w:val="24"/>
          <w:szCs w:val="24"/>
          <w:u w:val="single"/>
        </w:rPr>
      </w:pPr>
      <w:bookmarkStart w:id="33" w:name="_Toc264720798"/>
      <w:bookmarkStart w:id="34" w:name="_Toc264813807"/>
      <w:r>
        <w:rPr>
          <w:rFonts w:ascii="Times New Roman" w:hAnsi="Times New Roman" w:cs="Times New Roman"/>
          <w:sz w:val="24"/>
          <w:szCs w:val="24"/>
          <w:u w:val="single"/>
        </w:rPr>
        <w:lastRenderedPageBreak/>
        <w:t>Valider un fournisseur adéquat</w:t>
      </w:r>
      <w:r w:rsidR="00D93BB3" w:rsidRPr="00D53C62">
        <w:rPr>
          <w:rFonts w:ascii="Times New Roman" w:hAnsi="Times New Roman" w:cs="Times New Roman"/>
          <w:sz w:val="24"/>
          <w:szCs w:val="24"/>
          <w:u w:val="single"/>
        </w:rPr>
        <w:t>:</w:t>
      </w:r>
      <w:bookmarkEnd w:id="33"/>
      <w:bookmarkEnd w:id="34"/>
    </w:p>
    <w:p w14:paraId="23069040" w14:textId="6AF60633"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Titre :</w:t>
      </w:r>
      <w:r w:rsidR="00E22F5D">
        <w:rPr>
          <w:rFonts w:ascii="Times New Roman" w:hAnsi="Times New Roman" w:cs="Times New Roman"/>
          <w:sz w:val="24"/>
          <w:szCs w:val="24"/>
        </w:rPr>
        <w:t xml:space="preserve"> Valider un fournisseur adéquat</w:t>
      </w:r>
      <w:r w:rsidRPr="00D53C62">
        <w:rPr>
          <w:rFonts w:ascii="Times New Roman" w:hAnsi="Times New Roman" w:cs="Times New Roman"/>
          <w:sz w:val="24"/>
          <w:szCs w:val="24"/>
        </w:rPr>
        <w:t xml:space="preserve"> </w:t>
      </w:r>
    </w:p>
    <w:p w14:paraId="4DD8B4BA" w14:textId="68DC8015"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E22F5D">
        <w:rPr>
          <w:rFonts w:ascii="Times New Roman" w:hAnsi="Times New Roman" w:cs="Times New Roman"/>
          <w:sz w:val="24"/>
          <w:szCs w:val="24"/>
        </w:rPr>
        <w:t>Client</w:t>
      </w:r>
      <w:r w:rsidR="009D4E77">
        <w:rPr>
          <w:rFonts w:ascii="Times New Roman" w:hAnsi="Times New Roman" w:cs="Times New Roman"/>
          <w:sz w:val="24"/>
          <w:szCs w:val="24"/>
        </w:rPr>
        <w:t>, fournisseur</w:t>
      </w:r>
    </w:p>
    <w:p w14:paraId="0D9A165F" w14:textId="77777777"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B58E2F8" w14:textId="35D6328D"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EA6B9D">
        <w:rPr>
          <w:rFonts w:ascii="Times New Roman" w:hAnsi="Times New Roman" w:cs="Times New Roman"/>
          <w:sz w:val="24"/>
          <w:szCs w:val="24"/>
        </w:rPr>
        <w:t xml:space="preserve">Valider un fournisseur adéquat </w:t>
      </w:r>
    </w:p>
    <w:p w14:paraId="4C084798" w14:textId="5572EA61"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B31A6F">
        <w:rPr>
          <w:rFonts w:ascii="Times New Roman" w:hAnsi="Times New Roman" w:cs="Times New Roman"/>
          <w:sz w:val="24"/>
          <w:szCs w:val="24"/>
        </w:rPr>
        <w:t>Le back-office et le chargé d’</w:t>
      </w:r>
      <w:r w:rsidR="00AD410D">
        <w:rPr>
          <w:rFonts w:ascii="Times New Roman" w:hAnsi="Times New Roman" w:cs="Times New Roman"/>
          <w:sz w:val="24"/>
          <w:szCs w:val="24"/>
        </w:rPr>
        <w:t>affaire ont sé</w:t>
      </w:r>
      <w:r w:rsidR="00DD56BA">
        <w:rPr>
          <w:rFonts w:ascii="Times New Roman" w:hAnsi="Times New Roman" w:cs="Times New Roman"/>
          <w:sz w:val="24"/>
          <w:szCs w:val="24"/>
        </w:rPr>
        <w:t>lectionné</w:t>
      </w:r>
      <w:r w:rsidR="00B31A6F">
        <w:rPr>
          <w:rFonts w:ascii="Times New Roman" w:hAnsi="Times New Roman" w:cs="Times New Roman"/>
          <w:sz w:val="24"/>
          <w:szCs w:val="24"/>
        </w:rPr>
        <w:t xml:space="preserve"> des fournisseurs potentiels</w:t>
      </w:r>
    </w:p>
    <w:p w14:paraId="74AF63AA" w14:textId="09CA2AAE" w:rsidR="00D93BB3" w:rsidRPr="00D53C62" w:rsidRDefault="00D93BB3" w:rsidP="00D93BB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E2057B">
        <w:rPr>
          <w:rFonts w:ascii="Times New Roman" w:hAnsi="Times New Roman" w:cs="Times New Roman"/>
          <w:sz w:val="24"/>
          <w:szCs w:val="24"/>
        </w:rPr>
        <w:t>Le chargé d’affaire peut affecter une relation client/fournisseur</w:t>
      </w:r>
    </w:p>
    <w:p w14:paraId="5639BDA5" w14:textId="1CC037D4" w:rsidR="00D93BB3" w:rsidRDefault="00EA6B9D" w:rsidP="00EA6B9D">
      <w:pPr>
        <w:pStyle w:val="Corps"/>
        <w:rPr>
          <w:rFonts w:ascii="Times New Roman" w:hAnsi="Times New Roman" w:cs="Times New Roman"/>
          <w:sz w:val="24"/>
          <w:szCs w:val="24"/>
        </w:rPr>
      </w:pPr>
      <w:r>
        <w:rPr>
          <w:rFonts w:ascii="Times New Roman" w:hAnsi="Times New Roman" w:cs="Times New Roman"/>
          <w:sz w:val="24"/>
          <w:szCs w:val="24"/>
        </w:rPr>
        <w:t>Flots d'évènements :</w:t>
      </w:r>
    </w:p>
    <w:p w14:paraId="5CDBF223" w14:textId="242AD56D" w:rsidR="00EA6B9D" w:rsidRP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client clique sur le bouton « Valider un fournisseur »</w:t>
      </w:r>
    </w:p>
    <w:p w14:paraId="152A71D9" w14:textId="3491E40A" w:rsid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système affiche la liste des fournisseurs</w:t>
      </w:r>
    </w:p>
    <w:p w14:paraId="1A4A6F05" w14:textId="27D5D35B" w:rsidR="00EA6B9D" w:rsidRDefault="00EA6B9D" w:rsidP="00EA6B9D">
      <w:pPr>
        <w:pStyle w:val="Corps"/>
        <w:numPr>
          <w:ilvl w:val="0"/>
          <w:numId w:val="21"/>
        </w:numPr>
        <w:rPr>
          <w:rFonts w:ascii="Times New Roman" w:hAnsi="Times New Roman" w:cs="Times New Roman"/>
          <w:sz w:val="24"/>
          <w:szCs w:val="24"/>
        </w:rPr>
      </w:pPr>
      <w:r>
        <w:rPr>
          <w:rFonts w:ascii="Times New Roman" w:hAnsi="Times New Roman" w:cs="Times New Roman"/>
          <w:sz w:val="24"/>
          <w:szCs w:val="24"/>
        </w:rPr>
        <w:t>Le client sélectionne un fournisseur</w:t>
      </w:r>
    </w:p>
    <w:p w14:paraId="5BE62993" w14:textId="2D0BCBFB" w:rsidR="00EA6B9D" w:rsidRPr="00EA6B9D" w:rsidRDefault="00CC2EDF" w:rsidP="00EA6B9D">
      <w:pPr>
        <w:pStyle w:val="Corps"/>
        <w:numPr>
          <w:ilvl w:val="0"/>
          <w:numId w:val="21"/>
        </w:numPr>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1682816" behindDoc="0" locked="0" layoutInCell="1" allowOverlap="1" wp14:anchorId="0A6DAB1D" wp14:editId="459995A3">
            <wp:simplePos x="0" y="0"/>
            <wp:positionH relativeFrom="column">
              <wp:posOffset>0</wp:posOffset>
            </wp:positionH>
            <wp:positionV relativeFrom="paragraph">
              <wp:posOffset>526415</wp:posOffset>
            </wp:positionV>
            <wp:extent cx="6184265" cy="3543300"/>
            <wp:effectExtent l="0" t="0" r="0" b="12700"/>
            <wp:wrapSquare wrapText="bothSides"/>
            <wp:docPr id="39" name="Image 39" descr="Macintosh HD:Users:jean-michelly:Projets:Diagramme de séquence:Séquence RechercheFournisseur:Sequence_ValiderFournisseurAdeq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jean-michelly:Projets:Diagramme de séquence:Séquence RechercheFournisseur:Sequence_ValiderFournisseurAdequa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4265" cy="35433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EA6B9D">
        <w:rPr>
          <w:rFonts w:ascii="Times New Roman" w:hAnsi="Times New Roman" w:cs="Times New Roman"/>
          <w:sz w:val="24"/>
          <w:szCs w:val="24"/>
        </w:rPr>
        <w:t xml:space="preserve">Il valide </w:t>
      </w:r>
      <w:r w:rsidR="00575907">
        <w:rPr>
          <w:rFonts w:ascii="Times New Roman" w:hAnsi="Times New Roman" w:cs="Times New Roman"/>
          <w:sz w:val="24"/>
          <w:szCs w:val="24"/>
        </w:rPr>
        <w:t>son choix</w:t>
      </w:r>
    </w:p>
    <w:p w14:paraId="23E5AE79" w14:textId="220175AA" w:rsidR="000040F3" w:rsidRDefault="000040F3" w:rsidP="000040F3">
      <w:pPr>
        <w:pStyle w:val="Ss-section3"/>
        <w:ind w:left="360"/>
        <w:rPr>
          <w:rFonts w:ascii="Times New Roman" w:hAnsi="Times New Roman" w:cs="Times New Roman"/>
          <w:sz w:val="24"/>
          <w:szCs w:val="24"/>
          <w:u w:val="single"/>
        </w:rPr>
      </w:pPr>
    </w:p>
    <w:p w14:paraId="75F76758" w14:textId="77777777" w:rsidR="000040F3" w:rsidRDefault="000040F3" w:rsidP="000040F3">
      <w:pPr>
        <w:pStyle w:val="Corps"/>
      </w:pPr>
    </w:p>
    <w:p w14:paraId="2F449E3F" w14:textId="77777777" w:rsidR="000040F3" w:rsidRDefault="000040F3" w:rsidP="000040F3">
      <w:pPr>
        <w:pStyle w:val="Corps"/>
      </w:pPr>
    </w:p>
    <w:p w14:paraId="7677935A" w14:textId="77777777" w:rsidR="000040F3" w:rsidRDefault="000040F3" w:rsidP="000040F3">
      <w:pPr>
        <w:pStyle w:val="Corps"/>
      </w:pPr>
    </w:p>
    <w:p w14:paraId="645CD3F0" w14:textId="77777777" w:rsidR="000040F3" w:rsidRDefault="000040F3" w:rsidP="000040F3">
      <w:pPr>
        <w:pStyle w:val="Corps"/>
      </w:pPr>
    </w:p>
    <w:p w14:paraId="583B7BEC" w14:textId="77777777" w:rsidR="000040F3" w:rsidRDefault="000040F3" w:rsidP="000040F3">
      <w:pPr>
        <w:pStyle w:val="Corps"/>
      </w:pPr>
    </w:p>
    <w:p w14:paraId="7D0DEF7D" w14:textId="77777777" w:rsidR="000040F3" w:rsidRDefault="000040F3" w:rsidP="000040F3">
      <w:pPr>
        <w:pStyle w:val="Corps"/>
      </w:pPr>
    </w:p>
    <w:p w14:paraId="1AA977B0" w14:textId="77777777" w:rsidR="000040F3" w:rsidRDefault="000040F3" w:rsidP="000040F3">
      <w:pPr>
        <w:pStyle w:val="Corps"/>
      </w:pPr>
    </w:p>
    <w:p w14:paraId="7261565A" w14:textId="77777777" w:rsidR="000040F3" w:rsidRDefault="000040F3" w:rsidP="000040F3">
      <w:pPr>
        <w:pStyle w:val="Corps"/>
      </w:pPr>
    </w:p>
    <w:p w14:paraId="375D3883" w14:textId="77777777" w:rsidR="000040F3" w:rsidRPr="000040F3" w:rsidRDefault="000040F3" w:rsidP="000040F3">
      <w:pPr>
        <w:pStyle w:val="Corps"/>
      </w:pPr>
    </w:p>
    <w:p w14:paraId="0C2EBE82" w14:textId="1625FFBF" w:rsidR="000040F3" w:rsidRPr="00D53C62" w:rsidRDefault="00B93D13" w:rsidP="000040F3">
      <w:pPr>
        <w:pStyle w:val="Ss-section3"/>
        <w:numPr>
          <w:ilvl w:val="0"/>
          <w:numId w:val="13"/>
        </w:numPr>
        <w:rPr>
          <w:rFonts w:ascii="Times New Roman" w:hAnsi="Times New Roman" w:cs="Times New Roman"/>
          <w:sz w:val="24"/>
          <w:szCs w:val="24"/>
          <w:u w:val="single"/>
        </w:rPr>
      </w:pPr>
      <w:bookmarkStart w:id="35" w:name="_Toc264720799"/>
      <w:bookmarkStart w:id="36" w:name="_Toc264813808"/>
      <w:r>
        <w:rPr>
          <w:rFonts w:ascii="Times New Roman" w:hAnsi="Times New Roman" w:cs="Times New Roman"/>
          <w:sz w:val="24"/>
          <w:szCs w:val="24"/>
          <w:u w:val="single"/>
        </w:rPr>
        <w:lastRenderedPageBreak/>
        <w:t>Attacher une annonce client à un fournisseur</w:t>
      </w:r>
      <w:r w:rsidR="003B508B">
        <w:rPr>
          <w:rFonts w:ascii="Times New Roman" w:hAnsi="Times New Roman" w:cs="Times New Roman"/>
          <w:sz w:val="24"/>
          <w:szCs w:val="24"/>
          <w:u w:val="single"/>
        </w:rPr>
        <w:t xml:space="preserve"> </w:t>
      </w:r>
      <w:r w:rsidR="000040F3" w:rsidRPr="00D53C62">
        <w:rPr>
          <w:rFonts w:ascii="Times New Roman" w:hAnsi="Times New Roman" w:cs="Times New Roman"/>
          <w:sz w:val="24"/>
          <w:szCs w:val="24"/>
          <w:u w:val="single"/>
        </w:rPr>
        <w:t>:</w:t>
      </w:r>
      <w:bookmarkEnd w:id="35"/>
      <w:bookmarkEnd w:id="36"/>
    </w:p>
    <w:p w14:paraId="4AD10932" w14:textId="6066853B" w:rsidR="003B508B" w:rsidRDefault="003B508B" w:rsidP="000040F3">
      <w:pPr>
        <w:pStyle w:val="Corps"/>
        <w:rPr>
          <w:rFonts w:ascii="Times New Roman" w:hAnsi="Times New Roman" w:cs="Times New Roman"/>
          <w:sz w:val="24"/>
          <w:szCs w:val="24"/>
        </w:rPr>
      </w:pPr>
      <w:r>
        <w:rPr>
          <w:rFonts w:ascii="Times New Roman" w:hAnsi="Times New Roman" w:cs="Times New Roman"/>
          <w:sz w:val="24"/>
          <w:szCs w:val="24"/>
        </w:rPr>
        <w:t>Un client peut avoir plusieurs annonces</w:t>
      </w:r>
    </w:p>
    <w:p w14:paraId="505A8F97" w14:textId="77777777" w:rsidR="003B508B" w:rsidRDefault="003B508B" w:rsidP="000040F3">
      <w:pPr>
        <w:pStyle w:val="Corps"/>
        <w:rPr>
          <w:rFonts w:ascii="Times New Roman" w:hAnsi="Times New Roman" w:cs="Times New Roman"/>
          <w:sz w:val="24"/>
          <w:szCs w:val="24"/>
        </w:rPr>
      </w:pPr>
    </w:p>
    <w:p w14:paraId="784F4BB4" w14:textId="4C2131D7"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294720">
        <w:rPr>
          <w:rFonts w:ascii="Times New Roman" w:hAnsi="Times New Roman" w:cs="Times New Roman"/>
          <w:sz w:val="24"/>
          <w:szCs w:val="24"/>
        </w:rPr>
        <w:t>Attacher une annonce client à un fournisseur</w:t>
      </w:r>
    </w:p>
    <w:p w14:paraId="1518275D" w14:textId="3081D62E"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294720">
        <w:rPr>
          <w:rFonts w:ascii="Times New Roman" w:hAnsi="Times New Roman" w:cs="Times New Roman"/>
          <w:sz w:val="24"/>
          <w:szCs w:val="24"/>
        </w:rPr>
        <w:t>Back-office, client, fournisseur</w:t>
      </w:r>
    </w:p>
    <w:p w14:paraId="5AAACEB6" w14:textId="77777777"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5C8F13C" w14:textId="2A5ECC99"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E74960">
        <w:rPr>
          <w:rFonts w:ascii="Times New Roman" w:hAnsi="Times New Roman" w:cs="Times New Roman"/>
          <w:sz w:val="24"/>
          <w:szCs w:val="24"/>
        </w:rPr>
        <w:t>Publier l’</w:t>
      </w:r>
      <w:r w:rsidR="001A5A3A">
        <w:rPr>
          <w:rFonts w:ascii="Times New Roman" w:hAnsi="Times New Roman" w:cs="Times New Roman"/>
          <w:sz w:val="24"/>
          <w:szCs w:val="24"/>
        </w:rPr>
        <w:t>annonce à tous</w:t>
      </w:r>
      <w:r w:rsidR="00E74960">
        <w:rPr>
          <w:rFonts w:ascii="Times New Roman" w:hAnsi="Times New Roman" w:cs="Times New Roman"/>
          <w:sz w:val="24"/>
          <w:szCs w:val="24"/>
        </w:rPr>
        <w:t xml:space="preserve"> les fournisseurs attaché</w:t>
      </w:r>
      <w:r w:rsidR="007D678D">
        <w:rPr>
          <w:rFonts w:ascii="Times New Roman" w:hAnsi="Times New Roman" w:cs="Times New Roman"/>
          <w:sz w:val="24"/>
          <w:szCs w:val="24"/>
        </w:rPr>
        <w:t>s</w:t>
      </w:r>
      <w:r w:rsidR="00E74960">
        <w:rPr>
          <w:rFonts w:ascii="Times New Roman" w:hAnsi="Times New Roman" w:cs="Times New Roman"/>
          <w:sz w:val="24"/>
          <w:szCs w:val="24"/>
        </w:rPr>
        <w:t xml:space="preserve"> </w:t>
      </w:r>
    </w:p>
    <w:p w14:paraId="68DB71D2" w14:textId="3FEB6E0A"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DB3A8A">
        <w:rPr>
          <w:rFonts w:ascii="Times New Roman" w:hAnsi="Times New Roman" w:cs="Times New Roman"/>
          <w:sz w:val="24"/>
          <w:szCs w:val="24"/>
        </w:rPr>
        <w:t>Le fournisseur doit être du même type que le client</w:t>
      </w:r>
    </w:p>
    <w:p w14:paraId="45AA7C20" w14:textId="20A66433" w:rsidR="000040F3" w:rsidRPr="00D53C62" w:rsidRDefault="000040F3" w:rsidP="000040F3">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7D678D">
        <w:rPr>
          <w:rFonts w:ascii="Times New Roman" w:hAnsi="Times New Roman" w:cs="Times New Roman"/>
          <w:sz w:val="24"/>
          <w:szCs w:val="24"/>
        </w:rPr>
        <w:t>Les fournisseurs attachés peuvent consulter l’annonce</w:t>
      </w:r>
    </w:p>
    <w:p w14:paraId="3B66FDD0" w14:textId="77777777" w:rsidR="00AB573D" w:rsidRDefault="000040F3" w:rsidP="00AB573D">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1F69D2A" w14:textId="56DE0AD2" w:rsidR="00AB573D" w:rsidRDefault="00AB573D"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Le back-office clique sur le bouton « Attacher une annonce client à un fournisseur »</w:t>
      </w:r>
    </w:p>
    <w:p w14:paraId="1F51F900" w14:textId="198C9C0C" w:rsidR="00AB573D" w:rsidRDefault="003B508B"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 xml:space="preserve">Il sélectionne un client </w:t>
      </w:r>
    </w:p>
    <w:p w14:paraId="3F0763CE" w14:textId="22F117AD" w:rsidR="003B508B" w:rsidRDefault="003B508B"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sélectionne une annonce</w:t>
      </w:r>
    </w:p>
    <w:p w14:paraId="118B2AAE" w14:textId="054BE1F6" w:rsidR="003B508B" w:rsidRDefault="001145A2" w:rsidP="00AB573D">
      <w:pPr>
        <w:pStyle w:val="Corps"/>
        <w:numPr>
          <w:ilvl w:val="0"/>
          <w:numId w:val="22"/>
        </w:numPr>
        <w:rPr>
          <w:rFonts w:ascii="Times New Roman" w:hAnsi="Times New Roman" w:cs="Times New Roman"/>
          <w:sz w:val="24"/>
          <w:szCs w:val="24"/>
        </w:rPr>
      </w:pPr>
      <w:r>
        <w:rPr>
          <w:rFonts w:ascii="Times New Roman" w:hAnsi="Times New Roman" w:cs="Times New Roman"/>
          <w:sz w:val="24"/>
          <w:szCs w:val="24"/>
        </w:rPr>
        <w:t>Il sélectionne le(s) fournisseur(s)</w:t>
      </w:r>
    </w:p>
    <w:p w14:paraId="58AD2406" w14:textId="02C8EF16" w:rsidR="001145A2" w:rsidRDefault="00ED15B4" w:rsidP="00AB573D">
      <w:pPr>
        <w:pStyle w:val="Corps"/>
        <w:numPr>
          <w:ilvl w:val="0"/>
          <w:numId w:val="22"/>
        </w:numPr>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1683840" behindDoc="0" locked="0" layoutInCell="1" allowOverlap="1" wp14:anchorId="4F57E9D9" wp14:editId="092229BE">
            <wp:simplePos x="0" y="0"/>
            <wp:positionH relativeFrom="column">
              <wp:posOffset>-571500</wp:posOffset>
            </wp:positionH>
            <wp:positionV relativeFrom="paragraph">
              <wp:posOffset>800735</wp:posOffset>
            </wp:positionV>
            <wp:extent cx="7171690" cy="3429000"/>
            <wp:effectExtent l="0" t="0" r="0" b="0"/>
            <wp:wrapSquare wrapText="bothSides"/>
            <wp:docPr id="3" name="Image 3" descr="Macintosh HD:Users:jean-michelly:Projets:Diagramme de séquence:Séquence RechercheFournisseur:Sequence_AttacherAnnonce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 séquence:Séquence RechercheFournisseur:Sequence_AttacherAnnonceClientFournisseu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71690" cy="3429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1145A2">
        <w:rPr>
          <w:rFonts w:ascii="Times New Roman" w:hAnsi="Times New Roman" w:cs="Times New Roman"/>
          <w:sz w:val="24"/>
          <w:szCs w:val="24"/>
        </w:rPr>
        <w:t>Il valide le formulaire</w:t>
      </w:r>
    </w:p>
    <w:p w14:paraId="4374BE42" w14:textId="167E3521" w:rsidR="009E2421" w:rsidRDefault="009E2421" w:rsidP="009E2421">
      <w:pPr>
        <w:pStyle w:val="Ss-section3"/>
        <w:ind w:left="360"/>
        <w:rPr>
          <w:rFonts w:ascii="Times New Roman" w:hAnsi="Times New Roman" w:cs="Times New Roman"/>
          <w:sz w:val="24"/>
          <w:szCs w:val="24"/>
          <w:u w:val="single"/>
        </w:rPr>
      </w:pPr>
    </w:p>
    <w:p w14:paraId="61FC1D22" w14:textId="77777777" w:rsidR="009E2421" w:rsidRDefault="009E2421" w:rsidP="009E2421">
      <w:pPr>
        <w:pStyle w:val="Corps"/>
      </w:pPr>
    </w:p>
    <w:p w14:paraId="1FF680AA" w14:textId="77777777" w:rsidR="009E2421" w:rsidRDefault="009E2421" w:rsidP="009E2421">
      <w:pPr>
        <w:pStyle w:val="Corps"/>
      </w:pPr>
    </w:p>
    <w:p w14:paraId="4EB2AF08" w14:textId="77777777" w:rsidR="009E2421" w:rsidRDefault="009E2421" w:rsidP="009E2421">
      <w:pPr>
        <w:pStyle w:val="Corps"/>
      </w:pPr>
    </w:p>
    <w:p w14:paraId="37F1A55E" w14:textId="77777777" w:rsidR="009E2421" w:rsidRDefault="009E2421" w:rsidP="009E2421">
      <w:pPr>
        <w:pStyle w:val="Corps"/>
      </w:pPr>
    </w:p>
    <w:p w14:paraId="4C61CA5C" w14:textId="77777777" w:rsidR="009E2421" w:rsidRDefault="009E2421" w:rsidP="009E2421">
      <w:pPr>
        <w:pStyle w:val="Corps"/>
      </w:pPr>
    </w:p>
    <w:p w14:paraId="5E9D02A3" w14:textId="77777777" w:rsidR="009E2421" w:rsidRDefault="009E2421" w:rsidP="009E2421">
      <w:pPr>
        <w:pStyle w:val="Corps"/>
      </w:pPr>
    </w:p>
    <w:p w14:paraId="487B118A" w14:textId="77777777" w:rsidR="009E2421" w:rsidRDefault="009E2421" w:rsidP="009E2421">
      <w:pPr>
        <w:pStyle w:val="Corps"/>
      </w:pPr>
    </w:p>
    <w:p w14:paraId="6224B6CF" w14:textId="77777777" w:rsidR="009E2421" w:rsidRDefault="009E2421" w:rsidP="009E2421">
      <w:pPr>
        <w:pStyle w:val="Corps"/>
      </w:pPr>
    </w:p>
    <w:p w14:paraId="35861D7C" w14:textId="77777777" w:rsidR="009E2421" w:rsidRPr="009E2421" w:rsidRDefault="009E2421" w:rsidP="009E2421">
      <w:pPr>
        <w:pStyle w:val="Corps"/>
      </w:pPr>
    </w:p>
    <w:p w14:paraId="2CC2AD07" w14:textId="19368BFD" w:rsidR="009E2421" w:rsidRPr="009E2421" w:rsidRDefault="00244967" w:rsidP="009E2421">
      <w:pPr>
        <w:pStyle w:val="Ss-section3"/>
        <w:numPr>
          <w:ilvl w:val="0"/>
          <w:numId w:val="13"/>
        </w:numPr>
        <w:rPr>
          <w:rFonts w:ascii="Times New Roman" w:hAnsi="Times New Roman" w:cs="Times New Roman"/>
          <w:sz w:val="24"/>
          <w:szCs w:val="24"/>
          <w:u w:val="single"/>
        </w:rPr>
      </w:pPr>
      <w:bookmarkStart w:id="37" w:name="_Toc264720800"/>
      <w:bookmarkStart w:id="38" w:name="_Toc264813809"/>
      <w:r>
        <w:rPr>
          <w:rFonts w:ascii="Times New Roman" w:hAnsi="Times New Roman" w:cs="Times New Roman"/>
          <w:sz w:val="24"/>
          <w:szCs w:val="24"/>
          <w:u w:val="single"/>
        </w:rPr>
        <w:t xml:space="preserve">Publier une annonce client </w:t>
      </w:r>
      <w:r w:rsidR="009E2421" w:rsidRPr="00D53C62">
        <w:rPr>
          <w:rFonts w:ascii="Times New Roman" w:hAnsi="Times New Roman" w:cs="Times New Roman"/>
          <w:sz w:val="24"/>
          <w:szCs w:val="24"/>
          <w:u w:val="single"/>
        </w:rPr>
        <w:t>:</w:t>
      </w:r>
      <w:bookmarkEnd w:id="37"/>
      <w:bookmarkEnd w:id="38"/>
    </w:p>
    <w:p w14:paraId="51847FC1" w14:textId="5CA52CB8"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244967">
        <w:rPr>
          <w:rFonts w:ascii="Times New Roman" w:hAnsi="Times New Roman" w:cs="Times New Roman"/>
          <w:sz w:val="24"/>
          <w:szCs w:val="24"/>
        </w:rPr>
        <w:t>Publier une annonce client</w:t>
      </w:r>
    </w:p>
    <w:p w14:paraId="6325E6A1" w14:textId="59E2D70E"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34545B">
        <w:rPr>
          <w:rFonts w:ascii="Times New Roman" w:hAnsi="Times New Roman" w:cs="Times New Roman"/>
          <w:sz w:val="24"/>
          <w:szCs w:val="24"/>
        </w:rPr>
        <w:t xml:space="preserve">Annonce, </w:t>
      </w:r>
      <w:r w:rsidR="00930066">
        <w:rPr>
          <w:rFonts w:ascii="Times New Roman" w:hAnsi="Times New Roman" w:cs="Times New Roman"/>
          <w:sz w:val="24"/>
          <w:szCs w:val="24"/>
        </w:rPr>
        <w:t>fournisseur</w:t>
      </w:r>
    </w:p>
    <w:p w14:paraId="400D8E52" w14:textId="77777777"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319C5D7" w14:textId="34B0E6E1"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930066">
        <w:rPr>
          <w:rFonts w:ascii="Times New Roman" w:hAnsi="Times New Roman" w:cs="Times New Roman"/>
          <w:sz w:val="24"/>
          <w:szCs w:val="24"/>
        </w:rPr>
        <w:t>Alerter tous les annonceurs attachés à l’annonce</w:t>
      </w:r>
    </w:p>
    <w:p w14:paraId="6EC7B214" w14:textId="7E3F499D"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244967">
        <w:rPr>
          <w:rFonts w:ascii="Times New Roman" w:hAnsi="Times New Roman" w:cs="Times New Roman"/>
          <w:sz w:val="24"/>
          <w:szCs w:val="24"/>
        </w:rPr>
        <w:t xml:space="preserve">L’annonce est attaché à au moins 1 fournisseur </w:t>
      </w:r>
    </w:p>
    <w:p w14:paraId="7E079575" w14:textId="5FA1627A"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601E37">
        <w:rPr>
          <w:rFonts w:ascii="Times New Roman" w:hAnsi="Times New Roman" w:cs="Times New Roman"/>
          <w:sz w:val="24"/>
          <w:szCs w:val="24"/>
        </w:rPr>
        <w:t>Les fournisseurs peuvent visualiser l’annonce</w:t>
      </w:r>
    </w:p>
    <w:p w14:paraId="03FDB4CD" w14:textId="77777777" w:rsidR="009E2421" w:rsidRPr="00D53C62" w:rsidRDefault="009E2421" w:rsidP="009E2421">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4D4BBC75" w14:textId="7353A7EC" w:rsidR="00601E37" w:rsidRDefault="00601E37" w:rsidP="00601E37">
      <w:pPr>
        <w:pStyle w:val="Corps"/>
        <w:numPr>
          <w:ilvl w:val="0"/>
          <w:numId w:val="23"/>
        </w:numPr>
        <w:rPr>
          <w:rFonts w:ascii="Times New Roman" w:hAnsi="Times New Roman" w:cs="Times New Roman"/>
          <w:sz w:val="24"/>
          <w:szCs w:val="24"/>
        </w:rPr>
      </w:pPr>
      <w:r>
        <w:rPr>
          <w:rFonts w:ascii="Times New Roman" w:hAnsi="Times New Roman" w:cs="Times New Roman"/>
          <w:sz w:val="24"/>
          <w:szCs w:val="24"/>
        </w:rPr>
        <w:t>Le back-</w:t>
      </w:r>
      <w:r w:rsidRPr="00601E37">
        <w:rPr>
          <w:rFonts w:ascii="Times New Roman" w:hAnsi="Times New Roman" w:cs="Times New Roman"/>
          <w:sz w:val="24"/>
          <w:szCs w:val="24"/>
        </w:rPr>
        <w:t>office clique sur le bouton « Publier une annonce client »</w:t>
      </w:r>
    </w:p>
    <w:p w14:paraId="5BF6B49C" w14:textId="77777777" w:rsidR="00842B00" w:rsidRDefault="00D93EAD" w:rsidP="00842B00">
      <w:pPr>
        <w:pStyle w:val="Corps"/>
        <w:numPr>
          <w:ilvl w:val="0"/>
          <w:numId w:val="23"/>
        </w:numPr>
        <w:rPr>
          <w:rFonts w:ascii="Times New Roman" w:hAnsi="Times New Roman" w:cs="Times New Roman"/>
          <w:sz w:val="24"/>
          <w:szCs w:val="24"/>
        </w:rPr>
      </w:pPr>
      <w:r>
        <w:rPr>
          <w:rFonts w:ascii="Times New Roman" w:hAnsi="Times New Roman" w:cs="Times New Roman"/>
          <w:sz w:val="24"/>
          <w:szCs w:val="24"/>
        </w:rPr>
        <w:t>Il sélectionne une annonce client</w:t>
      </w:r>
    </w:p>
    <w:p w14:paraId="7A64A655" w14:textId="227BB3B8" w:rsidR="00842B00" w:rsidRPr="00842B00" w:rsidRDefault="00D93EAD" w:rsidP="00842B00">
      <w:pPr>
        <w:pStyle w:val="Corps"/>
        <w:numPr>
          <w:ilvl w:val="0"/>
          <w:numId w:val="23"/>
        </w:numPr>
        <w:rPr>
          <w:rFonts w:ascii="Times New Roman" w:hAnsi="Times New Roman" w:cs="Times New Roman"/>
          <w:sz w:val="24"/>
          <w:szCs w:val="24"/>
        </w:rPr>
      </w:pPr>
      <w:r w:rsidRPr="00842B00">
        <w:rPr>
          <w:rFonts w:ascii="Times New Roman" w:hAnsi="Times New Roman" w:cs="Times New Roman"/>
          <w:sz w:val="24"/>
          <w:szCs w:val="24"/>
        </w:rPr>
        <w:t>Il valide la publication</w:t>
      </w:r>
      <w:r w:rsidR="00842B00">
        <w:rPr>
          <w:noProof/>
          <w:u w:val="single"/>
        </w:rPr>
        <w:drawing>
          <wp:anchor distT="0" distB="0" distL="114300" distR="114300" simplePos="0" relativeHeight="251684864" behindDoc="0" locked="0" layoutInCell="1" allowOverlap="1" wp14:anchorId="0F589F00" wp14:editId="66A3E7D7">
            <wp:simplePos x="0" y="0"/>
            <wp:positionH relativeFrom="column">
              <wp:posOffset>114300</wp:posOffset>
            </wp:positionH>
            <wp:positionV relativeFrom="paragraph">
              <wp:posOffset>412115</wp:posOffset>
            </wp:positionV>
            <wp:extent cx="5962650" cy="2724150"/>
            <wp:effectExtent l="0" t="0" r="6350" b="0"/>
            <wp:wrapSquare wrapText="bothSides"/>
            <wp:docPr id="17" name="Image 17" descr="Macintosh HD:Users:jean-michelly:Projets:Diagramme de séquence:Séquence RechercheFournisseur:Sequence_PublicationAnnonce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ean-michelly:Projets:Diagramme de séquence:Séquence RechercheFournisseur:Sequence_PublicationAnnonceClien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2650" cy="27241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52D9735" w14:textId="77777777" w:rsidR="00842B00" w:rsidRDefault="00842B00" w:rsidP="00842B00">
      <w:pPr>
        <w:pStyle w:val="Corps"/>
      </w:pPr>
    </w:p>
    <w:p w14:paraId="410E81E7" w14:textId="77777777" w:rsidR="00842B00" w:rsidRDefault="00842B00" w:rsidP="00842B00">
      <w:pPr>
        <w:pStyle w:val="Corps"/>
      </w:pPr>
    </w:p>
    <w:p w14:paraId="649A56DA" w14:textId="77777777" w:rsidR="00842B00" w:rsidRDefault="00842B00" w:rsidP="00842B00">
      <w:pPr>
        <w:pStyle w:val="Corps"/>
      </w:pPr>
    </w:p>
    <w:p w14:paraId="1002E488" w14:textId="77777777" w:rsidR="00842B00" w:rsidRDefault="00842B00" w:rsidP="00842B00">
      <w:pPr>
        <w:pStyle w:val="Corps"/>
      </w:pPr>
    </w:p>
    <w:p w14:paraId="5A05E822" w14:textId="77777777" w:rsidR="00842B00" w:rsidRDefault="00842B00" w:rsidP="00842B00">
      <w:pPr>
        <w:pStyle w:val="Corps"/>
      </w:pPr>
    </w:p>
    <w:p w14:paraId="2FA73911" w14:textId="77777777" w:rsidR="00842B00" w:rsidRDefault="00842B00" w:rsidP="00842B00">
      <w:pPr>
        <w:pStyle w:val="Corps"/>
      </w:pPr>
    </w:p>
    <w:p w14:paraId="3D451D6A" w14:textId="77777777" w:rsidR="00842B00" w:rsidRDefault="00842B00" w:rsidP="00842B00">
      <w:pPr>
        <w:pStyle w:val="Corps"/>
      </w:pPr>
    </w:p>
    <w:p w14:paraId="1F8635FD" w14:textId="77777777" w:rsidR="00842B00" w:rsidRDefault="00842B00" w:rsidP="00842B00">
      <w:pPr>
        <w:pStyle w:val="Corps"/>
      </w:pPr>
    </w:p>
    <w:p w14:paraId="7AD1F383" w14:textId="77777777" w:rsidR="00842B00" w:rsidRDefault="00842B00" w:rsidP="00842B00">
      <w:pPr>
        <w:pStyle w:val="Corps"/>
      </w:pPr>
    </w:p>
    <w:p w14:paraId="6377E92A" w14:textId="77777777" w:rsidR="00842B00" w:rsidRDefault="00842B00" w:rsidP="00842B00">
      <w:pPr>
        <w:pStyle w:val="Corps"/>
      </w:pPr>
    </w:p>
    <w:p w14:paraId="0A38E4C6" w14:textId="77777777" w:rsidR="00842B00" w:rsidRDefault="00842B00" w:rsidP="00842B00">
      <w:pPr>
        <w:pStyle w:val="Corps"/>
      </w:pPr>
    </w:p>
    <w:p w14:paraId="43AD44B7" w14:textId="77777777" w:rsidR="00842B00" w:rsidRDefault="00842B00" w:rsidP="00842B00">
      <w:pPr>
        <w:pStyle w:val="Corps"/>
      </w:pPr>
    </w:p>
    <w:p w14:paraId="6931F094" w14:textId="77777777" w:rsidR="00842B00" w:rsidRDefault="00842B00" w:rsidP="00842B00">
      <w:pPr>
        <w:pStyle w:val="Corps"/>
      </w:pPr>
    </w:p>
    <w:p w14:paraId="3BE73E46" w14:textId="77777777" w:rsidR="00842B00" w:rsidRDefault="00842B00" w:rsidP="00842B00">
      <w:pPr>
        <w:pStyle w:val="Corps"/>
      </w:pPr>
    </w:p>
    <w:p w14:paraId="7EAA624C" w14:textId="77777777" w:rsidR="00842B00" w:rsidRDefault="00842B00" w:rsidP="00842B00">
      <w:pPr>
        <w:pStyle w:val="Corps"/>
      </w:pPr>
    </w:p>
    <w:p w14:paraId="6989F03F" w14:textId="77777777" w:rsidR="00842B00" w:rsidRDefault="00842B00" w:rsidP="00842B00">
      <w:pPr>
        <w:pStyle w:val="Corps"/>
      </w:pPr>
    </w:p>
    <w:p w14:paraId="314CDB79" w14:textId="77777777" w:rsidR="00842B00" w:rsidRPr="00842B00" w:rsidRDefault="00842B00" w:rsidP="00842B00">
      <w:pPr>
        <w:pStyle w:val="Corps"/>
      </w:pPr>
    </w:p>
    <w:p w14:paraId="08B5D3A9" w14:textId="77D748A4" w:rsidR="00842B00" w:rsidRPr="00D53C62" w:rsidRDefault="001A2C22" w:rsidP="00842B00">
      <w:pPr>
        <w:pStyle w:val="Ss-section3"/>
        <w:numPr>
          <w:ilvl w:val="0"/>
          <w:numId w:val="13"/>
        </w:numPr>
        <w:rPr>
          <w:rFonts w:ascii="Times New Roman" w:hAnsi="Times New Roman" w:cs="Times New Roman"/>
          <w:sz w:val="24"/>
          <w:szCs w:val="24"/>
          <w:u w:val="single"/>
        </w:rPr>
      </w:pPr>
      <w:bookmarkStart w:id="39" w:name="_Toc264720801"/>
      <w:bookmarkStart w:id="40" w:name="_Toc264813810"/>
      <w:r>
        <w:rPr>
          <w:rFonts w:ascii="Times New Roman" w:hAnsi="Times New Roman" w:cs="Times New Roman"/>
          <w:sz w:val="24"/>
          <w:szCs w:val="24"/>
          <w:u w:val="single"/>
        </w:rPr>
        <w:lastRenderedPageBreak/>
        <w:t xml:space="preserve">Attacher un CV à une annonce client </w:t>
      </w:r>
      <w:r w:rsidR="00842B00" w:rsidRPr="00D53C62">
        <w:rPr>
          <w:rFonts w:ascii="Times New Roman" w:hAnsi="Times New Roman" w:cs="Times New Roman"/>
          <w:sz w:val="24"/>
          <w:szCs w:val="24"/>
          <w:u w:val="single"/>
        </w:rPr>
        <w:t>:</w:t>
      </w:r>
      <w:bookmarkEnd w:id="39"/>
      <w:bookmarkEnd w:id="40"/>
    </w:p>
    <w:p w14:paraId="42859CB6" w14:textId="190AB14B"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1A2C22">
        <w:rPr>
          <w:rFonts w:ascii="Times New Roman" w:hAnsi="Times New Roman" w:cs="Times New Roman"/>
          <w:sz w:val="24"/>
          <w:szCs w:val="24"/>
        </w:rPr>
        <w:t>Attacher un CV à une annonce client</w:t>
      </w:r>
    </w:p>
    <w:p w14:paraId="1AD9D34D" w14:textId="4A404B82"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1A2C22">
        <w:rPr>
          <w:rFonts w:ascii="Times New Roman" w:hAnsi="Times New Roman" w:cs="Times New Roman"/>
          <w:sz w:val="24"/>
          <w:szCs w:val="24"/>
        </w:rPr>
        <w:t>Fournisseur, cv, annonce</w:t>
      </w:r>
    </w:p>
    <w:p w14:paraId="318BFB01" w14:textId="77777777"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62291A85" w14:textId="5B5F5C8A"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9D7C78">
        <w:rPr>
          <w:rFonts w:ascii="Times New Roman" w:hAnsi="Times New Roman" w:cs="Times New Roman"/>
          <w:sz w:val="24"/>
          <w:szCs w:val="24"/>
        </w:rPr>
        <w:t>Créer une liste de fournisseurs intéressés par l’annonce</w:t>
      </w:r>
    </w:p>
    <w:p w14:paraId="5DEB5341" w14:textId="28BB3784"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9D7C78">
        <w:rPr>
          <w:rFonts w:ascii="Times New Roman" w:hAnsi="Times New Roman" w:cs="Times New Roman"/>
          <w:sz w:val="24"/>
          <w:szCs w:val="24"/>
        </w:rPr>
        <w:t xml:space="preserve">L’annonce a été publiée </w:t>
      </w:r>
    </w:p>
    <w:p w14:paraId="27E5D6E1" w14:textId="0D3017BF"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Post-conditions : </w:t>
      </w:r>
      <w:r w:rsidR="001D64DB">
        <w:rPr>
          <w:rFonts w:ascii="Times New Roman" w:hAnsi="Times New Roman" w:cs="Times New Roman"/>
          <w:sz w:val="24"/>
          <w:szCs w:val="24"/>
        </w:rPr>
        <w:t>Le client peut visualiser les fournisseurs potentiels et intéressés par l’annonce</w:t>
      </w:r>
    </w:p>
    <w:p w14:paraId="37714FA7" w14:textId="77777777" w:rsidR="00842B00" w:rsidRPr="00D53C62" w:rsidRDefault="00842B00" w:rsidP="00842B00">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2B7B752C" w14:textId="0F0FC154"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Le fournisseur clique sur le bouton « Attacher un CV à une annonce client »</w:t>
      </w:r>
    </w:p>
    <w:p w14:paraId="6A786112" w14:textId="018B308C"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Il choisit l’annonce client</w:t>
      </w:r>
    </w:p>
    <w:p w14:paraId="212E1FEB" w14:textId="3FCDD717" w:rsidR="004F4D5D" w:rsidRDefault="004F4D5D" w:rsidP="004F4D5D">
      <w:pPr>
        <w:pStyle w:val="Corps"/>
        <w:numPr>
          <w:ilvl w:val="0"/>
          <w:numId w:val="24"/>
        </w:numPr>
        <w:rPr>
          <w:rFonts w:ascii="Times New Roman" w:hAnsi="Times New Roman" w:cs="Times New Roman"/>
          <w:sz w:val="24"/>
          <w:szCs w:val="24"/>
        </w:rPr>
      </w:pPr>
      <w:r>
        <w:rPr>
          <w:rFonts w:ascii="Times New Roman" w:hAnsi="Times New Roman" w:cs="Times New Roman"/>
          <w:sz w:val="24"/>
          <w:szCs w:val="24"/>
        </w:rPr>
        <w:t xml:space="preserve">Il </w:t>
      </w:r>
      <w:r w:rsidR="00795E61">
        <w:rPr>
          <w:rFonts w:ascii="Times New Roman" w:hAnsi="Times New Roman" w:cs="Times New Roman"/>
          <w:sz w:val="24"/>
          <w:szCs w:val="24"/>
        </w:rPr>
        <w:t>joint</w:t>
      </w:r>
      <w:r>
        <w:rPr>
          <w:rFonts w:ascii="Times New Roman" w:hAnsi="Times New Roman" w:cs="Times New Roman"/>
          <w:sz w:val="24"/>
          <w:szCs w:val="24"/>
        </w:rPr>
        <w:t xml:space="preserve"> son CV</w:t>
      </w:r>
    </w:p>
    <w:p w14:paraId="7A0DA991" w14:textId="77777777" w:rsidR="004E7240" w:rsidRPr="00E60038" w:rsidRDefault="004E7240" w:rsidP="004E7240">
      <w:pPr>
        <w:pStyle w:val="Corps"/>
        <w:numPr>
          <w:ilvl w:val="0"/>
          <w:numId w:val="24"/>
        </w:numPr>
        <w:rPr>
          <w:rFonts w:ascii="Times New Roman" w:hAnsi="Times New Roman" w:cs="Times New Roman"/>
          <w:sz w:val="24"/>
          <w:szCs w:val="24"/>
        </w:rPr>
      </w:pPr>
      <w:r>
        <w:rPr>
          <w:rFonts w:ascii="Times New Roman" w:hAnsi="Times New Roman" w:cs="Times New Roman"/>
          <w:noProof/>
          <w:sz w:val="24"/>
          <w:szCs w:val="24"/>
          <w:u w:val="single"/>
        </w:rPr>
        <w:drawing>
          <wp:anchor distT="0" distB="0" distL="114300" distR="114300" simplePos="0" relativeHeight="251685888" behindDoc="0" locked="0" layoutInCell="1" allowOverlap="1" wp14:anchorId="7EAA6719" wp14:editId="3CEEC157">
            <wp:simplePos x="0" y="0"/>
            <wp:positionH relativeFrom="column">
              <wp:posOffset>0</wp:posOffset>
            </wp:positionH>
            <wp:positionV relativeFrom="paragraph">
              <wp:posOffset>412115</wp:posOffset>
            </wp:positionV>
            <wp:extent cx="5962650" cy="2927350"/>
            <wp:effectExtent l="0" t="0" r="6350" b="0"/>
            <wp:wrapSquare wrapText="bothSides"/>
            <wp:docPr id="21" name="Image 21" descr="Macintosh HD:Users:jean-michelly:Projets:Diagramme de séquence:Séquence RechercheFournisseur:Sequence_AttacherCV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ean-michelly:Projets:Diagramme de séquence:Séquence RechercheFournisseur:Sequence_AttacherCVannonc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62650" cy="29273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F4D5D" w:rsidRPr="007A3DDF">
        <w:rPr>
          <w:rFonts w:ascii="Times New Roman" w:hAnsi="Times New Roman" w:cs="Times New Roman"/>
          <w:sz w:val="24"/>
          <w:szCs w:val="24"/>
        </w:rPr>
        <w:t xml:space="preserve">Il valide </w:t>
      </w:r>
      <w:r w:rsidR="00893D60" w:rsidRPr="007A3DDF">
        <w:rPr>
          <w:rFonts w:ascii="Times New Roman" w:hAnsi="Times New Roman" w:cs="Times New Roman"/>
          <w:sz w:val="24"/>
          <w:szCs w:val="24"/>
        </w:rPr>
        <w:t>l’attachement</w:t>
      </w:r>
      <w:r w:rsidR="000040F3" w:rsidRPr="007A3DDF">
        <w:rPr>
          <w:rFonts w:ascii="Times New Roman" w:hAnsi="Times New Roman" w:cs="Times New Roman"/>
          <w:sz w:val="24"/>
          <w:szCs w:val="24"/>
          <w:u w:val="single"/>
        </w:rPr>
        <w:br w:type="column"/>
      </w:r>
    </w:p>
    <w:p w14:paraId="2E7C0504" w14:textId="62D743C2" w:rsidR="00E60038" w:rsidRPr="00D125A4" w:rsidRDefault="00E60038" w:rsidP="00D125A4">
      <w:pPr>
        <w:pStyle w:val="Titre3"/>
      </w:pPr>
      <w:bookmarkStart w:id="41" w:name="_Toc264813811"/>
      <w:r>
        <w:t xml:space="preserve">Détails de la « Gestion </w:t>
      </w:r>
      <w:r w:rsidR="00DC2CDF">
        <w:t>des contrats</w:t>
      </w:r>
      <w:r w:rsidR="00D125A4">
        <w:t xml:space="preserve"> </w:t>
      </w:r>
      <w:r>
        <w:t>»</w:t>
      </w:r>
      <w:bookmarkEnd w:id="41"/>
    </w:p>
    <w:p w14:paraId="0383B95F"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bookmarkStart w:id="42" w:name="_Toc264813812"/>
      <w:bookmarkEnd w:id="42"/>
      <w:r w:rsidRPr="00A03803">
        <w:rPr>
          <w:rFonts w:ascii="Times New Roman" w:hAnsi="Times New Roman" w:cs="Times New Roman"/>
          <w:sz w:val="24"/>
          <w:szCs w:val="24"/>
          <w:u w:val="single"/>
        </w:rPr>
        <w:t>Etablir un contrat type :</w:t>
      </w:r>
    </w:p>
    <w:p w14:paraId="6F6B2FD9"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Titre : Etablir un contrat type</w:t>
      </w:r>
    </w:p>
    <w:p w14:paraId="7E179CD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6AE85ABD"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6EEDE9E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Objectifs : Avoir un modèle de référence pour éviter les incohérences et incomplétudes</w:t>
      </w:r>
    </w:p>
    <w:p w14:paraId="3832929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Avoir un minimum d’informations </w:t>
      </w:r>
    </w:p>
    <w:p w14:paraId="072E7EB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Post-conditions : Créer un contrat à partir de ce contrat type</w:t>
      </w:r>
    </w:p>
    <w:p w14:paraId="1DBF7CAF"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561F0F61" w14:textId="77777777" w:rsidR="00505DBD" w:rsidRPr="00A03803" w:rsidRDefault="00505DBD" w:rsidP="00505DBD">
      <w:pPr>
        <w:pStyle w:val="Titre3"/>
        <w:numPr>
          <w:ilvl w:val="0"/>
          <w:numId w:val="38"/>
        </w:numPr>
        <w:rPr>
          <w:rFonts w:ascii="Times New Roman" w:hAnsi="Times New Roman" w:cs="Times New Roman"/>
          <w:b w:val="0"/>
          <w:szCs w:val="24"/>
        </w:rPr>
      </w:pPr>
      <w:r w:rsidRPr="00A03803">
        <w:rPr>
          <w:rFonts w:ascii="Times New Roman" w:hAnsi="Times New Roman" w:cs="Times New Roman"/>
          <w:b w:val="0"/>
          <w:szCs w:val="24"/>
        </w:rPr>
        <w:t>Le chargé d’affaire clique sur le bouton « Etablir un contrat type »</w:t>
      </w:r>
    </w:p>
    <w:p w14:paraId="009DD2DC" w14:textId="77777777" w:rsidR="00505DBD" w:rsidRPr="00A03803" w:rsidRDefault="00505DBD" w:rsidP="00505DBD">
      <w:pPr>
        <w:pStyle w:val="Paragraphedeliste"/>
        <w:numPr>
          <w:ilvl w:val="0"/>
          <w:numId w:val="38"/>
        </w:numPr>
        <w:rPr>
          <w:rFonts w:ascii="Times New Roman" w:hAnsi="Times New Roman" w:cs="Times New Roman"/>
        </w:rPr>
      </w:pPr>
      <w:r w:rsidRPr="00A03803">
        <w:rPr>
          <w:rFonts w:ascii="Times New Roman" w:hAnsi="Times New Roman" w:cs="Times New Roman"/>
        </w:rPr>
        <w:t>Il saisie les informations</w:t>
      </w:r>
    </w:p>
    <w:p w14:paraId="41AEF480" w14:textId="77777777" w:rsidR="00505DBD" w:rsidRPr="00A03803" w:rsidRDefault="00505DBD" w:rsidP="00505DBD">
      <w:pPr>
        <w:pStyle w:val="Paragraphedeliste"/>
        <w:numPr>
          <w:ilvl w:val="0"/>
          <w:numId w:val="38"/>
        </w:numPr>
        <w:rPr>
          <w:rFonts w:ascii="Times New Roman" w:hAnsi="Times New Roman" w:cs="Times New Roman"/>
        </w:rPr>
      </w:pPr>
      <w:r w:rsidRPr="00A03803">
        <w:rPr>
          <w:rFonts w:ascii="Times New Roman" w:hAnsi="Times New Roman" w:cs="Times New Roman"/>
        </w:rPr>
        <w:t>Il valide le contrat</w:t>
      </w:r>
    </w:p>
    <w:p w14:paraId="6FE69D47" w14:textId="77777777" w:rsidR="00505DBD" w:rsidRDefault="00505DBD" w:rsidP="00505DBD">
      <w:r>
        <w:rPr>
          <w:noProof/>
        </w:rPr>
        <w:drawing>
          <wp:inline distT="0" distB="0" distL="0" distR="0" wp14:anchorId="07F93D65" wp14:editId="7FB500AA">
            <wp:extent cx="5963920" cy="4409440"/>
            <wp:effectExtent l="0" t="0" r="5080" b="10160"/>
            <wp:docPr id="31" name="Image 31" descr="Macintosh HD:Users:jean-michelly:Projets:Diagramme de séquence:Séquence GestionContrat:Sequence_EtablirContra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Diagramme de séquence:Séquence GestionContrat:Sequence_EtablirContratTyp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63920" cy="4409440"/>
                    </a:xfrm>
                    <a:prstGeom prst="rect">
                      <a:avLst/>
                    </a:prstGeom>
                    <a:noFill/>
                    <a:ln>
                      <a:noFill/>
                    </a:ln>
                  </pic:spPr>
                </pic:pic>
              </a:graphicData>
            </a:graphic>
          </wp:inline>
        </w:drawing>
      </w:r>
    </w:p>
    <w:p w14:paraId="7D2C9CBC" w14:textId="77777777" w:rsidR="00505DBD" w:rsidRDefault="00505DBD" w:rsidP="00505DBD">
      <w:pPr>
        <w:pStyle w:val="Ss-section3"/>
        <w:ind w:left="360"/>
        <w:rPr>
          <w:rFonts w:ascii="Times New Roman" w:hAnsi="Times New Roman" w:cs="Times New Roman"/>
          <w:sz w:val="24"/>
          <w:szCs w:val="24"/>
          <w:u w:val="single"/>
        </w:rPr>
      </w:pPr>
    </w:p>
    <w:p w14:paraId="3385C086"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sidRPr="00A03803">
        <w:rPr>
          <w:rFonts w:ascii="Times New Roman" w:hAnsi="Times New Roman" w:cs="Times New Roman"/>
          <w:sz w:val="24"/>
          <w:szCs w:val="24"/>
          <w:u w:val="single"/>
        </w:rPr>
        <w:lastRenderedPageBreak/>
        <w:t>Editer un contrat type :</w:t>
      </w:r>
    </w:p>
    <w:p w14:paraId="2D37A1A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Titre : Editer un contrat type</w:t>
      </w:r>
    </w:p>
    <w:p w14:paraId="4A408C3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29509F1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14F4A95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Objectifs : Modifier un contrat type déjà existant</w:t>
      </w:r>
    </w:p>
    <w:p w14:paraId="091098D1"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Pré-conditions : Avoir établi un contrat type</w:t>
      </w:r>
    </w:p>
    <w:p w14:paraId="5CC33E39"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Post-conditions : Le contrat type a été mis à jour</w:t>
      </w:r>
    </w:p>
    <w:p w14:paraId="493708A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5F545A8A"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Le chargé d’affaire clique sur le bouton « Editer un contrat type »</w:t>
      </w:r>
    </w:p>
    <w:p w14:paraId="422258D8"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Il sélectionne un contrat type</w:t>
      </w:r>
    </w:p>
    <w:p w14:paraId="3AB721D9"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Il modifie les informations souhaitées</w:t>
      </w:r>
    </w:p>
    <w:p w14:paraId="1E9A5155" w14:textId="77777777" w:rsidR="00505DBD" w:rsidRPr="00A03803" w:rsidRDefault="00505DBD" w:rsidP="00505DBD">
      <w:pPr>
        <w:pStyle w:val="Paragraphedeliste"/>
        <w:numPr>
          <w:ilvl w:val="0"/>
          <w:numId w:val="39"/>
        </w:numPr>
        <w:rPr>
          <w:rFonts w:ascii="Times New Roman" w:hAnsi="Times New Roman" w:cs="Times New Roman"/>
        </w:rPr>
      </w:pPr>
      <w:r w:rsidRPr="00A03803">
        <w:rPr>
          <w:rFonts w:ascii="Times New Roman" w:hAnsi="Times New Roman" w:cs="Times New Roman"/>
        </w:rPr>
        <w:t>Il valide le contrat</w:t>
      </w:r>
    </w:p>
    <w:p w14:paraId="212EF901" w14:textId="77777777" w:rsidR="00505DBD" w:rsidRPr="00CB6A9D" w:rsidRDefault="00505DBD" w:rsidP="00505DBD">
      <w:r>
        <w:rPr>
          <w:noProof/>
        </w:rPr>
        <w:drawing>
          <wp:inline distT="0" distB="0" distL="0" distR="0" wp14:anchorId="5DE763B4" wp14:editId="10E8EA9A">
            <wp:extent cx="5963920" cy="3840480"/>
            <wp:effectExtent l="0" t="0" r="5080" b="0"/>
            <wp:docPr id="32" name="Image 32" descr="Macintosh HD:Users:jean-michelly:Projets:Diagramme de séquence:Séquence GestionContrat:Sequence_EditerContrat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Diagramme de séquence:Séquence GestionContrat:Sequence_EditerContratTyp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3920" cy="3840480"/>
                    </a:xfrm>
                    <a:prstGeom prst="rect">
                      <a:avLst/>
                    </a:prstGeom>
                    <a:noFill/>
                    <a:ln>
                      <a:noFill/>
                    </a:ln>
                  </pic:spPr>
                </pic:pic>
              </a:graphicData>
            </a:graphic>
          </wp:inline>
        </w:drawing>
      </w:r>
    </w:p>
    <w:p w14:paraId="22136E03"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Pr>
          <w:rFonts w:ascii="Times New Roman" w:hAnsi="Times New Roman" w:cs="Times New Roman"/>
          <w:szCs w:val="24"/>
          <w:u w:val="single"/>
        </w:rPr>
        <w:br w:type="column"/>
      </w:r>
      <w:r w:rsidRPr="00A03803">
        <w:rPr>
          <w:rFonts w:ascii="Times New Roman" w:hAnsi="Times New Roman" w:cs="Times New Roman"/>
          <w:szCs w:val="24"/>
          <w:u w:val="single"/>
        </w:rPr>
        <w:lastRenderedPageBreak/>
        <w:t>Créer un contrat</w:t>
      </w:r>
      <w:r>
        <w:rPr>
          <w:rFonts w:ascii="Times New Roman" w:hAnsi="Times New Roman" w:cs="Times New Roman"/>
          <w:szCs w:val="24"/>
          <w:u w:val="single"/>
        </w:rPr>
        <w:t xml:space="preserve"> </w:t>
      </w:r>
      <w:r w:rsidRPr="00A03803">
        <w:rPr>
          <w:rFonts w:ascii="Times New Roman" w:hAnsi="Times New Roman" w:cs="Times New Roman"/>
          <w:sz w:val="24"/>
          <w:szCs w:val="24"/>
          <w:u w:val="single"/>
        </w:rPr>
        <w:t>:</w:t>
      </w:r>
    </w:p>
    <w:p w14:paraId="5E7029F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Titre : Créer un contrat</w:t>
      </w:r>
      <w:r>
        <w:rPr>
          <w:rFonts w:ascii="Times New Roman" w:hAnsi="Times New Roman" w:cs="Times New Roman"/>
          <w:sz w:val="24"/>
          <w:szCs w:val="24"/>
        </w:rPr>
        <w:t xml:space="preserve"> </w:t>
      </w:r>
    </w:p>
    <w:p w14:paraId="1007413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Acteur principal : Chargé d’affaire</w:t>
      </w:r>
    </w:p>
    <w:p w14:paraId="015D1228"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6A8E26B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Objectifs : Formaliser légalement des exigences à respecter</w:t>
      </w:r>
    </w:p>
    <w:p w14:paraId="6A708F20"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Pré-conditions : Avoir au moins un contrat type</w:t>
      </w:r>
    </w:p>
    <w:p w14:paraId="7B2FB6F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Post-conditions : Le contrat est plus complet qu’un contrat type</w:t>
      </w:r>
    </w:p>
    <w:p w14:paraId="708ACA4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177E76E3" w14:textId="77777777" w:rsidR="00505DBD" w:rsidRPr="00A03803" w:rsidRDefault="00505DBD" w:rsidP="00505DBD">
      <w:pPr>
        <w:pStyle w:val="Titre3"/>
        <w:numPr>
          <w:ilvl w:val="0"/>
          <w:numId w:val="40"/>
        </w:numPr>
        <w:spacing w:before="0"/>
        <w:ind w:left="714" w:hanging="357"/>
        <w:rPr>
          <w:rFonts w:ascii="Times New Roman" w:hAnsi="Times New Roman" w:cs="Times New Roman"/>
          <w:b w:val="0"/>
          <w:szCs w:val="24"/>
        </w:rPr>
      </w:pPr>
      <w:r w:rsidRPr="00A03803">
        <w:rPr>
          <w:rFonts w:ascii="Times New Roman" w:hAnsi="Times New Roman" w:cs="Times New Roman"/>
          <w:b w:val="0"/>
          <w:szCs w:val="24"/>
        </w:rPr>
        <w:t>Le chargé d’affaire clique sur le bouton « Créer un contrat »</w:t>
      </w:r>
    </w:p>
    <w:p w14:paraId="69A39065" w14:textId="77777777" w:rsidR="00505DBD" w:rsidRPr="00A03803" w:rsidRDefault="00505DBD" w:rsidP="00505DBD">
      <w:pPr>
        <w:pStyle w:val="Titre3"/>
        <w:numPr>
          <w:ilvl w:val="0"/>
          <w:numId w:val="40"/>
        </w:numPr>
        <w:spacing w:before="0"/>
        <w:rPr>
          <w:rFonts w:ascii="Times New Roman" w:hAnsi="Times New Roman" w:cs="Times New Roman"/>
          <w:b w:val="0"/>
          <w:szCs w:val="24"/>
        </w:rPr>
      </w:pPr>
      <w:r w:rsidRPr="00A03803">
        <w:rPr>
          <w:rFonts w:ascii="Times New Roman" w:hAnsi="Times New Roman" w:cs="Times New Roman"/>
          <w:b w:val="0"/>
          <w:szCs w:val="24"/>
        </w:rPr>
        <w:t>Il sélectionne un contrat type</w:t>
      </w:r>
    </w:p>
    <w:p w14:paraId="42E759CB" w14:textId="77777777" w:rsidR="00505DBD" w:rsidRPr="00A03803" w:rsidRDefault="00505DBD" w:rsidP="00505DBD">
      <w:pPr>
        <w:pStyle w:val="Paragraphedeliste"/>
        <w:numPr>
          <w:ilvl w:val="0"/>
          <w:numId w:val="40"/>
        </w:numPr>
        <w:rPr>
          <w:rFonts w:ascii="Times New Roman" w:hAnsi="Times New Roman" w:cs="Times New Roman"/>
        </w:rPr>
      </w:pPr>
      <w:r w:rsidRPr="00A03803">
        <w:rPr>
          <w:rFonts w:ascii="Times New Roman" w:hAnsi="Times New Roman" w:cs="Times New Roman"/>
        </w:rPr>
        <w:t>Il complète le contrat</w:t>
      </w:r>
    </w:p>
    <w:p w14:paraId="406C9830" w14:textId="77777777" w:rsidR="00505DBD" w:rsidRPr="00A03803" w:rsidRDefault="00505DBD" w:rsidP="00505DBD">
      <w:pPr>
        <w:pStyle w:val="Paragraphedeliste"/>
        <w:numPr>
          <w:ilvl w:val="0"/>
          <w:numId w:val="40"/>
        </w:numPr>
        <w:rPr>
          <w:rFonts w:ascii="Times New Roman" w:hAnsi="Times New Roman" w:cs="Times New Roman"/>
        </w:rPr>
      </w:pPr>
      <w:r w:rsidRPr="00A03803">
        <w:rPr>
          <w:rFonts w:ascii="Times New Roman" w:hAnsi="Times New Roman" w:cs="Times New Roman"/>
        </w:rPr>
        <w:t>Il valide le contrat</w:t>
      </w:r>
    </w:p>
    <w:p w14:paraId="2117424E" w14:textId="77777777" w:rsidR="00505DBD" w:rsidRPr="006B2898" w:rsidRDefault="00505DBD" w:rsidP="00505DBD">
      <w:pPr>
        <w:pStyle w:val="Paragraphedeliste"/>
      </w:pPr>
    </w:p>
    <w:p w14:paraId="14576E26" w14:textId="77777777" w:rsidR="00505DBD" w:rsidRDefault="00505DBD" w:rsidP="00505DBD">
      <w:pPr>
        <w:pStyle w:val="Ss-section3"/>
        <w:ind w:left="360"/>
        <w:rPr>
          <w:rFonts w:ascii="Times New Roman" w:hAnsi="Times New Roman" w:cs="Times New Roman"/>
          <w:szCs w:val="24"/>
          <w:u w:val="single"/>
        </w:rPr>
      </w:pPr>
      <w:r>
        <w:rPr>
          <w:rFonts w:ascii="Times New Roman" w:hAnsi="Times New Roman" w:cs="Times New Roman"/>
          <w:noProof/>
          <w:szCs w:val="24"/>
          <w:u w:val="single"/>
        </w:rPr>
        <w:drawing>
          <wp:inline distT="0" distB="0" distL="0" distR="0" wp14:anchorId="527CD33C" wp14:editId="19C094F8">
            <wp:extent cx="5963920" cy="3810000"/>
            <wp:effectExtent l="0" t="0" r="5080" b="0"/>
            <wp:docPr id="33" name="Image 33" descr="Macintosh HD:Users:jean-michelly:Projets:Diagramme de séquence:Séquence GestionContrat:Sequence_Créer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ean-michelly:Projets:Diagramme de séquence:Séquence GestionContrat:Sequence_CréerContra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63920" cy="3810000"/>
                    </a:xfrm>
                    <a:prstGeom prst="rect">
                      <a:avLst/>
                    </a:prstGeom>
                    <a:noFill/>
                    <a:ln>
                      <a:noFill/>
                    </a:ln>
                  </pic:spPr>
                </pic:pic>
              </a:graphicData>
            </a:graphic>
          </wp:inline>
        </w:drawing>
      </w:r>
    </w:p>
    <w:p w14:paraId="79296A0A" w14:textId="77777777" w:rsidR="00505DBD" w:rsidRDefault="00505DBD" w:rsidP="00505DBD">
      <w:pPr>
        <w:pStyle w:val="Corps"/>
      </w:pPr>
    </w:p>
    <w:p w14:paraId="44D5F15A" w14:textId="77777777" w:rsidR="00505DBD" w:rsidRDefault="00505DBD" w:rsidP="00505DBD">
      <w:pPr>
        <w:pStyle w:val="Corps"/>
      </w:pPr>
    </w:p>
    <w:p w14:paraId="5E98DCF0" w14:textId="77777777" w:rsidR="00505DBD" w:rsidRDefault="00505DBD" w:rsidP="00505DBD">
      <w:pPr>
        <w:pStyle w:val="Corps"/>
      </w:pPr>
    </w:p>
    <w:p w14:paraId="2960DBD3" w14:textId="77777777" w:rsidR="00505DBD" w:rsidRDefault="00505DBD" w:rsidP="00505DBD">
      <w:pPr>
        <w:pStyle w:val="Corps"/>
      </w:pPr>
    </w:p>
    <w:p w14:paraId="03DDF211" w14:textId="77777777" w:rsidR="00505DBD" w:rsidRDefault="00505DBD" w:rsidP="00505DBD">
      <w:pPr>
        <w:pStyle w:val="Corps"/>
      </w:pPr>
    </w:p>
    <w:p w14:paraId="749C236E" w14:textId="77777777" w:rsidR="00505DBD" w:rsidRDefault="00505DBD" w:rsidP="00505DBD">
      <w:pPr>
        <w:pStyle w:val="Corps"/>
      </w:pPr>
    </w:p>
    <w:p w14:paraId="25082813" w14:textId="77777777" w:rsidR="00505DBD" w:rsidRPr="00457873" w:rsidRDefault="00505DBD" w:rsidP="00505DBD">
      <w:pPr>
        <w:pStyle w:val="Corps"/>
      </w:pPr>
    </w:p>
    <w:p w14:paraId="44F63725"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Attacher un contrat </w:t>
      </w:r>
      <w:r w:rsidRPr="00A03803">
        <w:rPr>
          <w:rFonts w:ascii="Times New Roman" w:hAnsi="Times New Roman" w:cs="Times New Roman"/>
          <w:sz w:val="24"/>
          <w:szCs w:val="24"/>
          <w:u w:val="single"/>
        </w:rPr>
        <w:t>:</w:t>
      </w:r>
    </w:p>
    <w:p w14:paraId="34AE62E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Attacher un contrat</w:t>
      </w:r>
    </w:p>
    <w:p w14:paraId="2115174E"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412BC79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4794541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Savoir les contrats rattachés aux partenaires</w:t>
      </w:r>
    </w:p>
    <w:p w14:paraId="206B536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Avoir créé un contrat ou contrat type</w:t>
      </w:r>
    </w:p>
    <w:p w14:paraId="506B1D6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En sélectionnant le partenaire, on peut visualiser le contrat</w:t>
      </w:r>
    </w:p>
    <w:p w14:paraId="385334AF"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6B18EF9E" w14:textId="77777777" w:rsidR="00505DBD" w:rsidRPr="00816319" w:rsidRDefault="00505DBD" w:rsidP="00505DBD">
      <w:pPr>
        <w:pStyle w:val="Titre3"/>
        <w:numPr>
          <w:ilvl w:val="0"/>
          <w:numId w:val="41"/>
        </w:numPr>
        <w:rPr>
          <w:rFonts w:ascii="Times New Roman" w:hAnsi="Times New Roman" w:cs="Times New Roman"/>
          <w:b w:val="0"/>
          <w:szCs w:val="24"/>
        </w:rPr>
      </w:pPr>
      <w:r w:rsidRPr="00816319">
        <w:rPr>
          <w:rFonts w:ascii="Times New Roman" w:hAnsi="Times New Roman" w:cs="Times New Roman"/>
          <w:b w:val="0"/>
          <w:szCs w:val="24"/>
        </w:rPr>
        <w:t>Le chargé d’affaire clique sur « Attacher un contrat »</w:t>
      </w:r>
    </w:p>
    <w:p w14:paraId="36AD7CA1" w14:textId="77777777" w:rsidR="00505DBD" w:rsidRPr="00816319"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sélectionne le type de partenaire</w:t>
      </w:r>
    </w:p>
    <w:p w14:paraId="38930C9F" w14:textId="77777777" w:rsidR="00505DBD" w:rsidRPr="00816319"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sélectionne le partenaire</w:t>
      </w:r>
    </w:p>
    <w:p w14:paraId="7C580B52" w14:textId="77777777" w:rsidR="00505DBD" w:rsidRPr="00816319"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sélectionne le contrat ou le contrat type</w:t>
      </w:r>
    </w:p>
    <w:p w14:paraId="58B747A4" w14:textId="77777777" w:rsidR="00505DBD" w:rsidRDefault="00505DBD" w:rsidP="00505DBD">
      <w:pPr>
        <w:pStyle w:val="Paragraphedeliste"/>
        <w:numPr>
          <w:ilvl w:val="0"/>
          <w:numId w:val="41"/>
        </w:numPr>
        <w:rPr>
          <w:rFonts w:ascii="Times New Roman" w:hAnsi="Times New Roman" w:cs="Times New Roman"/>
        </w:rPr>
      </w:pPr>
      <w:r w:rsidRPr="00816319">
        <w:rPr>
          <w:rFonts w:ascii="Times New Roman" w:hAnsi="Times New Roman" w:cs="Times New Roman"/>
        </w:rPr>
        <w:t>Il valide l’attachement</w:t>
      </w:r>
    </w:p>
    <w:p w14:paraId="0A444C5A" w14:textId="77777777" w:rsidR="00505DBD" w:rsidRDefault="00505DBD" w:rsidP="00505DBD">
      <w:pPr>
        <w:rPr>
          <w:rFonts w:ascii="Times New Roman" w:hAnsi="Times New Roman" w:cs="Times New Roman"/>
        </w:rPr>
      </w:pPr>
      <w:r>
        <w:rPr>
          <w:rFonts w:ascii="Times New Roman" w:hAnsi="Times New Roman" w:cs="Times New Roman"/>
          <w:noProof/>
        </w:rPr>
        <w:drawing>
          <wp:inline distT="0" distB="0" distL="0" distR="0" wp14:anchorId="0C1F9E5A" wp14:editId="340A9546">
            <wp:extent cx="5974080" cy="3820160"/>
            <wp:effectExtent l="0" t="0" r="0" b="0"/>
            <wp:docPr id="6" name="Image 6" descr="Macintosh HD:Users:jean-michelly:Projets:Diagramme de séquence:Séquence GestionContrat:Sequence_AttacherCont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ean-michelly:Projets:Diagramme de séquence:Séquence GestionContrat:Sequence_AttacherContra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4080" cy="3820160"/>
                    </a:xfrm>
                    <a:prstGeom prst="rect">
                      <a:avLst/>
                    </a:prstGeom>
                    <a:noFill/>
                    <a:ln>
                      <a:noFill/>
                    </a:ln>
                  </pic:spPr>
                </pic:pic>
              </a:graphicData>
            </a:graphic>
          </wp:inline>
        </w:drawing>
      </w:r>
    </w:p>
    <w:p w14:paraId="7931D024" w14:textId="77777777" w:rsidR="00505DBD" w:rsidRPr="00FC043D" w:rsidRDefault="00505DBD" w:rsidP="00505DBD">
      <w:pPr>
        <w:rPr>
          <w:rFonts w:ascii="Times New Roman" w:hAnsi="Times New Roman" w:cs="Times New Roman"/>
        </w:rPr>
      </w:pPr>
    </w:p>
    <w:p w14:paraId="070ADECE" w14:textId="77777777" w:rsidR="00505DBD" w:rsidRDefault="00505DBD" w:rsidP="00505DBD">
      <w:pPr>
        <w:pStyle w:val="Titre3"/>
        <w:numPr>
          <w:ilvl w:val="0"/>
          <w:numId w:val="0"/>
        </w:numPr>
        <w:ind w:left="720"/>
        <w:rPr>
          <w:rFonts w:ascii="Times New Roman" w:hAnsi="Times New Roman" w:cs="Times New Roman"/>
          <w:szCs w:val="24"/>
          <w:u w:val="single"/>
        </w:rPr>
      </w:pPr>
    </w:p>
    <w:p w14:paraId="471243B3" w14:textId="77777777" w:rsidR="00505DBD" w:rsidRDefault="00505DBD" w:rsidP="00505DBD"/>
    <w:p w14:paraId="22BC1314" w14:textId="77777777" w:rsidR="00505DBD" w:rsidRDefault="00505DBD" w:rsidP="00505DBD"/>
    <w:p w14:paraId="2434B312" w14:textId="77777777" w:rsidR="00505DBD" w:rsidRDefault="00505DBD" w:rsidP="00505DBD"/>
    <w:p w14:paraId="14C673FC"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br w:type="column"/>
      </w:r>
      <w:r w:rsidRPr="00BF3429">
        <w:rPr>
          <w:rFonts w:ascii="Times New Roman" w:hAnsi="Times New Roman" w:cs="Times New Roman"/>
          <w:u w:val="single"/>
        </w:rPr>
        <w:lastRenderedPageBreak/>
        <w:t>Ajouter des contrats au référentiel</w:t>
      </w:r>
      <w:r w:rsidRPr="00A03803">
        <w:rPr>
          <w:rFonts w:ascii="Times New Roman" w:hAnsi="Times New Roman" w:cs="Times New Roman"/>
          <w:sz w:val="24"/>
          <w:szCs w:val="24"/>
          <w:u w:val="single"/>
        </w:rPr>
        <w:t>:</w:t>
      </w:r>
    </w:p>
    <w:p w14:paraId="1C5C581A" w14:textId="77777777" w:rsidR="00505DBD" w:rsidRDefault="00505DBD" w:rsidP="00505DBD">
      <w:pPr>
        <w:pStyle w:val="Corps"/>
        <w:rPr>
          <w:rFonts w:ascii="Times New Roman" w:hAnsi="Times New Roman" w:cs="Times New Roman"/>
          <w:sz w:val="24"/>
          <w:szCs w:val="24"/>
        </w:rPr>
      </w:pPr>
      <w:r>
        <w:rPr>
          <w:rFonts w:ascii="Times New Roman" w:hAnsi="Times New Roman" w:cs="Times New Roman"/>
          <w:sz w:val="24"/>
          <w:szCs w:val="24"/>
        </w:rPr>
        <w:t>Cette fonctionnalité permet essentiellement de distinguer les contrats validés pour l’affectation des différentes collaborations.</w:t>
      </w:r>
    </w:p>
    <w:p w14:paraId="1DAC90D9" w14:textId="77777777" w:rsidR="00505DBD" w:rsidRDefault="00505DBD" w:rsidP="00505DBD">
      <w:pPr>
        <w:pStyle w:val="Corps"/>
        <w:rPr>
          <w:rFonts w:ascii="Times New Roman" w:hAnsi="Times New Roman" w:cs="Times New Roman"/>
          <w:sz w:val="24"/>
          <w:szCs w:val="24"/>
        </w:rPr>
      </w:pPr>
    </w:p>
    <w:p w14:paraId="003D9F8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Ajouter des contrats au référentiel</w:t>
      </w:r>
    </w:p>
    <w:p w14:paraId="571E284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3AFC200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7564CA6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Isoler les contrats validés et signés dont l’activité est en cours</w:t>
      </w:r>
    </w:p>
    <w:p w14:paraId="36B513C1"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Le partenaire a signé le contrat qui lui été attaché</w:t>
      </w:r>
    </w:p>
    <w:p w14:paraId="5BC39A38"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Le contrat est visible dans le référentiel</w:t>
      </w:r>
    </w:p>
    <w:p w14:paraId="7A003EA4" w14:textId="77777777" w:rsidR="00505DBD"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767013C8" w14:textId="77777777" w:rsidR="00505DBD" w:rsidRDefault="00505DBD" w:rsidP="00505DBD">
      <w:pPr>
        <w:pStyle w:val="Corps"/>
        <w:numPr>
          <w:ilvl w:val="0"/>
          <w:numId w:val="42"/>
        </w:numPr>
        <w:rPr>
          <w:rFonts w:ascii="Times New Roman" w:hAnsi="Times New Roman" w:cs="Times New Roman"/>
          <w:sz w:val="24"/>
          <w:szCs w:val="24"/>
        </w:rPr>
      </w:pPr>
      <w:r>
        <w:rPr>
          <w:rFonts w:ascii="Times New Roman" w:hAnsi="Times New Roman" w:cs="Times New Roman"/>
          <w:sz w:val="24"/>
          <w:szCs w:val="24"/>
        </w:rPr>
        <w:t>Le chargé d’affaire clique sur le bouton « Ajouter des contrats au référentiel » </w:t>
      </w:r>
    </w:p>
    <w:p w14:paraId="44B3E9C0" w14:textId="77777777" w:rsidR="00505DBD" w:rsidRDefault="00505DBD" w:rsidP="00505DBD">
      <w:pPr>
        <w:pStyle w:val="Corps"/>
        <w:numPr>
          <w:ilvl w:val="0"/>
          <w:numId w:val="42"/>
        </w:numPr>
        <w:rPr>
          <w:rFonts w:ascii="Times New Roman" w:hAnsi="Times New Roman" w:cs="Times New Roman"/>
          <w:sz w:val="24"/>
          <w:szCs w:val="24"/>
        </w:rPr>
      </w:pPr>
      <w:r>
        <w:rPr>
          <w:rFonts w:ascii="Times New Roman" w:hAnsi="Times New Roman" w:cs="Times New Roman"/>
          <w:sz w:val="24"/>
          <w:szCs w:val="24"/>
        </w:rPr>
        <w:t>Il sélectionne un contrat</w:t>
      </w:r>
    </w:p>
    <w:p w14:paraId="451B3B99" w14:textId="77777777" w:rsidR="00505DBD" w:rsidRDefault="00505DBD" w:rsidP="00505DBD">
      <w:pPr>
        <w:pStyle w:val="Corps"/>
        <w:numPr>
          <w:ilvl w:val="0"/>
          <w:numId w:val="42"/>
        </w:numPr>
        <w:rPr>
          <w:rFonts w:ascii="Times New Roman" w:hAnsi="Times New Roman" w:cs="Times New Roman"/>
          <w:sz w:val="24"/>
          <w:szCs w:val="24"/>
        </w:rPr>
      </w:pPr>
      <w:r>
        <w:rPr>
          <w:rFonts w:ascii="Times New Roman" w:hAnsi="Times New Roman" w:cs="Times New Roman"/>
          <w:sz w:val="24"/>
          <w:szCs w:val="24"/>
        </w:rPr>
        <w:t>Il valide</w:t>
      </w:r>
    </w:p>
    <w:p w14:paraId="40CA360C" w14:textId="77777777" w:rsidR="00505DBD" w:rsidRDefault="00505DBD" w:rsidP="00505DBD">
      <w:pPr>
        <w:pStyle w:val="Ss-section3"/>
      </w:pPr>
      <w:r>
        <w:rPr>
          <w:noProof/>
        </w:rPr>
        <w:drawing>
          <wp:inline distT="0" distB="0" distL="0" distR="0" wp14:anchorId="150D6936" wp14:editId="3E89FABC">
            <wp:extent cx="5963920" cy="2550160"/>
            <wp:effectExtent l="0" t="0" r="5080" b="0"/>
            <wp:docPr id="41" name="Image 41" descr="Macintosh HD:Users:jean-michelly:Projets:Diagramme de séquence:Séquence GestionContrat:Sequence_AjouterContratReferent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jean-michelly:Projets:Diagramme de séquence:Séquence GestionContrat:Sequence_AjouterContratReferentie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63920" cy="2550160"/>
                    </a:xfrm>
                    <a:prstGeom prst="rect">
                      <a:avLst/>
                    </a:prstGeom>
                    <a:noFill/>
                    <a:ln>
                      <a:noFill/>
                    </a:ln>
                  </pic:spPr>
                </pic:pic>
              </a:graphicData>
            </a:graphic>
          </wp:inline>
        </w:drawing>
      </w:r>
    </w:p>
    <w:p w14:paraId="28883F8E" w14:textId="77777777" w:rsidR="00505DBD" w:rsidRDefault="00505DBD" w:rsidP="00505DBD">
      <w:pPr>
        <w:pStyle w:val="Ss-section3"/>
      </w:pPr>
    </w:p>
    <w:p w14:paraId="0DFAF239" w14:textId="77777777" w:rsidR="00505DBD" w:rsidRDefault="00505DBD" w:rsidP="00505DBD">
      <w:pPr>
        <w:pStyle w:val="Ss-section3"/>
      </w:pPr>
    </w:p>
    <w:p w14:paraId="6F2B1AB1" w14:textId="77777777" w:rsidR="00505DBD" w:rsidRDefault="00505DBD" w:rsidP="00505DBD">
      <w:pPr>
        <w:pStyle w:val="Ss-section3"/>
      </w:pPr>
    </w:p>
    <w:p w14:paraId="63ABFC06" w14:textId="77777777" w:rsidR="00505DBD" w:rsidRDefault="00505DBD" w:rsidP="00505DBD">
      <w:pPr>
        <w:pStyle w:val="Ss-section3"/>
      </w:pPr>
    </w:p>
    <w:p w14:paraId="57F0589B" w14:textId="77777777" w:rsidR="00505DBD" w:rsidRDefault="00505DBD" w:rsidP="00505DBD">
      <w:pPr>
        <w:pStyle w:val="Ss-section3"/>
      </w:pPr>
    </w:p>
    <w:p w14:paraId="3A8417C3" w14:textId="77777777" w:rsidR="00505DBD" w:rsidRDefault="00505DBD" w:rsidP="00505DBD">
      <w:pPr>
        <w:pStyle w:val="Ss-section3"/>
      </w:pPr>
    </w:p>
    <w:p w14:paraId="78906B6E"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sidRPr="001F731A">
        <w:rPr>
          <w:rFonts w:ascii="Times New Roman" w:hAnsi="Times New Roman" w:cs="Times New Roman"/>
          <w:u w:val="single"/>
        </w:rPr>
        <w:lastRenderedPageBreak/>
        <w:t xml:space="preserve">Affecter une relation entre un fournisseur et un client </w:t>
      </w:r>
      <w:r w:rsidRPr="00A03803">
        <w:rPr>
          <w:rFonts w:ascii="Times New Roman" w:hAnsi="Times New Roman" w:cs="Times New Roman"/>
          <w:sz w:val="24"/>
          <w:szCs w:val="24"/>
          <w:u w:val="single"/>
        </w:rPr>
        <w:t>:</w:t>
      </w:r>
    </w:p>
    <w:p w14:paraId="577641C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Affecter une relation entre un fournisseur et un client</w:t>
      </w:r>
    </w:p>
    <w:p w14:paraId="6EC5B7C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3227E9EB"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40459ED5"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Référencer les différentes collaborations et établir des liaisons entre chacune</w:t>
      </w:r>
    </w:p>
    <w:p w14:paraId="49EB2FA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Le fournisseur et le client doivent avoir un contrat dans le référentiel</w:t>
      </w:r>
    </w:p>
    <w:p w14:paraId="5E8F6D62"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Visualiser la collaboration et permettre une liaison entre le client et le fournisseur</w:t>
      </w:r>
    </w:p>
    <w:p w14:paraId="3F643B64" w14:textId="77777777" w:rsidR="00505DBD"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03474FA9"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Le chargé d’affaire clique sur le bouton « Affecter une relation entre un fournisseur et un client »</w:t>
      </w:r>
    </w:p>
    <w:p w14:paraId="61C7C230"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sélectionne un type de collaboration</w:t>
      </w:r>
    </w:p>
    <w:p w14:paraId="47718355"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sélectionne un client</w:t>
      </w:r>
    </w:p>
    <w:p w14:paraId="68C820D4"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sélectionne un fournisseur</w:t>
      </w:r>
    </w:p>
    <w:p w14:paraId="60A053C2" w14:textId="77777777" w:rsidR="00505DBD" w:rsidRDefault="00505DBD" w:rsidP="00505DBD">
      <w:pPr>
        <w:pStyle w:val="Corps"/>
        <w:numPr>
          <w:ilvl w:val="0"/>
          <w:numId w:val="43"/>
        </w:numPr>
        <w:rPr>
          <w:rFonts w:ascii="Times New Roman" w:hAnsi="Times New Roman" w:cs="Times New Roman"/>
          <w:sz w:val="24"/>
          <w:szCs w:val="24"/>
        </w:rPr>
      </w:pPr>
      <w:r>
        <w:rPr>
          <w:rFonts w:ascii="Times New Roman" w:hAnsi="Times New Roman" w:cs="Times New Roman"/>
          <w:sz w:val="24"/>
          <w:szCs w:val="24"/>
        </w:rPr>
        <w:t>Il valide la relation</w:t>
      </w:r>
    </w:p>
    <w:p w14:paraId="01BA2527" w14:textId="77777777" w:rsidR="00505DBD" w:rsidRDefault="00505DBD" w:rsidP="00505DBD">
      <w:pPr>
        <w:pStyle w:val="Ss-section3"/>
        <w:ind w:left="360"/>
      </w:pPr>
      <w:r>
        <w:rPr>
          <w:noProof/>
        </w:rPr>
        <w:drawing>
          <wp:inline distT="0" distB="0" distL="0" distR="0" wp14:anchorId="4E64C807" wp14:editId="0B5A8432">
            <wp:extent cx="5963920" cy="2763520"/>
            <wp:effectExtent l="0" t="0" r="5080" b="5080"/>
            <wp:docPr id="22" name="Image 22" descr="Macintosh HD:Users:jean-michelly:Projets:Diagramme de séquence:Séquence GestionContrat:Sequence_AffecterRelationClient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an-michelly:Projets:Diagramme de séquence:Séquence GestionContrat:Sequence_AffecterRelationClientFournisseur.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63920" cy="2763520"/>
                    </a:xfrm>
                    <a:prstGeom prst="rect">
                      <a:avLst/>
                    </a:prstGeom>
                    <a:noFill/>
                    <a:ln>
                      <a:noFill/>
                    </a:ln>
                  </pic:spPr>
                </pic:pic>
              </a:graphicData>
            </a:graphic>
          </wp:inline>
        </w:drawing>
      </w:r>
    </w:p>
    <w:p w14:paraId="5D2FFD51" w14:textId="77777777" w:rsidR="00505DBD" w:rsidRDefault="00505DBD" w:rsidP="00505DBD">
      <w:pPr>
        <w:pStyle w:val="Corps"/>
      </w:pPr>
    </w:p>
    <w:p w14:paraId="1515F674" w14:textId="77777777" w:rsidR="00505DBD" w:rsidRDefault="00505DBD" w:rsidP="00505DBD">
      <w:pPr>
        <w:pStyle w:val="Corps"/>
      </w:pPr>
    </w:p>
    <w:p w14:paraId="069C8B73" w14:textId="77777777" w:rsidR="00505DBD" w:rsidRDefault="00505DBD" w:rsidP="00505DBD">
      <w:pPr>
        <w:pStyle w:val="Corps"/>
      </w:pPr>
    </w:p>
    <w:p w14:paraId="3E9E5CF2" w14:textId="77777777" w:rsidR="00505DBD" w:rsidRDefault="00505DBD" w:rsidP="00505DBD">
      <w:pPr>
        <w:pStyle w:val="Corps"/>
      </w:pPr>
    </w:p>
    <w:p w14:paraId="5C608328" w14:textId="77777777" w:rsidR="00505DBD" w:rsidRDefault="00505DBD" w:rsidP="00505DBD">
      <w:pPr>
        <w:pStyle w:val="Corps"/>
      </w:pPr>
    </w:p>
    <w:p w14:paraId="7D948E2A" w14:textId="77777777" w:rsidR="00505DBD" w:rsidRDefault="00505DBD" w:rsidP="00505DBD">
      <w:pPr>
        <w:pStyle w:val="Corps"/>
      </w:pPr>
    </w:p>
    <w:p w14:paraId="471ECC08" w14:textId="77777777" w:rsidR="00505DBD" w:rsidRDefault="00505DBD" w:rsidP="00505DBD">
      <w:pPr>
        <w:pStyle w:val="Corps"/>
      </w:pPr>
    </w:p>
    <w:p w14:paraId="0386229B" w14:textId="77777777" w:rsidR="00505DBD" w:rsidRDefault="00505DBD" w:rsidP="00505DBD">
      <w:pPr>
        <w:pStyle w:val="Corps"/>
      </w:pPr>
    </w:p>
    <w:p w14:paraId="4BEA43AA" w14:textId="77777777" w:rsidR="00505DBD" w:rsidRDefault="00505DBD" w:rsidP="00505DBD">
      <w:pPr>
        <w:pStyle w:val="Corps"/>
      </w:pPr>
    </w:p>
    <w:p w14:paraId="7532A2CD" w14:textId="77777777" w:rsidR="00505DBD" w:rsidRDefault="00505DBD" w:rsidP="00505DBD">
      <w:pPr>
        <w:pStyle w:val="Corps"/>
      </w:pPr>
    </w:p>
    <w:p w14:paraId="329C8EB4" w14:textId="77777777" w:rsidR="00505DBD" w:rsidRDefault="00505DBD" w:rsidP="00505DBD">
      <w:pPr>
        <w:pStyle w:val="Corps"/>
      </w:pPr>
    </w:p>
    <w:p w14:paraId="3B1B6F86" w14:textId="77777777" w:rsidR="00505DBD" w:rsidRPr="001413AD" w:rsidRDefault="00505DBD" w:rsidP="00505DBD">
      <w:pPr>
        <w:pStyle w:val="Corps"/>
      </w:pPr>
    </w:p>
    <w:p w14:paraId="2692433E" w14:textId="77777777" w:rsidR="00505DBD" w:rsidRPr="00A03803" w:rsidRDefault="00505DBD" w:rsidP="00505DBD">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Supprimer un contrat au référentiel </w:t>
      </w:r>
      <w:r w:rsidRPr="00A03803">
        <w:rPr>
          <w:rFonts w:ascii="Times New Roman" w:hAnsi="Times New Roman" w:cs="Times New Roman"/>
          <w:sz w:val="24"/>
          <w:szCs w:val="24"/>
          <w:u w:val="single"/>
        </w:rPr>
        <w:t>:</w:t>
      </w:r>
    </w:p>
    <w:p w14:paraId="542A7A03"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Titre : </w:t>
      </w:r>
      <w:r>
        <w:rPr>
          <w:rFonts w:ascii="Times New Roman" w:hAnsi="Times New Roman" w:cs="Times New Roman"/>
          <w:sz w:val="24"/>
          <w:szCs w:val="24"/>
        </w:rPr>
        <w:t>Supprimer un contrat au référentiel</w:t>
      </w:r>
    </w:p>
    <w:p w14:paraId="7C97B2C8"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principal : </w:t>
      </w:r>
      <w:r>
        <w:rPr>
          <w:rFonts w:ascii="Times New Roman" w:hAnsi="Times New Roman" w:cs="Times New Roman"/>
          <w:sz w:val="24"/>
          <w:szCs w:val="24"/>
        </w:rPr>
        <w:t>Chargé d’affaire</w:t>
      </w:r>
    </w:p>
    <w:p w14:paraId="62B29FDC"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Acteur secondaire : </w:t>
      </w:r>
    </w:p>
    <w:p w14:paraId="79ABA8D7"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Objectifs : </w:t>
      </w:r>
      <w:r>
        <w:rPr>
          <w:rFonts w:ascii="Times New Roman" w:hAnsi="Times New Roman" w:cs="Times New Roman"/>
          <w:sz w:val="24"/>
          <w:szCs w:val="24"/>
        </w:rPr>
        <w:t>Garder dans le référentiel uniquement les contrats dont la mission n’est pas terminée</w:t>
      </w:r>
    </w:p>
    <w:p w14:paraId="49792BDA"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Pré-conditions : </w:t>
      </w:r>
      <w:r>
        <w:rPr>
          <w:rFonts w:ascii="Times New Roman" w:hAnsi="Times New Roman" w:cs="Times New Roman"/>
          <w:sz w:val="24"/>
          <w:szCs w:val="24"/>
        </w:rPr>
        <w:t>Le contrat est dans le référentiel et la mission est terminée</w:t>
      </w:r>
    </w:p>
    <w:p w14:paraId="48942BD4" w14:textId="77777777" w:rsidR="00505DBD" w:rsidRPr="00A03803"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Post-conditions : </w:t>
      </w:r>
      <w:r>
        <w:rPr>
          <w:rFonts w:ascii="Times New Roman" w:hAnsi="Times New Roman" w:cs="Times New Roman"/>
          <w:sz w:val="24"/>
          <w:szCs w:val="24"/>
        </w:rPr>
        <w:t>Le contrat n’est plus visible dans le référentiel</w:t>
      </w:r>
    </w:p>
    <w:p w14:paraId="7762317D" w14:textId="77777777" w:rsidR="00505DBD" w:rsidRDefault="00505DBD" w:rsidP="00505DBD">
      <w:pPr>
        <w:pStyle w:val="Corps"/>
        <w:rPr>
          <w:rFonts w:ascii="Times New Roman" w:hAnsi="Times New Roman" w:cs="Times New Roman"/>
          <w:sz w:val="24"/>
          <w:szCs w:val="24"/>
        </w:rPr>
      </w:pPr>
      <w:r w:rsidRPr="00A03803">
        <w:rPr>
          <w:rFonts w:ascii="Times New Roman" w:hAnsi="Times New Roman" w:cs="Times New Roman"/>
          <w:sz w:val="24"/>
          <w:szCs w:val="24"/>
        </w:rPr>
        <w:t xml:space="preserve">Flots d'évènements : </w:t>
      </w:r>
    </w:p>
    <w:p w14:paraId="0D118193" w14:textId="77777777" w:rsidR="00505DBD" w:rsidRDefault="00505DBD" w:rsidP="00505DBD">
      <w:pPr>
        <w:pStyle w:val="Paragraphedeliste"/>
        <w:numPr>
          <w:ilvl w:val="0"/>
          <w:numId w:val="44"/>
        </w:numPr>
      </w:pPr>
      <w:r>
        <w:t>Le chargé d’affaire clique sur le bouton « Supprimer un contrat au référentiel »</w:t>
      </w:r>
    </w:p>
    <w:p w14:paraId="73A48CF0" w14:textId="77777777" w:rsidR="00505DBD" w:rsidRDefault="00505DBD" w:rsidP="00505DBD">
      <w:pPr>
        <w:pStyle w:val="Paragraphedeliste"/>
        <w:numPr>
          <w:ilvl w:val="0"/>
          <w:numId w:val="44"/>
        </w:numPr>
      </w:pPr>
      <w:r>
        <w:t xml:space="preserve">Il sélectionne un contrat </w:t>
      </w:r>
    </w:p>
    <w:p w14:paraId="0ABFB74C" w14:textId="77777777" w:rsidR="00505DBD" w:rsidRDefault="00505DBD" w:rsidP="00505DBD">
      <w:pPr>
        <w:pStyle w:val="Paragraphedeliste"/>
        <w:numPr>
          <w:ilvl w:val="0"/>
          <w:numId w:val="44"/>
        </w:numPr>
      </w:pPr>
      <w:r>
        <w:t>Il valide la suppression</w:t>
      </w:r>
    </w:p>
    <w:p w14:paraId="77E7857E" w14:textId="77777777" w:rsidR="00505DBD" w:rsidRDefault="00505DBD" w:rsidP="00505DBD">
      <w:r>
        <w:rPr>
          <w:noProof/>
        </w:rPr>
        <w:drawing>
          <wp:inline distT="0" distB="0" distL="0" distR="0" wp14:anchorId="2A8E28DD" wp14:editId="2AC270B1">
            <wp:extent cx="5963920" cy="2448560"/>
            <wp:effectExtent l="0" t="0" r="5080" b="0"/>
            <wp:docPr id="24" name="Image 24" descr="Macintosh HD:Users:jean-michelly:Projets:Diagramme de séquence:Séquence GestionContrat:Sequence_SupressionContratReferent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ean-michelly:Projets:Diagramme de séquence:Séquence GestionContrat:Sequence_SupressionContratReferentiel.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63920" cy="2448560"/>
                    </a:xfrm>
                    <a:prstGeom prst="rect">
                      <a:avLst/>
                    </a:prstGeom>
                    <a:noFill/>
                    <a:ln>
                      <a:noFill/>
                    </a:ln>
                  </pic:spPr>
                </pic:pic>
              </a:graphicData>
            </a:graphic>
          </wp:inline>
        </w:drawing>
      </w:r>
    </w:p>
    <w:p w14:paraId="6B238206" w14:textId="430FEC29" w:rsidR="009A423F" w:rsidRDefault="009A423F" w:rsidP="00E60038">
      <w:pPr>
        <w:pStyle w:val="Corps"/>
        <w:ind w:left="720"/>
      </w:pPr>
    </w:p>
    <w:p w14:paraId="1F5C01B1" w14:textId="77777777" w:rsidR="000D29F0" w:rsidRDefault="000D29F0" w:rsidP="00B669E4">
      <w:pPr>
        <w:tabs>
          <w:tab w:val="left" w:pos="2010"/>
        </w:tabs>
      </w:pPr>
    </w:p>
    <w:p w14:paraId="657A0FDA" w14:textId="77777777" w:rsidR="001E31BB" w:rsidRDefault="001E31BB" w:rsidP="00B669E4">
      <w:pPr>
        <w:tabs>
          <w:tab w:val="left" w:pos="2010"/>
        </w:tabs>
      </w:pPr>
    </w:p>
    <w:p w14:paraId="16BF16E8" w14:textId="77777777" w:rsidR="001E31BB" w:rsidRDefault="001E31BB" w:rsidP="00B669E4">
      <w:pPr>
        <w:tabs>
          <w:tab w:val="left" w:pos="2010"/>
        </w:tabs>
      </w:pPr>
    </w:p>
    <w:p w14:paraId="3BDE8DA9" w14:textId="77777777" w:rsidR="001E31BB" w:rsidRDefault="001E31BB" w:rsidP="00B669E4">
      <w:pPr>
        <w:tabs>
          <w:tab w:val="left" w:pos="2010"/>
        </w:tabs>
      </w:pPr>
    </w:p>
    <w:p w14:paraId="63ED5BE4" w14:textId="77777777" w:rsidR="001E31BB" w:rsidRDefault="001E31BB" w:rsidP="00B669E4">
      <w:pPr>
        <w:tabs>
          <w:tab w:val="left" w:pos="2010"/>
        </w:tabs>
      </w:pPr>
    </w:p>
    <w:p w14:paraId="23EB2F51" w14:textId="77777777" w:rsidR="001E31BB" w:rsidRDefault="001E31BB" w:rsidP="00B669E4">
      <w:pPr>
        <w:tabs>
          <w:tab w:val="left" w:pos="2010"/>
        </w:tabs>
      </w:pPr>
    </w:p>
    <w:p w14:paraId="10830913" w14:textId="77777777" w:rsidR="001E31BB" w:rsidRDefault="001E31BB" w:rsidP="00B669E4">
      <w:pPr>
        <w:tabs>
          <w:tab w:val="left" w:pos="2010"/>
        </w:tabs>
      </w:pPr>
    </w:p>
    <w:p w14:paraId="1282DCF1" w14:textId="77777777" w:rsidR="001E31BB" w:rsidRDefault="001E31BB" w:rsidP="00B669E4">
      <w:pPr>
        <w:tabs>
          <w:tab w:val="left" w:pos="2010"/>
        </w:tabs>
      </w:pPr>
    </w:p>
    <w:p w14:paraId="4162D00F" w14:textId="77777777" w:rsidR="001E31BB" w:rsidRDefault="001E31BB" w:rsidP="00B669E4">
      <w:pPr>
        <w:tabs>
          <w:tab w:val="left" w:pos="2010"/>
        </w:tabs>
      </w:pPr>
    </w:p>
    <w:p w14:paraId="0DFFDECB" w14:textId="77777777" w:rsidR="001E31BB" w:rsidRDefault="001E31BB" w:rsidP="00B669E4">
      <w:pPr>
        <w:tabs>
          <w:tab w:val="left" w:pos="2010"/>
        </w:tabs>
      </w:pPr>
    </w:p>
    <w:p w14:paraId="568FEDC4" w14:textId="51AC3217" w:rsidR="007A0403" w:rsidRPr="007A0403" w:rsidRDefault="00212AF3" w:rsidP="007A0403">
      <w:pPr>
        <w:pStyle w:val="Titre3"/>
        <w:numPr>
          <w:ilvl w:val="2"/>
          <w:numId w:val="32"/>
        </w:numPr>
      </w:pPr>
      <w:bookmarkStart w:id="43" w:name="_Toc264813813"/>
      <w:r>
        <w:lastRenderedPageBreak/>
        <w:t>Détails de la « Gestion des suivis des fournisseurs »</w:t>
      </w:r>
      <w:bookmarkEnd w:id="43"/>
    </w:p>
    <w:p w14:paraId="3FF9622D" w14:textId="2666DFE2" w:rsidR="001E31BB" w:rsidRPr="00D53C62" w:rsidRDefault="00474899" w:rsidP="001E31BB">
      <w:pPr>
        <w:pStyle w:val="Ss-section3"/>
        <w:numPr>
          <w:ilvl w:val="0"/>
          <w:numId w:val="13"/>
        </w:numPr>
        <w:rPr>
          <w:rFonts w:ascii="Times New Roman" w:hAnsi="Times New Roman" w:cs="Times New Roman"/>
          <w:sz w:val="24"/>
          <w:szCs w:val="24"/>
          <w:u w:val="single"/>
        </w:rPr>
      </w:pPr>
      <w:bookmarkStart w:id="44" w:name="_Toc264813814"/>
      <w:bookmarkEnd w:id="44"/>
      <w:r>
        <w:rPr>
          <w:rFonts w:ascii="Times New Roman" w:hAnsi="Times New Roman" w:cs="Times New Roman"/>
          <w:sz w:val="24"/>
          <w:szCs w:val="24"/>
          <w:u w:val="single"/>
        </w:rPr>
        <w:t>Ajouter un compte rendu mensuel au suivi d’activité</w:t>
      </w:r>
    </w:p>
    <w:p w14:paraId="5D3834CF" w14:textId="7AE14971"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CF0D6F">
        <w:rPr>
          <w:rFonts w:ascii="Times New Roman" w:hAnsi="Times New Roman" w:cs="Times New Roman"/>
          <w:sz w:val="24"/>
          <w:szCs w:val="24"/>
        </w:rPr>
        <w:t>Ajouter un compte rendu mensuel au suivi d’activité</w:t>
      </w:r>
    </w:p>
    <w:p w14:paraId="504EC895" w14:textId="2FCB6738"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CF0D6F">
        <w:rPr>
          <w:rFonts w:ascii="Times New Roman" w:hAnsi="Times New Roman" w:cs="Times New Roman"/>
          <w:sz w:val="24"/>
          <w:szCs w:val="24"/>
        </w:rPr>
        <w:t>Comptabilité</w:t>
      </w:r>
    </w:p>
    <w:p w14:paraId="7971DEBB" w14:textId="77777777"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207AADA3" w14:textId="43CE4CC3"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CF0D6F">
        <w:rPr>
          <w:rFonts w:ascii="Times New Roman" w:hAnsi="Times New Roman" w:cs="Times New Roman"/>
          <w:sz w:val="24"/>
          <w:szCs w:val="24"/>
        </w:rPr>
        <w:t>Suivre l’activité du fournisseur</w:t>
      </w:r>
    </w:p>
    <w:p w14:paraId="1D6409E1" w14:textId="02C564E6" w:rsidR="001E31BB" w:rsidRPr="00D53C62"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sidR="00CF0D6F">
        <w:rPr>
          <w:rFonts w:ascii="Times New Roman" w:hAnsi="Times New Roman" w:cs="Times New Roman"/>
          <w:sz w:val="24"/>
          <w:szCs w:val="24"/>
        </w:rPr>
        <w:t>Le fournisseur a commencé sa mission</w:t>
      </w:r>
    </w:p>
    <w:p w14:paraId="21DBB10A" w14:textId="346BA00A" w:rsidR="001E31BB" w:rsidRPr="00D53C62" w:rsidRDefault="00CF0D6F" w:rsidP="001E31BB">
      <w:pPr>
        <w:pStyle w:val="Corps"/>
        <w:rPr>
          <w:rFonts w:ascii="Times New Roman" w:hAnsi="Times New Roman" w:cs="Times New Roman"/>
          <w:sz w:val="24"/>
          <w:szCs w:val="24"/>
        </w:rPr>
      </w:pPr>
      <w:r>
        <w:rPr>
          <w:rFonts w:ascii="Times New Roman" w:hAnsi="Times New Roman" w:cs="Times New Roman"/>
          <w:sz w:val="24"/>
          <w:szCs w:val="24"/>
        </w:rPr>
        <w:t xml:space="preserve">Post-conditions : </w:t>
      </w:r>
      <w:r w:rsidR="00535DB5">
        <w:rPr>
          <w:rFonts w:ascii="Times New Roman" w:hAnsi="Times New Roman" w:cs="Times New Roman"/>
          <w:sz w:val="24"/>
          <w:szCs w:val="24"/>
        </w:rPr>
        <w:t>La comptabilité peut comparer avec la facture du fournisseur</w:t>
      </w:r>
    </w:p>
    <w:p w14:paraId="04239E3C" w14:textId="77777777" w:rsidR="001E31BB" w:rsidRDefault="001E31BB" w:rsidP="001E31BB">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A7F3D26" w14:textId="3B2E4739" w:rsidR="00535DB5" w:rsidRDefault="00535DB5"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La comptabilité clique sur le bouton « Ajouter un compte rendu »</w:t>
      </w:r>
    </w:p>
    <w:p w14:paraId="53BAD3CF" w14:textId="044F8399" w:rsidR="002B4391" w:rsidRDefault="0066257B"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La comptabilité renseigne le nom du fournisseur</w:t>
      </w:r>
    </w:p>
    <w:p w14:paraId="7A009B37" w14:textId="5396A3AA" w:rsidR="0066257B" w:rsidRDefault="0066257B"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 xml:space="preserve">Le système renvoi le suivi d’activité correspondant </w:t>
      </w:r>
      <w:r w:rsidR="00E548EC">
        <w:rPr>
          <w:rFonts w:ascii="Times New Roman" w:hAnsi="Times New Roman" w:cs="Times New Roman"/>
          <w:sz w:val="24"/>
          <w:szCs w:val="24"/>
        </w:rPr>
        <w:t>au fournisseur renseigné</w:t>
      </w:r>
    </w:p>
    <w:p w14:paraId="3E295B0C" w14:textId="7A20E5FD" w:rsidR="00E548EC" w:rsidRDefault="00E548EC" w:rsidP="00535DB5">
      <w:pPr>
        <w:pStyle w:val="Corps"/>
        <w:numPr>
          <w:ilvl w:val="0"/>
          <w:numId w:val="34"/>
        </w:numPr>
        <w:rPr>
          <w:rFonts w:ascii="Times New Roman" w:hAnsi="Times New Roman" w:cs="Times New Roman"/>
          <w:sz w:val="24"/>
          <w:szCs w:val="24"/>
        </w:rPr>
      </w:pPr>
      <w:r>
        <w:rPr>
          <w:rFonts w:ascii="Times New Roman" w:hAnsi="Times New Roman" w:cs="Times New Roman"/>
          <w:sz w:val="24"/>
          <w:szCs w:val="24"/>
        </w:rPr>
        <w:t>La comptabilité met à jour le suivi d’activité avec le compte rendu mensuel</w:t>
      </w:r>
    </w:p>
    <w:p w14:paraId="1FE775A7" w14:textId="77777777" w:rsidR="00535DB5" w:rsidRPr="00D53C62" w:rsidRDefault="00535DB5" w:rsidP="001E31BB">
      <w:pPr>
        <w:pStyle w:val="Corps"/>
        <w:rPr>
          <w:rFonts w:ascii="Times New Roman" w:hAnsi="Times New Roman" w:cs="Times New Roman"/>
          <w:sz w:val="24"/>
          <w:szCs w:val="24"/>
        </w:rPr>
      </w:pPr>
    </w:p>
    <w:p w14:paraId="052E8C10" w14:textId="53A8295D" w:rsidR="000D29F0" w:rsidRDefault="001B54EF" w:rsidP="00B669E4">
      <w:pPr>
        <w:tabs>
          <w:tab w:val="left" w:pos="2010"/>
        </w:tabs>
      </w:pPr>
      <w:r>
        <w:rPr>
          <w:noProof/>
        </w:rPr>
        <w:drawing>
          <wp:inline distT="0" distB="0" distL="0" distR="0" wp14:anchorId="07AC00CE" wp14:editId="36F798A8">
            <wp:extent cx="5974080" cy="4947920"/>
            <wp:effectExtent l="0" t="0" r="0" b="5080"/>
            <wp:docPr id="50" name="Image 50" descr="Macintosh HD:Users:jean-michelly:Projets:Diagramme de séquence:Séquence SuiviFournisseur:Sequence AjouterCompteRenduSuiviActiv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ean-michelly:Projets:Diagramme de séquence:Séquence SuiviFournisseur:Sequence AjouterCompteRenduSuiviActivité.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4080" cy="4947920"/>
                    </a:xfrm>
                    <a:prstGeom prst="rect">
                      <a:avLst/>
                    </a:prstGeom>
                    <a:noFill/>
                    <a:ln>
                      <a:noFill/>
                    </a:ln>
                  </pic:spPr>
                </pic:pic>
              </a:graphicData>
            </a:graphic>
          </wp:inline>
        </w:drawing>
      </w:r>
    </w:p>
    <w:p w14:paraId="65BFE733" w14:textId="77777777" w:rsidR="000D29F0" w:rsidRDefault="000D29F0" w:rsidP="00B669E4">
      <w:pPr>
        <w:tabs>
          <w:tab w:val="left" w:pos="2010"/>
        </w:tabs>
      </w:pPr>
    </w:p>
    <w:p w14:paraId="02071473" w14:textId="727110E7" w:rsidR="00635642" w:rsidRPr="00D53C62" w:rsidRDefault="00B36719" w:rsidP="00635642">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Visualiser </w:t>
      </w:r>
      <w:r w:rsidR="009F6AC9">
        <w:rPr>
          <w:rFonts w:ascii="Times New Roman" w:hAnsi="Times New Roman" w:cs="Times New Roman"/>
          <w:sz w:val="24"/>
          <w:szCs w:val="24"/>
          <w:u w:val="single"/>
        </w:rPr>
        <w:t>une</w:t>
      </w:r>
      <w:r w:rsidR="00BA34D7">
        <w:rPr>
          <w:rFonts w:ascii="Times New Roman" w:hAnsi="Times New Roman" w:cs="Times New Roman"/>
          <w:sz w:val="24"/>
          <w:szCs w:val="24"/>
          <w:u w:val="single"/>
        </w:rPr>
        <w:t xml:space="preserve"> facture</w:t>
      </w:r>
      <w:r w:rsidR="00AC66CC">
        <w:rPr>
          <w:rFonts w:ascii="Times New Roman" w:hAnsi="Times New Roman" w:cs="Times New Roman"/>
          <w:sz w:val="24"/>
          <w:szCs w:val="24"/>
          <w:u w:val="single"/>
        </w:rPr>
        <w:t xml:space="preserve"> </w:t>
      </w:r>
    </w:p>
    <w:p w14:paraId="64A82397" w14:textId="07C5C4EF"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4A3DA7">
        <w:rPr>
          <w:rFonts w:ascii="Times New Roman" w:hAnsi="Times New Roman" w:cs="Times New Roman"/>
          <w:sz w:val="24"/>
          <w:szCs w:val="24"/>
        </w:rPr>
        <w:t>Visualiser</w:t>
      </w:r>
      <w:r w:rsidR="00CA69F9">
        <w:rPr>
          <w:rFonts w:ascii="Times New Roman" w:hAnsi="Times New Roman" w:cs="Times New Roman"/>
          <w:sz w:val="24"/>
          <w:szCs w:val="24"/>
        </w:rPr>
        <w:t xml:space="preserve"> </w:t>
      </w:r>
      <w:r w:rsidR="00751E94">
        <w:rPr>
          <w:rFonts w:ascii="Times New Roman" w:hAnsi="Times New Roman" w:cs="Times New Roman"/>
          <w:sz w:val="24"/>
          <w:szCs w:val="24"/>
        </w:rPr>
        <w:t>une</w:t>
      </w:r>
      <w:r w:rsidR="00CA69F9">
        <w:rPr>
          <w:rFonts w:ascii="Times New Roman" w:hAnsi="Times New Roman" w:cs="Times New Roman"/>
          <w:sz w:val="24"/>
          <w:szCs w:val="24"/>
        </w:rPr>
        <w:t xml:space="preserve"> facture </w:t>
      </w:r>
    </w:p>
    <w:p w14:paraId="216A5152" w14:textId="77777777"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Pr>
          <w:rFonts w:ascii="Times New Roman" w:hAnsi="Times New Roman" w:cs="Times New Roman"/>
          <w:sz w:val="24"/>
          <w:szCs w:val="24"/>
        </w:rPr>
        <w:t>Comptabilité</w:t>
      </w:r>
    </w:p>
    <w:p w14:paraId="06BE6BC4" w14:textId="77777777"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23901CA" w14:textId="2A37F984"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785C5D">
        <w:rPr>
          <w:rFonts w:ascii="Times New Roman" w:hAnsi="Times New Roman" w:cs="Times New Roman"/>
          <w:sz w:val="24"/>
          <w:szCs w:val="24"/>
        </w:rPr>
        <w:t>Comparer la facture avec le suivi d’activité</w:t>
      </w:r>
    </w:p>
    <w:p w14:paraId="70067613" w14:textId="5658A817" w:rsidR="00635642" w:rsidRPr="00D53C6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Pr>
          <w:rFonts w:ascii="Times New Roman" w:hAnsi="Times New Roman" w:cs="Times New Roman"/>
          <w:sz w:val="24"/>
          <w:szCs w:val="24"/>
        </w:rPr>
        <w:t xml:space="preserve">Le fournisseur a </w:t>
      </w:r>
      <w:r w:rsidR="00EA1C0D">
        <w:rPr>
          <w:rFonts w:ascii="Times New Roman" w:hAnsi="Times New Roman" w:cs="Times New Roman"/>
          <w:sz w:val="24"/>
          <w:szCs w:val="24"/>
        </w:rPr>
        <w:t>terminé sa mission</w:t>
      </w:r>
    </w:p>
    <w:p w14:paraId="42ECB2FC" w14:textId="5A88B959" w:rsidR="00635642" w:rsidRPr="00D53C62" w:rsidRDefault="00635642" w:rsidP="00635642">
      <w:pPr>
        <w:pStyle w:val="Corps"/>
        <w:rPr>
          <w:rFonts w:ascii="Times New Roman" w:hAnsi="Times New Roman" w:cs="Times New Roman"/>
          <w:sz w:val="24"/>
          <w:szCs w:val="24"/>
        </w:rPr>
      </w:pPr>
      <w:r>
        <w:rPr>
          <w:rFonts w:ascii="Times New Roman" w:hAnsi="Times New Roman" w:cs="Times New Roman"/>
          <w:sz w:val="24"/>
          <w:szCs w:val="24"/>
        </w:rPr>
        <w:t xml:space="preserve">Post-conditions : La comptabilité </w:t>
      </w:r>
      <w:r w:rsidR="00994415">
        <w:rPr>
          <w:rFonts w:ascii="Times New Roman" w:hAnsi="Times New Roman" w:cs="Times New Roman"/>
          <w:sz w:val="24"/>
          <w:szCs w:val="24"/>
        </w:rPr>
        <w:t xml:space="preserve">règle </w:t>
      </w:r>
      <w:r>
        <w:rPr>
          <w:rFonts w:ascii="Times New Roman" w:hAnsi="Times New Roman" w:cs="Times New Roman"/>
          <w:sz w:val="24"/>
          <w:szCs w:val="24"/>
        </w:rPr>
        <w:t>la facture du fournisseur</w:t>
      </w:r>
    </w:p>
    <w:p w14:paraId="0D9B3F99" w14:textId="77777777" w:rsidR="00635642" w:rsidRDefault="00635642" w:rsidP="0063564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17E38017" w14:textId="2DEB0610" w:rsidR="00635642" w:rsidRDefault="00635642" w:rsidP="0029175E">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clique sur le bouton « </w:t>
      </w:r>
      <w:r w:rsidR="003E2EC5">
        <w:rPr>
          <w:rFonts w:ascii="Times New Roman" w:hAnsi="Times New Roman" w:cs="Times New Roman"/>
          <w:sz w:val="24"/>
          <w:szCs w:val="24"/>
        </w:rPr>
        <w:t xml:space="preserve">Visualiser </w:t>
      </w:r>
      <w:r w:rsidR="00822E86">
        <w:rPr>
          <w:rFonts w:ascii="Times New Roman" w:hAnsi="Times New Roman" w:cs="Times New Roman"/>
          <w:sz w:val="24"/>
          <w:szCs w:val="24"/>
        </w:rPr>
        <w:t>une</w:t>
      </w:r>
      <w:r w:rsidR="003E2EC5">
        <w:rPr>
          <w:rFonts w:ascii="Times New Roman" w:hAnsi="Times New Roman" w:cs="Times New Roman"/>
          <w:sz w:val="24"/>
          <w:szCs w:val="24"/>
        </w:rPr>
        <w:t xml:space="preserve"> facture</w:t>
      </w:r>
      <w:r>
        <w:rPr>
          <w:rFonts w:ascii="Times New Roman" w:hAnsi="Times New Roman" w:cs="Times New Roman"/>
          <w:sz w:val="24"/>
          <w:szCs w:val="24"/>
        </w:rPr>
        <w:t> »</w:t>
      </w:r>
    </w:p>
    <w:p w14:paraId="0DB5ABFB" w14:textId="77777777" w:rsidR="00635642" w:rsidRDefault="00635642" w:rsidP="0029175E">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renseigne le nom du fournisseur</w:t>
      </w:r>
    </w:p>
    <w:p w14:paraId="0D936373" w14:textId="04D87E83" w:rsidR="00635642" w:rsidRDefault="00635642" w:rsidP="0029175E">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Le système renvoi</w:t>
      </w:r>
      <w:r w:rsidR="00E91F69">
        <w:rPr>
          <w:rFonts w:ascii="Times New Roman" w:hAnsi="Times New Roman" w:cs="Times New Roman"/>
          <w:sz w:val="24"/>
          <w:szCs w:val="24"/>
        </w:rPr>
        <w:t>s la</w:t>
      </w:r>
      <w:r>
        <w:rPr>
          <w:rFonts w:ascii="Times New Roman" w:hAnsi="Times New Roman" w:cs="Times New Roman"/>
          <w:sz w:val="24"/>
          <w:szCs w:val="24"/>
        </w:rPr>
        <w:t xml:space="preserve"> </w:t>
      </w:r>
      <w:r w:rsidR="00DB40F5">
        <w:rPr>
          <w:rFonts w:ascii="Times New Roman" w:hAnsi="Times New Roman" w:cs="Times New Roman"/>
          <w:sz w:val="24"/>
          <w:szCs w:val="24"/>
        </w:rPr>
        <w:t>facture</w:t>
      </w:r>
      <w:r>
        <w:rPr>
          <w:rFonts w:ascii="Times New Roman" w:hAnsi="Times New Roman" w:cs="Times New Roman"/>
          <w:sz w:val="24"/>
          <w:szCs w:val="24"/>
        </w:rPr>
        <w:t xml:space="preserve"> correspondant</w:t>
      </w:r>
      <w:r w:rsidR="00471143">
        <w:rPr>
          <w:rFonts w:ascii="Times New Roman" w:hAnsi="Times New Roman" w:cs="Times New Roman"/>
          <w:sz w:val="24"/>
          <w:szCs w:val="24"/>
        </w:rPr>
        <w:t>e au</w:t>
      </w:r>
      <w:r>
        <w:rPr>
          <w:rFonts w:ascii="Times New Roman" w:hAnsi="Times New Roman" w:cs="Times New Roman"/>
          <w:sz w:val="24"/>
          <w:szCs w:val="24"/>
        </w:rPr>
        <w:t xml:space="preserve"> fournisseur renseigné</w:t>
      </w:r>
    </w:p>
    <w:p w14:paraId="6A240287" w14:textId="2E6038A2" w:rsidR="000D29F0" w:rsidRDefault="00465DC8" w:rsidP="00B669E4">
      <w:pPr>
        <w:tabs>
          <w:tab w:val="left" w:pos="2010"/>
        </w:tabs>
      </w:pPr>
      <w:r>
        <w:rPr>
          <w:noProof/>
        </w:rPr>
        <w:drawing>
          <wp:inline distT="0" distB="0" distL="0" distR="0" wp14:anchorId="630FA898" wp14:editId="405C4217">
            <wp:extent cx="5963920" cy="3332480"/>
            <wp:effectExtent l="0" t="0" r="5080" b="0"/>
            <wp:docPr id="51" name="Image 51" descr="Macintosh HD:Users:jean-michelly:Projets:Diagramme de séquence:Séquence SuiviFournisseur:Sequence VisualiserFa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ean-michelly:Projets:Diagramme de séquence:Séquence SuiviFournisseur:Sequence VisualiserFactur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63920" cy="3332480"/>
                    </a:xfrm>
                    <a:prstGeom prst="rect">
                      <a:avLst/>
                    </a:prstGeom>
                    <a:noFill/>
                    <a:ln>
                      <a:noFill/>
                    </a:ln>
                  </pic:spPr>
                </pic:pic>
              </a:graphicData>
            </a:graphic>
          </wp:inline>
        </w:drawing>
      </w:r>
    </w:p>
    <w:p w14:paraId="11E25623" w14:textId="77777777" w:rsidR="00377AB2" w:rsidRDefault="00377AB2" w:rsidP="00B669E4">
      <w:pPr>
        <w:tabs>
          <w:tab w:val="left" w:pos="2010"/>
        </w:tabs>
      </w:pPr>
    </w:p>
    <w:p w14:paraId="330F40D3" w14:textId="77777777" w:rsidR="00377AB2" w:rsidRDefault="00377AB2" w:rsidP="00B669E4">
      <w:pPr>
        <w:tabs>
          <w:tab w:val="left" w:pos="2010"/>
        </w:tabs>
      </w:pPr>
    </w:p>
    <w:p w14:paraId="6B36BCC3" w14:textId="77777777" w:rsidR="00377AB2" w:rsidRDefault="00377AB2" w:rsidP="00B669E4">
      <w:pPr>
        <w:tabs>
          <w:tab w:val="left" w:pos="2010"/>
        </w:tabs>
      </w:pPr>
    </w:p>
    <w:p w14:paraId="2DF46413" w14:textId="77777777" w:rsidR="00377AB2" w:rsidRDefault="00377AB2" w:rsidP="00B669E4">
      <w:pPr>
        <w:tabs>
          <w:tab w:val="left" w:pos="2010"/>
        </w:tabs>
      </w:pPr>
    </w:p>
    <w:p w14:paraId="13B001A6" w14:textId="77777777" w:rsidR="00377AB2" w:rsidRDefault="00377AB2" w:rsidP="00B669E4">
      <w:pPr>
        <w:tabs>
          <w:tab w:val="left" w:pos="2010"/>
        </w:tabs>
      </w:pPr>
    </w:p>
    <w:p w14:paraId="3311FD7D" w14:textId="77777777" w:rsidR="00377AB2" w:rsidRDefault="00377AB2" w:rsidP="00B669E4">
      <w:pPr>
        <w:tabs>
          <w:tab w:val="left" w:pos="2010"/>
        </w:tabs>
      </w:pPr>
    </w:p>
    <w:p w14:paraId="3C69753F" w14:textId="77777777" w:rsidR="00465DC8" w:rsidRDefault="00465DC8" w:rsidP="00B669E4">
      <w:pPr>
        <w:tabs>
          <w:tab w:val="left" w:pos="2010"/>
        </w:tabs>
      </w:pPr>
    </w:p>
    <w:p w14:paraId="34C3B5EC" w14:textId="77777777" w:rsidR="00465DC8" w:rsidRDefault="00465DC8" w:rsidP="00B669E4">
      <w:pPr>
        <w:tabs>
          <w:tab w:val="left" w:pos="2010"/>
        </w:tabs>
      </w:pPr>
    </w:p>
    <w:p w14:paraId="5326F5E0" w14:textId="77777777" w:rsidR="00465DC8" w:rsidRDefault="00465DC8" w:rsidP="00B669E4">
      <w:pPr>
        <w:tabs>
          <w:tab w:val="left" w:pos="2010"/>
        </w:tabs>
      </w:pPr>
    </w:p>
    <w:p w14:paraId="6C48AB1E" w14:textId="49C70CB9" w:rsidR="00377AB2" w:rsidRPr="00D53C62" w:rsidRDefault="00377AB2" w:rsidP="00377AB2">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lastRenderedPageBreak/>
        <w:t xml:space="preserve">Enregistrer une facture </w:t>
      </w:r>
    </w:p>
    <w:p w14:paraId="3AD98F57" w14:textId="07280FD0"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F50DF9">
        <w:rPr>
          <w:rFonts w:ascii="Times New Roman" w:hAnsi="Times New Roman" w:cs="Times New Roman"/>
          <w:sz w:val="24"/>
          <w:szCs w:val="24"/>
        </w:rPr>
        <w:t>Enregistrer</w:t>
      </w:r>
      <w:r>
        <w:rPr>
          <w:rFonts w:ascii="Times New Roman" w:hAnsi="Times New Roman" w:cs="Times New Roman"/>
          <w:sz w:val="24"/>
          <w:szCs w:val="24"/>
        </w:rPr>
        <w:t xml:space="preserve"> une facture </w:t>
      </w:r>
    </w:p>
    <w:p w14:paraId="475CD6BE" w14:textId="77777777"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Pr>
          <w:rFonts w:ascii="Times New Roman" w:hAnsi="Times New Roman" w:cs="Times New Roman"/>
          <w:sz w:val="24"/>
          <w:szCs w:val="24"/>
        </w:rPr>
        <w:t>Comptabilité</w:t>
      </w:r>
    </w:p>
    <w:p w14:paraId="4FA72491" w14:textId="77777777"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A32BDF1" w14:textId="76F86EBD"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1C2715">
        <w:rPr>
          <w:rFonts w:ascii="Times New Roman" w:hAnsi="Times New Roman" w:cs="Times New Roman"/>
          <w:sz w:val="24"/>
          <w:szCs w:val="24"/>
        </w:rPr>
        <w:t>Garder une trace du paiement du fournisseur</w:t>
      </w:r>
      <w:r>
        <w:rPr>
          <w:rFonts w:ascii="Times New Roman" w:hAnsi="Times New Roman" w:cs="Times New Roman"/>
          <w:sz w:val="24"/>
          <w:szCs w:val="24"/>
        </w:rPr>
        <w:t xml:space="preserve"> </w:t>
      </w:r>
    </w:p>
    <w:p w14:paraId="67ADBCA3" w14:textId="525102B1" w:rsidR="00377AB2" w:rsidRPr="00D53C6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Pr>
          <w:rFonts w:ascii="Times New Roman" w:hAnsi="Times New Roman" w:cs="Times New Roman"/>
          <w:sz w:val="24"/>
          <w:szCs w:val="24"/>
        </w:rPr>
        <w:t xml:space="preserve">Le fournisseur a </w:t>
      </w:r>
      <w:r w:rsidR="002B5746">
        <w:rPr>
          <w:rFonts w:ascii="Times New Roman" w:hAnsi="Times New Roman" w:cs="Times New Roman"/>
          <w:sz w:val="24"/>
          <w:szCs w:val="24"/>
        </w:rPr>
        <w:t>envoyé sa facture</w:t>
      </w:r>
    </w:p>
    <w:p w14:paraId="0F2A9D3F" w14:textId="21B97B37" w:rsidR="00377AB2" w:rsidRPr="00D53C62" w:rsidRDefault="00377AB2" w:rsidP="00377AB2">
      <w:pPr>
        <w:pStyle w:val="Corps"/>
        <w:rPr>
          <w:rFonts w:ascii="Times New Roman" w:hAnsi="Times New Roman" w:cs="Times New Roman"/>
          <w:sz w:val="24"/>
          <w:szCs w:val="24"/>
        </w:rPr>
      </w:pPr>
      <w:r>
        <w:rPr>
          <w:rFonts w:ascii="Times New Roman" w:hAnsi="Times New Roman" w:cs="Times New Roman"/>
          <w:sz w:val="24"/>
          <w:szCs w:val="24"/>
        </w:rPr>
        <w:t xml:space="preserve">Post-conditions : La comptabilité </w:t>
      </w:r>
      <w:r w:rsidR="004742A7">
        <w:rPr>
          <w:rFonts w:ascii="Times New Roman" w:hAnsi="Times New Roman" w:cs="Times New Roman"/>
          <w:sz w:val="24"/>
          <w:szCs w:val="24"/>
        </w:rPr>
        <w:t>clôture la mission du fournisseur</w:t>
      </w:r>
    </w:p>
    <w:p w14:paraId="70DF402B" w14:textId="77777777" w:rsidR="00377AB2" w:rsidRDefault="00377AB2" w:rsidP="00377AB2">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3FAD99FF" w14:textId="7B911C4A" w:rsidR="00377AB2" w:rsidRDefault="00377AB2" w:rsidP="00377AB2">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clique sur le bouton « </w:t>
      </w:r>
      <w:r w:rsidR="0084582F">
        <w:rPr>
          <w:rFonts w:ascii="Times New Roman" w:hAnsi="Times New Roman" w:cs="Times New Roman"/>
          <w:sz w:val="24"/>
          <w:szCs w:val="24"/>
        </w:rPr>
        <w:t>Enregistrer</w:t>
      </w:r>
      <w:r>
        <w:rPr>
          <w:rFonts w:ascii="Times New Roman" w:hAnsi="Times New Roman" w:cs="Times New Roman"/>
          <w:sz w:val="24"/>
          <w:szCs w:val="24"/>
        </w:rPr>
        <w:t xml:space="preserve"> une facture »</w:t>
      </w:r>
    </w:p>
    <w:p w14:paraId="01F9A687" w14:textId="77777777" w:rsidR="00377AB2" w:rsidRDefault="00377AB2" w:rsidP="00377AB2">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La comptabilité renseigne le nom du fournisseur</w:t>
      </w:r>
    </w:p>
    <w:p w14:paraId="6176492E" w14:textId="77777777" w:rsidR="00377AB2" w:rsidRDefault="00377AB2" w:rsidP="00377AB2">
      <w:pPr>
        <w:pStyle w:val="Corps"/>
        <w:numPr>
          <w:ilvl w:val="0"/>
          <w:numId w:val="35"/>
        </w:numPr>
        <w:rPr>
          <w:rFonts w:ascii="Times New Roman" w:hAnsi="Times New Roman" w:cs="Times New Roman"/>
          <w:sz w:val="24"/>
          <w:szCs w:val="24"/>
        </w:rPr>
      </w:pPr>
      <w:r>
        <w:rPr>
          <w:rFonts w:ascii="Times New Roman" w:hAnsi="Times New Roman" w:cs="Times New Roman"/>
          <w:sz w:val="24"/>
          <w:szCs w:val="24"/>
        </w:rPr>
        <w:t>Le système renvois la facture correspondante au fournisseur renseigné</w:t>
      </w:r>
    </w:p>
    <w:p w14:paraId="34DFF40D" w14:textId="77777777" w:rsidR="0069096B" w:rsidRDefault="0069096B" w:rsidP="00B669E4">
      <w:pPr>
        <w:tabs>
          <w:tab w:val="left" w:pos="2010"/>
        </w:tabs>
      </w:pPr>
    </w:p>
    <w:p w14:paraId="0EA254B1" w14:textId="77777777" w:rsidR="0069096B" w:rsidRDefault="0069096B" w:rsidP="00B669E4">
      <w:pPr>
        <w:tabs>
          <w:tab w:val="left" w:pos="2010"/>
        </w:tabs>
      </w:pPr>
    </w:p>
    <w:p w14:paraId="0497C619" w14:textId="77777777" w:rsidR="0069096B" w:rsidRDefault="0069096B" w:rsidP="00B669E4">
      <w:pPr>
        <w:tabs>
          <w:tab w:val="left" w:pos="2010"/>
        </w:tabs>
      </w:pPr>
    </w:p>
    <w:p w14:paraId="4D975E9C" w14:textId="77777777" w:rsidR="0069096B" w:rsidRDefault="0069096B" w:rsidP="00B669E4">
      <w:pPr>
        <w:tabs>
          <w:tab w:val="left" w:pos="2010"/>
        </w:tabs>
      </w:pPr>
    </w:p>
    <w:p w14:paraId="431562FC" w14:textId="77777777" w:rsidR="0069096B" w:rsidRDefault="0069096B" w:rsidP="00B669E4">
      <w:pPr>
        <w:tabs>
          <w:tab w:val="left" w:pos="2010"/>
        </w:tabs>
      </w:pPr>
    </w:p>
    <w:p w14:paraId="26832EFF" w14:textId="77777777" w:rsidR="0069096B" w:rsidRDefault="0069096B" w:rsidP="00B669E4">
      <w:pPr>
        <w:tabs>
          <w:tab w:val="left" w:pos="2010"/>
        </w:tabs>
      </w:pPr>
    </w:p>
    <w:p w14:paraId="6503E012" w14:textId="60082E2A" w:rsidR="0069096B" w:rsidRPr="00D53C62" w:rsidRDefault="0069096B" w:rsidP="0069096B">
      <w:pPr>
        <w:pStyle w:val="Ss-section3"/>
        <w:numPr>
          <w:ilvl w:val="0"/>
          <w:numId w:val="13"/>
        </w:numPr>
        <w:rPr>
          <w:rFonts w:ascii="Times New Roman" w:hAnsi="Times New Roman" w:cs="Times New Roman"/>
          <w:sz w:val="24"/>
          <w:szCs w:val="24"/>
          <w:u w:val="single"/>
        </w:rPr>
      </w:pPr>
      <w:r>
        <w:rPr>
          <w:rFonts w:ascii="Times New Roman" w:hAnsi="Times New Roman" w:cs="Times New Roman"/>
          <w:sz w:val="24"/>
          <w:szCs w:val="24"/>
          <w:u w:val="single"/>
        </w:rPr>
        <w:t>Envoyer un compte rendu mensuel</w:t>
      </w:r>
    </w:p>
    <w:p w14:paraId="60B7EFC0" w14:textId="6CF6EA59"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Titre : </w:t>
      </w:r>
      <w:r w:rsidR="001B1BC0">
        <w:rPr>
          <w:rFonts w:ascii="Times New Roman" w:hAnsi="Times New Roman" w:cs="Times New Roman"/>
          <w:sz w:val="24"/>
          <w:szCs w:val="24"/>
        </w:rPr>
        <w:t>Envoyer</w:t>
      </w:r>
      <w:r>
        <w:rPr>
          <w:rFonts w:ascii="Times New Roman" w:hAnsi="Times New Roman" w:cs="Times New Roman"/>
          <w:sz w:val="24"/>
          <w:szCs w:val="24"/>
        </w:rPr>
        <w:t xml:space="preserve"> </w:t>
      </w:r>
      <w:r w:rsidR="001B1BC0">
        <w:rPr>
          <w:rFonts w:ascii="Times New Roman" w:hAnsi="Times New Roman" w:cs="Times New Roman"/>
          <w:sz w:val="24"/>
          <w:szCs w:val="24"/>
        </w:rPr>
        <w:t>un</w:t>
      </w:r>
      <w:r>
        <w:rPr>
          <w:rFonts w:ascii="Times New Roman" w:hAnsi="Times New Roman" w:cs="Times New Roman"/>
          <w:sz w:val="24"/>
          <w:szCs w:val="24"/>
        </w:rPr>
        <w:t xml:space="preserve"> </w:t>
      </w:r>
      <w:r w:rsidR="001B1BC0">
        <w:rPr>
          <w:rFonts w:ascii="Times New Roman" w:hAnsi="Times New Roman" w:cs="Times New Roman"/>
          <w:sz w:val="24"/>
          <w:szCs w:val="24"/>
        </w:rPr>
        <w:t>compte rendu mensuel</w:t>
      </w:r>
      <w:r>
        <w:rPr>
          <w:rFonts w:ascii="Times New Roman" w:hAnsi="Times New Roman" w:cs="Times New Roman"/>
          <w:sz w:val="24"/>
          <w:szCs w:val="24"/>
        </w:rPr>
        <w:t xml:space="preserve"> </w:t>
      </w:r>
    </w:p>
    <w:p w14:paraId="0B757118" w14:textId="6E38B687"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principal : </w:t>
      </w:r>
      <w:r w:rsidR="00EE166B">
        <w:rPr>
          <w:rFonts w:ascii="Times New Roman" w:hAnsi="Times New Roman" w:cs="Times New Roman"/>
          <w:sz w:val="24"/>
          <w:szCs w:val="24"/>
        </w:rPr>
        <w:t>Fournisseur</w:t>
      </w:r>
    </w:p>
    <w:p w14:paraId="33805F1D" w14:textId="77777777"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Acteur secondaire : </w:t>
      </w:r>
    </w:p>
    <w:p w14:paraId="5ECDBA9E" w14:textId="5A29184B"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Objectifs : </w:t>
      </w:r>
      <w:r w:rsidR="004654E8">
        <w:rPr>
          <w:rFonts w:ascii="Times New Roman" w:hAnsi="Times New Roman" w:cs="Times New Roman"/>
          <w:sz w:val="24"/>
          <w:szCs w:val="24"/>
        </w:rPr>
        <w:t>Remonter les activités du fournisseur</w:t>
      </w:r>
      <w:r>
        <w:rPr>
          <w:rFonts w:ascii="Times New Roman" w:hAnsi="Times New Roman" w:cs="Times New Roman"/>
          <w:sz w:val="24"/>
          <w:szCs w:val="24"/>
        </w:rPr>
        <w:t xml:space="preserve"> </w:t>
      </w:r>
    </w:p>
    <w:p w14:paraId="157D2C7F" w14:textId="7606FA19" w:rsidR="0069096B" w:rsidRPr="00D53C62"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Pré-conditions : </w:t>
      </w:r>
      <w:r>
        <w:rPr>
          <w:rFonts w:ascii="Times New Roman" w:hAnsi="Times New Roman" w:cs="Times New Roman"/>
          <w:sz w:val="24"/>
          <w:szCs w:val="24"/>
        </w:rPr>
        <w:t xml:space="preserve">Le fournisseur a </w:t>
      </w:r>
      <w:r w:rsidR="00B6564D">
        <w:rPr>
          <w:rFonts w:ascii="Times New Roman" w:hAnsi="Times New Roman" w:cs="Times New Roman"/>
          <w:sz w:val="24"/>
          <w:szCs w:val="24"/>
        </w:rPr>
        <w:t>commenc</w:t>
      </w:r>
      <w:r>
        <w:rPr>
          <w:rFonts w:ascii="Times New Roman" w:hAnsi="Times New Roman" w:cs="Times New Roman"/>
          <w:sz w:val="24"/>
          <w:szCs w:val="24"/>
        </w:rPr>
        <w:t>é sa mission</w:t>
      </w:r>
    </w:p>
    <w:p w14:paraId="7E20C997" w14:textId="2029DE1D" w:rsidR="0069096B" w:rsidRPr="00D53C62" w:rsidRDefault="0069096B" w:rsidP="0069096B">
      <w:pPr>
        <w:pStyle w:val="Corps"/>
        <w:rPr>
          <w:rFonts w:ascii="Times New Roman" w:hAnsi="Times New Roman" w:cs="Times New Roman"/>
          <w:sz w:val="24"/>
          <w:szCs w:val="24"/>
        </w:rPr>
      </w:pPr>
      <w:r>
        <w:rPr>
          <w:rFonts w:ascii="Times New Roman" w:hAnsi="Times New Roman" w:cs="Times New Roman"/>
          <w:sz w:val="24"/>
          <w:szCs w:val="24"/>
        </w:rPr>
        <w:t xml:space="preserve">Post-conditions : La comptabilité </w:t>
      </w:r>
      <w:r w:rsidR="00756A90">
        <w:rPr>
          <w:rFonts w:ascii="Times New Roman" w:hAnsi="Times New Roman" w:cs="Times New Roman"/>
          <w:sz w:val="24"/>
          <w:szCs w:val="24"/>
        </w:rPr>
        <w:t>ajoute a</w:t>
      </w:r>
      <w:r w:rsidR="00CC1FA2">
        <w:rPr>
          <w:rFonts w:ascii="Times New Roman" w:hAnsi="Times New Roman" w:cs="Times New Roman"/>
          <w:sz w:val="24"/>
          <w:szCs w:val="24"/>
        </w:rPr>
        <w:t>u suivi</w:t>
      </w:r>
      <w:r w:rsidR="00756A90">
        <w:rPr>
          <w:rFonts w:ascii="Times New Roman" w:hAnsi="Times New Roman" w:cs="Times New Roman"/>
          <w:sz w:val="24"/>
          <w:szCs w:val="24"/>
        </w:rPr>
        <w:t xml:space="preserve"> d’activité </w:t>
      </w:r>
    </w:p>
    <w:p w14:paraId="4AE2B4AB" w14:textId="77777777" w:rsidR="0069096B" w:rsidRDefault="0069096B" w:rsidP="0069096B">
      <w:pPr>
        <w:pStyle w:val="Corps"/>
        <w:rPr>
          <w:rFonts w:ascii="Times New Roman" w:hAnsi="Times New Roman" w:cs="Times New Roman"/>
          <w:sz w:val="24"/>
          <w:szCs w:val="24"/>
        </w:rPr>
      </w:pPr>
      <w:r w:rsidRPr="00D53C62">
        <w:rPr>
          <w:rFonts w:ascii="Times New Roman" w:hAnsi="Times New Roman" w:cs="Times New Roman"/>
          <w:sz w:val="24"/>
          <w:szCs w:val="24"/>
        </w:rPr>
        <w:t xml:space="preserve">Flots d'évènements : </w:t>
      </w:r>
    </w:p>
    <w:p w14:paraId="7639E60D" w14:textId="342F1E93" w:rsidR="0069096B" w:rsidRDefault="00DA4E7E" w:rsidP="00B447CA">
      <w:pPr>
        <w:pStyle w:val="Corps"/>
        <w:numPr>
          <w:ilvl w:val="0"/>
          <w:numId w:val="37"/>
        </w:numPr>
        <w:rPr>
          <w:rFonts w:ascii="Times New Roman" w:hAnsi="Times New Roman" w:cs="Times New Roman"/>
          <w:sz w:val="24"/>
          <w:szCs w:val="24"/>
        </w:rPr>
      </w:pPr>
      <w:r>
        <w:rPr>
          <w:rFonts w:ascii="Times New Roman" w:hAnsi="Times New Roman" w:cs="Times New Roman"/>
          <w:sz w:val="24"/>
          <w:szCs w:val="24"/>
        </w:rPr>
        <w:t>Le</w:t>
      </w:r>
      <w:r w:rsidR="0069096B">
        <w:rPr>
          <w:rFonts w:ascii="Times New Roman" w:hAnsi="Times New Roman" w:cs="Times New Roman"/>
          <w:sz w:val="24"/>
          <w:szCs w:val="24"/>
        </w:rPr>
        <w:t xml:space="preserve"> </w:t>
      </w:r>
      <w:r w:rsidR="0088264C">
        <w:rPr>
          <w:rFonts w:ascii="Times New Roman" w:hAnsi="Times New Roman" w:cs="Times New Roman"/>
          <w:sz w:val="24"/>
          <w:szCs w:val="24"/>
        </w:rPr>
        <w:t>fournisseur</w:t>
      </w:r>
      <w:r w:rsidR="0069096B">
        <w:rPr>
          <w:rFonts w:ascii="Times New Roman" w:hAnsi="Times New Roman" w:cs="Times New Roman"/>
          <w:sz w:val="24"/>
          <w:szCs w:val="24"/>
        </w:rPr>
        <w:t xml:space="preserve"> clique sur le bouton « </w:t>
      </w:r>
      <w:r>
        <w:rPr>
          <w:rFonts w:ascii="Times New Roman" w:hAnsi="Times New Roman" w:cs="Times New Roman"/>
          <w:sz w:val="24"/>
          <w:szCs w:val="24"/>
        </w:rPr>
        <w:t>Envoyer</w:t>
      </w:r>
      <w:r w:rsidR="0069096B">
        <w:rPr>
          <w:rFonts w:ascii="Times New Roman" w:hAnsi="Times New Roman" w:cs="Times New Roman"/>
          <w:sz w:val="24"/>
          <w:szCs w:val="24"/>
        </w:rPr>
        <w:t xml:space="preserve"> </w:t>
      </w:r>
      <w:r>
        <w:rPr>
          <w:rFonts w:ascii="Times New Roman" w:hAnsi="Times New Roman" w:cs="Times New Roman"/>
          <w:sz w:val="24"/>
          <w:szCs w:val="24"/>
        </w:rPr>
        <w:t>un</w:t>
      </w:r>
      <w:r w:rsidR="0069096B">
        <w:rPr>
          <w:rFonts w:ascii="Times New Roman" w:hAnsi="Times New Roman" w:cs="Times New Roman"/>
          <w:sz w:val="24"/>
          <w:szCs w:val="24"/>
        </w:rPr>
        <w:t xml:space="preserve"> </w:t>
      </w:r>
      <w:r>
        <w:rPr>
          <w:rFonts w:ascii="Times New Roman" w:hAnsi="Times New Roman" w:cs="Times New Roman"/>
          <w:sz w:val="24"/>
          <w:szCs w:val="24"/>
        </w:rPr>
        <w:t>compte rendu mensuel</w:t>
      </w:r>
      <w:r w:rsidR="0069096B">
        <w:rPr>
          <w:rFonts w:ascii="Times New Roman" w:hAnsi="Times New Roman" w:cs="Times New Roman"/>
          <w:sz w:val="24"/>
          <w:szCs w:val="24"/>
        </w:rPr>
        <w:t>»</w:t>
      </w:r>
    </w:p>
    <w:p w14:paraId="263B6A13" w14:textId="347D9ACC" w:rsidR="0069096B" w:rsidRDefault="00FF1A5F" w:rsidP="00B447CA">
      <w:pPr>
        <w:pStyle w:val="Corps"/>
        <w:numPr>
          <w:ilvl w:val="0"/>
          <w:numId w:val="37"/>
        </w:numPr>
        <w:rPr>
          <w:rFonts w:ascii="Times New Roman" w:hAnsi="Times New Roman" w:cs="Times New Roman"/>
          <w:sz w:val="24"/>
          <w:szCs w:val="24"/>
        </w:rPr>
      </w:pPr>
      <w:r>
        <w:rPr>
          <w:rFonts w:ascii="Times New Roman" w:hAnsi="Times New Roman" w:cs="Times New Roman"/>
          <w:sz w:val="24"/>
          <w:szCs w:val="24"/>
        </w:rPr>
        <w:t xml:space="preserve">Le </w:t>
      </w:r>
    </w:p>
    <w:p w14:paraId="50611D5D" w14:textId="77777777" w:rsidR="0069096B" w:rsidRDefault="0069096B" w:rsidP="00B447CA">
      <w:pPr>
        <w:pStyle w:val="Corps"/>
        <w:numPr>
          <w:ilvl w:val="0"/>
          <w:numId w:val="37"/>
        </w:numPr>
        <w:rPr>
          <w:rFonts w:ascii="Times New Roman" w:hAnsi="Times New Roman" w:cs="Times New Roman"/>
          <w:sz w:val="24"/>
          <w:szCs w:val="24"/>
        </w:rPr>
      </w:pPr>
      <w:r>
        <w:rPr>
          <w:rFonts w:ascii="Times New Roman" w:hAnsi="Times New Roman" w:cs="Times New Roman"/>
          <w:sz w:val="24"/>
          <w:szCs w:val="24"/>
        </w:rPr>
        <w:t>Le système renvois la facture correspondante au fournisseur renseigné</w:t>
      </w:r>
    </w:p>
    <w:p w14:paraId="0281EFEE" w14:textId="77777777" w:rsidR="000D29F0" w:rsidRDefault="000D29F0" w:rsidP="00B669E4">
      <w:pPr>
        <w:tabs>
          <w:tab w:val="left" w:pos="2010"/>
        </w:tabs>
      </w:pPr>
    </w:p>
    <w:p w14:paraId="4DDE2CBD" w14:textId="77777777" w:rsidR="000D29F0" w:rsidRDefault="000D29F0" w:rsidP="00B669E4">
      <w:pPr>
        <w:tabs>
          <w:tab w:val="left" w:pos="2010"/>
        </w:tabs>
      </w:pPr>
    </w:p>
    <w:p w14:paraId="5F67401A" w14:textId="77777777" w:rsidR="000D29F0" w:rsidRDefault="000D29F0" w:rsidP="00B669E4">
      <w:pPr>
        <w:tabs>
          <w:tab w:val="left" w:pos="2010"/>
        </w:tabs>
      </w:pPr>
    </w:p>
    <w:p w14:paraId="17131671" w14:textId="77777777" w:rsidR="000D29F0" w:rsidRDefault="000D29F0" w:rsidP="00B669E4">
      <w:pPr>
        <w:tabs>
          <w:tab w:val="left" w:pos="2010"/>
        </w:tabs>
      </w:pPr>
    </w:p>
    <w:p w14:paraId="52509D3B" w14:textId="77777777" w:rsidR="000D29F0" w:rsidRDefault="000D29F0" w:rsidP="00B669E4">
      <w:pPr>
        <w:tabs>
          <w:tab w:val="left" w:pos="2010"/>
        </w:tabs>
      </w:pPr>
    </w:p>
    <w:p w14:paraId="79ACB267" w14:textId="77777777" w:rsidR="000D29F0" w:rsidRDefault="000D29F0" w:rsidP="00B669E4">
      <w:pPr>
        <w:tabs>
          <w:tab w:val="left" w:pos="2010"/>
        </w:tabs>
      </w:pPr>
    </w:p>
    <w:p w14:paraId="71450EAE" w14:textId="77777777" w:rsidR="000D29F0" w:rsidRDefault="000D29F0" w:rsidP="00B669E4">
      <w:pPr>
        <w:tabs>
          <w:tab w:val="left" w:pos="2010"/>
        </w:tabs>
      </w:pPr>
    </w:p>
    <w:p w14:paraId="01510D65" w14:textId="77777777" w:rsidR="000D29F0" w:rsidRDefault="000D29F0" w:rsidP="00B669E4">
      <w:pPr>
        <w:tabs>
          <w:tab w:val="left" w:pos="2010"/>
        </w:tabs>
      </w:pPr>
    </w:p>
    <w:p w14:paraId="1D7B89A0" w14:textId="77777777" w:rsidR="000D29F0" w:rsidRDefault="000D29F0" w:rsidP="00B669E4">
      <w:pPr>
        <w:tabs>
          <w:tab w:val="left" w:pos="2010"/>
        </w:tabs>
      </w:pPr>
    </w:p>
    <w:p w14:paraId="275B7FDE" w14:textId="77777777" w:rsidR="000D29F0" w:rsidRDefault="000D29F0" w:rsidP="00B669E4">
      <w:pPr>
        <w:tabs>
          <w:tab w:val="left" w:pos="2010"/>
        </w:tabs>
      </w:pPr>
    </w:p>
    <w:p w14:paraId="7C45243A" w14:textId="77777777" w:rsidR="000D29F0" w:rsidRDefault="000D29F0" w:rsidP="00B669E4">
      <w:pPr>
        <w:tabs>
          <w:tab w:val="left" w:pos="2010"/>
        </w:tabs>
      </w:pPr>
    </w:p>
    <w:p w14:paraId="038BAC96" w14:textId="77777777" w:rsidR="000D29F0" w:rsidRDefault="000D29F0" w:rsidP="00B669E4">
      <w:pPr>
        <w:tabs>
          <w:tab w:val="left" w:pos="2010"/>
        </w:tabs>
      </w:pPr>
    </w:p>
    <w:p w14:paraId="4020B202" w14:textId="4FE06988" w:rsidR="00FF6169" w:rsidRDefault="00FF6169" w:rsidP="00211F07">
      <w:pPr>
        <w:pStyle w:val="Titre2"/>
      </w:pPr>
      <w:r w:rsidRPr="00013335">
        <w:br w:type="column"/>
      </w:r>
      <w:bookmarkStart w:id="45" w:name="_Toc264813815"/>
      <w:r w:rsidRPr="00013335">
        <w:lastRenderedPageBreak/>
        <w:t xml:space="preserve"> </w:t>
      </w:r>
      <w:r>
        <w:t>Modélisation statique du systeme d’information</w:t>
      </w:r>
      <w:bookmarkEnd w:id="45"/>
    </w:p>
    <w:p w14:paraId="14992197" w14:textId="77777777" w:rsidR="006030A6" w:rsidRDefault="006030A6" w:rsidP="006030A6"/>
    <w:p w14:paraId="51AA53F4" w14:textId="727D62E1" w:rsidR="006030A6" w:rsidRDefault="006030A6" w:rsidP="006030A6">
      <w:r>
        <w:t xml:space="preserve">Dans cette nouvelle phase, nous </w:t>
      </w:r>
      <w:r w:rsidR="00A60DFD">
        <w:t>appliquerons les concepts du domaine en décomposant notre modèle de domaine</w:t>
      </w:r>
      <w:r w:rsidR="00F203ED">
        <w:t xml:space="preserve"> général</w:t>
      </w:r>
      <w:r w:rsidR="000D707A">
        <w:t xml:space="preserve"> de notre système d’information</w:t>
      </w:r>
      <w:r w:rsidR="006B0E20">
        <w:t xml:space="preserve"> en 3</w:t>
      </w:r>
      <w:r w:rsidR="00A60DFD">
        <w:t xml:space="preserve"> sous domaines</w:t>
      </w:r>
      <w:r w:rsidR="00FF4FE6">
        <w:t xml:space="preserve">. </w:t>
      </w:r>
      <w:r w:rsidR="004E6654">
        <w:t>Afin de réaliser</w:t>
      </w:r>
      <w:r w:rsidR="008319A3">
        <w:t xml:space="preserve"> </w:t>
      </w:r>
    </w:p>
    <w:p w14:paraId="64533E7F" w14:textId="2E5A0777" w:rsidR="009C312E" w:rsidRDefault="009C312E" w:rsidP="009C312E">
      <w:pPr>
        <w:pStyle w:val="Titre3"/>
      </w:pPr>
      <w:bookmarkStart w:id="46" w:name="_Toc264813816"/>
      <w:r>
        <w:t>Sous domaine de la gestion des demandes des clients</w:t>
      </w:r>
      <w:bookmarkEnd w:id="46"/>
    </w:p>
    <w:p w14:paraId="693792B1" w14:textId="5F7531CF" w:rsidR="009C312E" w:rsidRDefault="00E56BF0" w:rsidP="006030A6">
      <w:r>
        <w:rPr>
          <w:noProof/>
        </w:rPr>
        <w:drawing>
          <wp:inline distT="0" distB="0" distL="0" distR="0" wp14:anchorId="4F038BC2" wp14:editId="5692F95C">
            <wp:extent cx="5730240" cy="4053840"/>
            <wp:effectExtent l="0" t="0" r="10160" b="10160"/>
            <wp:docPr id="47" name="Image 47" descr="Macintosh HD:Users:jean-michelly:Projets:Modèle de domaine:Domaine_DemandesCli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ean-michelly:Projets:Modèle de domaine:Domaine_DemandesClient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0240" cy="4053840"/>
                    </a:xfrm>
                    <a:prstGeom prst="rect">
                      <a:avLst/>
                    </a:prstGeom>
                    <a:noFill/>
                    <a:ln>
                      <a:noFill/>
                    </a:ln>
                  </pic:spPr>
                </pic:pic>
              </a:graphicData>
            </a:graphic>
          </wp:inline>
        </w:drawing>
      </w:r>
    </w:p>
    <w:p w14:paraId="2068BAC1" w14:textId="6582159B" w:rsidR="000D29F0" w:rsidRDefault="00483560" w:rsidP="00483560">
      <w:pPr>
        <w:pStyle w:val="Titre3"/>
      </w:pPr>
      <w:bookmarkStart w:id="47" w:name="_Toc264813817"/>
      <w:r>
        <w:lastRenderedPageBreak/>
        <w:t xml:space="preserve">Sous domaine </w:t>
      </w:r>
      <w:r w:rsidR="00FF1E78">
        <w:t>de la gestion des recherches de fournisseurs</w:t>
      </w:r>
      <w:bookmarkEnd w:id="47"/>
    </w:p>
    <w:p w14:paraId="18F86BF4" w14:textId="1AD11C06" w:rsidR="002B52A3" w:rsidRDefault="00EA2059" w:rsidP="002B52A3">
      <w:r>
        <w:rPr>
          <w:noProof/>
        </w:rPr>
        <w:drawing>
          <wp:inline distT="0" distB="0" distL="0" distR="0" wp14:anchorId="4EF8BA2C" wp14:editId="389081D2">
            <wp:extent cx="5963920" cy="5669280"/>
            <wp:effectExtent l="0" t="0" r="5080" b="0"/>
            <wp:docPr id="35" name="Image 35" descr="Macintosh HD:Users:jean-michelly:Projets:Modèle de domaine:Domaine_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ean-michelly:Projets:Modèle de domaine:Domaine_RechercheFournisseu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63920" cy="5669280"/>
                    </a:xfrm>
                    <a:prstGeom prst="rect">
                      <a:avLst/>
                    </a:prstGeom>
                    <a:noFill/>
                    <a:ln>
                      <a:noFill/>
                    </a:ln>
                  </pic:spPr>
                </pic:pic>
              </a:graphicData>
            </a:graphic>
          </wp:inline>
        </w:drawing>
      </w:r>
    </w:p>
    <w:p w14:paraId="698319CF" w14:textId="77777777" w:rsidR="00FF1E78" w:rsidRDefault="00FF1E78" w:rsidP="00FF1E78"/>
    <w:p w14:paraId="412895EF" w14:textId="727EA0DD" w:rsidR="00DA22C2" w:rsidRDefault="00F0623C" w:rsidP="00DA22C2">
      <w:pPr>
        <w:pStyle w:val="Titre3"/>
      </w:pPr>
      <w:bookmarkStart w:id="48" w:name="_Toc264813818"/>
      <w:r>
        <w:lastRenderedPageBreak/>
        <w:t>Sous domaine de la gestion des</w:t>
      </w:r>
      <w:r w:rsidR="003A7FE6">
        <w:t xml:space="preserve"> suivis</w:t>
      </w:r>
      <w:r>
        <w:t xml:space="preserve"> contrats</w:t>
      </w:r>
      <w:bookmarkEnd w:id="48"/>
    </w:p>
    <w:p w14:paraId="3877E25A" w14:textId="490D1276" w:rsidR="00FF1A5F" w:rsidRDefault="00C75BC1" w:rsidP="00FF1A5F">
      <w:r>
        <w:rPr>
          <w:noProof/>
        </w:rPr>
        <w:drawing>
          <wp:inline distT="0" distB="0" distL="0" distR="0" wp14:anchorId="43FFE528" wp14:editId="11C837B0">
            <wp:extent cx="5974080" cy="4003040"/>
            <wp:effectExtent l="0" t="0" r="0" b="10160"/>
            <wp:docPr id="29" name="Image 29" descr="Macintosh HD:Users:jean-michelly:Projets:Modèle de domaine:Domaine_GestionContr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ean-michelly:Projets:Modèle de domaine:Domaine_GestionContrat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4080" cy="4003040"/>
                    </a:xfrm>
                    <a:prstGeom prst="rect">
                      <a:avLst/>
                    </a:prstGeom>
                    <a:noFill/>
                    <a:ln>
                      <a:noFill/>
                    </a:ln>
                  </pic:spPr>
                </pic:pic>
              </a:graphicData>
            </a:graphic>
          </wp:inline>
        </w:drawing>
      </w:r>
    </w:p>
    <w:p w14:paraId="7F9D7E79" w14:textId="504358C7" w:rsidR="00A77470" w:rsidRDefault="00DA22C2" w:rsidP="00A77470">
      <w:pPr>
        <w:pStyle w:val="Titre3"/>
      </w:pPr>
      <w:bookmarkStart w:id="49" w:name="_Toc264813819"/>
      <w:r>
        <w:t>Sous domaine de la gestion des suivis fournisseurs</w:t>
      </w:r>
      <w:bookmarkEnd w:id="49"/>
    </w:p>
    <w:p w14:paraId="5809EE87" w14:textId="77777777" w:rsidR="00A77470" w:rsidRDefault="00A77470" w:rsidP="00A77470"/>
    <w:p w14:paraId="5E2176CC" w14:textId="44D74D65" w:rsidR="00212AF3" w:rsidRPr="00212AF3" w:rsidRDefault="00212AF3" w:rsidP="00212AF3">
      <w:pPr>
        <w:jc w:val="center"/>
        <w:rPr>
          <w:color w:val="FF0000"/>
        </w:rPr>
      </w:pPr>
      <w:r w:rsidRPr="00212AF3">
        <w:rPr>
          <w:color w:val="FF0000"/>
        </w:rPr>
        <w:t>(MA PARTIE)</w:t>
      </w:r>
    </w:p>
    <w:p w14:paraId="60A82DCF" w14:textId="644B1AEE" w:rsidR="00DE390D" w:rsidRDefault="00DE390D" w:rsidP="00DE390D">
      <w:pPr>
        <w:pStyle w:val="Titre1"/>
      </w:pPr>
      <w:bookmarkStart w:id="50" w:name="_Toc264813820"/>
      <w:r>
        <w:t>Conception du nouveau systeme d’information</w:t>
      </w:r>
      <w:bookmarkEnd w:id="50"/>
    </w:p>
    <w:p w14:paraId="1A684B0C" w14:textId="3A768A78" w:rsidR="001804B7" w:rsidRDefault="00211F07" w:rsidP="001804B7">
      <w:pPr>
        <w:pStyle w:val="Titre2"/>
      </w:pPr>
      <w:bookmarkStart w:id="51" w:name="_Toc264813821"/>
      <w:r>
        <w:t>Diagramme de classe – termes du domaine</w:t>
      </w:r>
      <w:bookmarkEnd w:id="51"/>
    </w:p>
    <w:p w14:paraId="70AAEF43" w14:textId="77777777" w:rsidR="001804B7" w:rsidRPr="001804B7" w:rsidRDefault="001804B7" w:rsidP="001804B7"/>
    <w:p w14:paraId="2E13D70A" w14:textId="7D4CE903" w:rsidR="001804B7" w:rsidRPr="001804B7" w:rsidRDefault="001804B7" w:rsidP="001804B7">
      <w:r>
        <w:t xml:space="preserve">Une fois après avoir </w:t>
      </w:r>
      <w:r w:rsidR="00484C25">
        <w:t>cerné toutes</w:t>
      </w:r>
      <w:r>
        <w:t xml:space="preserve"> les fonctionnalités de l’ancien système d’information</w:t>
      </w:r>
      <w:r w:rsidR="00D6654D">
        <w:t xml:space="preserve">, nous allons </w:t>
      </w:r>
      <w:r w:rsidR="00FF65A0">
        <w:t xml:space="preserve">illustrer les relations </w:t>
      </w:r>
      <w:r w:rsidR="00606BB7">
        <w:t>de notre nouveau système d’information avec la base de données</w:t>
      </w:r>
      <w:r w:rsidR="008D7065">
        <w:t xml:space="preserve"> grâce aux diagrammes de classes</w:t>
      </w:r>
      <w:r w:rsidR="00B406D6">
        <w:t xml:space="preserve">. </w:t>
      </w:r>
    </w:p>
    <w:p w14:paraId="113040B5" w14:textId="1C665B99" w:rsidR="00211F07" w:rsidRDefault="00211F07" w:rsidP="00211F07">
      <w:pPr>
        <w:pStyle w:val="Titre3"/>
      </w:pPr>
      <w:bookmarkStart w:id="52" w:name="_Toc264813822"/>
      <w:r>
        <w:t xml:space="preserve">Terme du sous domaine de la gestion des </w:t>
      </w:r>
      <w:r w:rsidR="00F7678D">
        <w:t>demandes des clients</w:t>
      </w:r>
      <w:bookmarkEnd w:id="52"/>
    </w:p>
    <w:p w14:paraId="5669466E" w14:textId="77777777" w:rsidR="00507E96" w:rsidRDefault="00507E96" w:rsidP="00507E96"/>
    <w:p w14:paraId="1FBFCF57" w14:textId="3E45CDDD" w:rsidR="00507E96" w:rsidRDefault="00507E96" w:rsidP="00507E96">
      <w:pPr>
        <w:jc w:val="center"/>
        <w:rPr>
          <w:color w:val="FF0000"/>
        </w:rPr>
      </w:pPr>
      <w:r w:rsidRPr="00507E96">
        <w:rPr>
          <w:color w:val="FF0000"/>
        </w:rPr>
        <w:t xml:space="preserve">A </w:t>
      </w:r>
      <w:r w:rsidR="008F6E04">
        <w:rPr>
          <w:color w:val="FF0000"/>
        </w:rPr>
        <w:t>METTRE</w:t>
      </w:r>
    </w:p>
    <w:p w14:paraId="0008004D" w14:textId="77777777" w:rsidR="00507E96" w:rsidRDefault="00507E96" w:rsidP="00507E96">
      <w:pPr>
        <w:jc w:val="center"/>
        <w:rPr>
          <w:color w:val="FF0000"/>
        </w:rPr>
      </w:pPr>
    </w:p>
    <w:p w14:paraId="4E003A60" w14:textId="77777777" w:rsidR="00507E96" w:rsidRDefault="00507E96" w:rsidP="00507E96">
      <w:pPr>
        <w:jc w:val="center"/>
        <w:rPr>
          <w:color w:val="FF0000"/>
        </w:rPr>
      </w:pPr>
    </w:p>
    <w:p w14:paraId="79CC5BC0" w14:textId="77777777" w:rsidR="00507E96" w:rsidRDefault="00507E96" w:rsidP="00507E96">
      <w:pPr>
        <w:jc w:val="center"/>
        <w:rPr>
          <w:color w:val="FF0000"/>
        </w:rPr>
      </w:pPr>
    </w:p>
    <w:p w14:paraId="2FE8CB4A" w14:textId="77777777" w:rsidR="00507E96" w:rsidRDefault="00507E96" w:rsidP="00507E96">
      <w:pPr>
        <w:jc w:val="center"/>
        <w:rPr>
          <w:color w:val="FF0000"/>
        </w:rPr>
      </w:pPr>
    </w:p>
    <w:p w14:paraId="10CB9726" w14:textId="77777777" w:rsidR="00507E96" w:rsidRDefault="00507E96" w:rsidP="00507E96">
      <w:pPr>
        <w:jc w:val="center"/>
        <w:rPr>
          <w:color w:val="FF0000"/>
        </w:rPr>
      </w:pPr>
    </w:p>
    <w:p w14:paraId="77E12292" w14:textId="77777777" w:rsidR="00507E96" w:rsidRDefault="00507E96" w:rsidP="00B406D6">
      <w:pPr>
        <w:rPr>
          <w:color w:val="FF0000"/>
        </w:rPr>
      </w:pPr>
    </w:p>
    <w:p w14:paraId="12F82FDB" w14:textId="77777777" w:rsidR="00507E96" w:rsidRPr="00507E96" w:rsidRDefault="00507E96" w:rsidP="00507E96">
      <w:pPr>
        <w:jc w:val="center"/>
        <w:rPr>
          <w:color w:val="FF0000"/>
        </w:rPr>
      </w:pPr>
    </w:p>
    <w:p w14:paraId="719C03DE" w14:textId="260D2131" w:rsidR="00507E96" w:rsidRDefault="002A5724" w:rsidP="00507E96">
      <w:pPr>
        <w:pStyle w:val="Titre3"/>
      </w:pPr>
      <w:bookmarkStart w:id="53" w:name="_Toc264813823"/>
      <w:r>
        <w:t>Terme du sous domaine de la gestion des recherches de fournisseurs</w:t>
      </w:r>
      <w:bookmarkEnd w:id="53"/>
    </w:p>
    <w:p w14:paraId="3EEB9E2D" w14:textId="0B638060" w:rsidR="005B4F39" w:rsidRPr="005B4F39" w:rsidRDefault="005B4F39" w:rsidP="005B4F39">
      <w:r>
        <w:rPr>
          <w:noProof/>
        </w:rPr>
        <w:drawing>
          <wp:anchor distT="0" distB="0" distL="114300" distR="114300" simplePos="0" relativeHeight="251698176" behindDoc="0" locked="0" layoutInCell="1" allowOverlap="1" wp14:anchorId="34A04F0D" wp14:editId="0340A4D1">
            <wp:simplePos x="0" y="0"/>
            <wp:positionH relativeFrom="column">
              <wp:posOffset>-114300</wp:posOffset>
            </wp:positionH>
            <wp:positionV relativeFrom="paragraph">
              <wp:posOffset>256540</wp:posOffset>
            </wp:positionV>
            <wp:extent cx="6339205" cy="5902960"/>
            <wp:effectExtent l="0" t="0" r="10795" b="0"/>
            <wp:wrapNone/>
            <wp:docPr id="46" name="Image 46" descr="Macintosh HD:Documents:Ingénieur:IF02:ProjetIF02P14:Diagrammes de classes:Class RechercheFourniss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Documents:Ingénieur:IF02:ProjetIF02P14:Diagrammes de classes:Class RechercheFournisseu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39205" cy="59029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94D4992" w14:textId="41B30214" w:rsidR="00507E96" w:rsidRPr="00507E96" w:rsidRDefault="00507E96" w:rsidP="00507E96"/>
    <w:p w14:paraId="63FAD3D3" w14:textId="5ECAA421" w:rsidR="00D72A35" w:rsidRDefault="00D72A35" w:rsidP="00D72A35">
      <w:pPr>
        <w:pStyle w:val="Titre3"/>
      </w:pPr>
      <w:bookmarkStart w:id="54" w:name="_Toc264813824"/>
      <w:r>
        <w:t>Terme du sous domaine de la gestion des contrats</w:t>
      </w:r>
      <w:bookmarkEnd w:id="54"/>
    </w:p>
    <w:p w14:paraId="696D8226" w14:textId="77777777" w:rsidR="00211F07" w:rsidRDefault="00211F07" w:rsidP="00211F07"/>
    <w:p w14:paraId="2D72186B" w14:textId="77777777" w:rsidR="006C2AB3" w:rsidRDefault="006C2AB3" w:rsidP="00211F07"/>
    <w:p w14:paraId="0D1F9552" w14:textId="77777777" w:rsidR="006C2AB3" w:rsidRDefault="006C2AB3" w:rsidP="00211F07"/>
    <w:p w14:paraId="0FB0131B" w14:textId="77777777" w:rsidR="006C2AB3" w:rsidRDefault="006C2AB3" w:rsidP="00211F07"/>
    <w:p w14:paraId="70D99BA4" w14:textId="77777777" w:rsidR="006C2AB3" w:rsidRDefault="006C2AB3" w:rsidP="00211F07"/>
    <w:p w14:paraId="6734E28E" w14:textId="77777777" w:rsidR="006C2AB3" w:rsidRDefault="006C2AB3" w:rsidP="00211F07"/>
    <w:p w14:paraId="72E444B7" w14:textId="77777777" w:rsidR="006C2AB3" w:rsidRDefault="006C2AB3" w:rsidP="00211F07"/>
    <w:p w14:paraId="3A2D063C" w14:textId="77777777" w:rsidR="006C2AB3" w:rsidRDefault="006C2AB3" w:rsidP="00211F07"/>
    <w:p w14:paraId="6C54F90C" w14:textId="77777777" w:rsidR="006C2AB3" w:rsidRDefault="006C2AB3" w:rsidP="00211F07"/>
    <w:p w14:paraId="5358CFFF" w14:textId="1AF3AE56" w:rsidR="00211F07" w:rsidRDefault="005330E4" w:rsidP="005330E4">
      <w:pPr>
        <w:pStyle w:val="Titre2"/>
      </w:pPr>
      <w:bookmarkStart w:id="55" w:name="_Toc264813825"/>
      <w:r>
        <w:t>Diagramme d’états-transitions – évolution des objets métiers</w:t>
      </w:r>
      <w:bookmarkEnd w:id="55"/>
    </w:p>
    <w:p w14:paraId="092A6244" w14:textId="77777777" w:rsidR="00102413" w:rsidRDefault="00102413" w:rsidP="0010241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jc w:val="both"/>
        <w:rPr>
          <w:rFonts w:ascii="Times New Roman" w:hAnsi="Times New Roman" w:cs="Times New Roman"/>
          <w:sz w:val="22"/>
        </w:rPr>
      </w:pPr>
    </w:p>
    <w:p w14:paraId="46FE15B1" w14:textId="6E5E4913" w:rsidR="000A1B7A" w:rsidRDefault="00102413"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r>
        <w:rPr>
          <w:rFonts w:ascii="Times New Roman" w:hAnsi="Times New Roman" w:cs="Times New Roman"/>
          <w:szCs w:val="24"/>
        </w:rPr>
        <w:t>N</w:t>
      </w:r>
      <w:r w:rsidRPr="00102413">
        <w:rPr>
          <w:rFonts w:ascii="Times New Roman" w:hAnsi="Times New Roman" w:cs="Times New Roman"/>
          <w:szCs w:val="24"/>
        </w:rPr>
        <w:t>ous allons nous servir d</w:t>
      </w:r>
      <w:r>
        <w:rPr>
          <w:rFonts w:ascii="Times New Roman" w:hAnsi="Times New Roman" w:cs="Times New Roman"/>
          <w:szCs w:val="24"/>
        </w:rPr>
        <w:t>u diagramme d’états-transitions après</w:t>
      </w:r>
      <w:r w:rsidR="00CC463B">
        <w:rPr>
          <w:rFonts w:ascii="Times New Roman" w:hAnsi="Times New Roman" w:cs="Times New Roman"/>
          <w:szCs w:val="24"/>
        </w:rPr>
        <w:t xml:space="preserve"> avoir étudier les interactions</w:t>
      </w:r>
      <w:r w:rsidR="00CC463B">
        <w:rPr>
          <w:rFonts w:ascii="Times New Roman" w:hAnsi="Times New Roman" w:cs="Times New Roman"/>
          <w:szCs w:val="24"/>
        </w:rPr>
        <w:br/>
      </w:r>
      <w:r>
        <w:rPr>
          <w:rFonts w:ascii="Times New Roman" w:hAnsi="Times New Roman" w:cs="Times New Roman"/>
          <w:szCs w:val="24"/>
        </w:rPr>
        <w:t xml:space="preserve">des </w:t>
      </w:r>
      <w:r w:rsidR="00CC463B">
        <w:rPr>
          <w:rFonts w:ascii="Times New Roman" w:hAnsi="Times New Roman" w:cs="Times New Roman"/>
          <w:szCs w:val="24"/>
        </w:rPr>
        <w:t>objets métiers du système. Désormais, nous allons nous intéresser à leur cycle de vie dans notre nouveau système d’information</w:t>
      </w:r>
      <w:r w:rsidR="00DB79DA">
        <w:rPr>
          <w:rFonts w:ascii="Times New Roman" w:hAnsi="Times New Roman" w:cs="Times New Roman"/>
          <w:szCs w:val="24"/>
        </w:rPr>
        <w:t xml:space="preserve">. Ainsi, nous pouvons représenter les différents états d’un objet </w:t>
      </w:r>
      <w:r w:rsidR="007327F0">
        <w:rPr>
          <w:rFonts w:ascii="Times New Roman" w:hAnsi="Times New Roman" w:cs="Times New Roman"/>
          <w:szCs w:val="24"/>
        </w:rPr>
        <w:t>pour</w:t>
      </w:r>
      <w:r w:rsidR="00DB79DA">
        <w:rPr>
          <w:rFonts w:ascii="Times New Roman" w:hAnsi="Times New Roman" w:cs="Times New Roman"/>
          <w:szCs w:val="24"/>
        </w:rPr>
        <w:t xml:space="preserve"> de la réalisation d’une tâche.</w:t>
      </w:r>
      <w:r w:rsidR="007327F0">
        <w:rPr>
          <w:rFonts w:ascii="Times New Roman" w:hAnsi="Times New Roman" w:cs="Times New Roman"/>
          <w:szCs w:val="24"/>
        </w:rPr>
        <w:t xml:space="preserve"> </w:t>
      </w:r>
      <w:r w:rsidR="0006585F">
        <w:rPr>
          <w:rFonts w:ascii="Times New Roman" w:hAnsi="Times New Roman" w:cs="Times New Roman"/>
          <w:szCs w:val="24"/>
        </w:rPr>
        <w:t xml:space="preserve">C’est pourquoi nous avons décidé </w:t>
      </w:r>
      <w:r w:rsidR="00B30594">
        <w:rPr>
          <w:rFonts w:ascii="Times New Roman" w:hAnsi="Times New Roman" w:cs="Times New Roman"/>
          <w:szCs w:val="24"/>
        </w:rPr>
        <w:t>de modéliser quatres diagrammes : « Annonce », « Contrat », « Ticket d’entretien » et « CV ».</w:t>
      </w:r>
    </w:p>
    <w:p w14:paraId="32265CC2" w14:textId="77777777" w:rsidR="00C47251" w:rsidRDefault="00C47251"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p>
    <w:p w14:paraId="7991C7BF" w14:textId="77777777" w:rsidR="00507E96" w:rsidRDefault="00507E96"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p>
    <w:p w14:paraId="349B24D3" w14:textId="77777777" w:rsidR="00507E96" w:rsidRDefault="00507E96" w:rsidP="00C47251">
      <w:pPr>
        <w:widowControl w:val="0"/>
        <w:tabs>
          <w:tab w:val="left" w:pos="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567"/>
        <w:rPr>
          <w:rFonts w:ascii="Times New Roman" w:hAnsi="Times New Roman" w:cs="Times New Roman"/>
          <w:szCs w:val="24"/>
        </w:rPr>
      </w:pPr>
    </w:p>
    <w:p w14:paraId="34924816" w14:textId="7E548845" w:rsidR="00B406D6" w:rsidRDefault="00507E96" w:rsidP="00B406D6">
      <w:pPr>
        <w:pStyle w:val="Titre4"/>
      </w:pPr>
      <w:r>
        <w:lastRenderedPageBreak/>
        <w:t>Diagramme de classes de « Recherche fournisseur »</w:t>
      </w:r>
    </w:p>
    <w:p w14:paraId="0BFCB9E1" w14:textId="77777777" w:rsidR="005B4F39" w:rsidRPr="005B4F39" w:rsidRDefault="005B4F39" w:rsidP="005B4F39"/>
    <w:p w14:paraId="5693B964" w14:textId="4A222C12" w:rsidR="00410E1F" w:rsidRDefault="00B406D6" w:rsidP="00B406D6">
      <w:r>
        <w:t>Dans ce diagramme, nous avons deux agrégations et une composition</w:t>
      </w:r>
      <w:r w:rsidR="00410E1F">
        <w:t xml:space="preserve"> : </w:t>
      </w:r>
      <w:r w:rsidR="00410E1F">
        <w:br/>
        <w:t>- Si le planning est supprimé, alors le ticket d’entretien est supprimé également.</w:t>
      </w:r>
      <w:r w:rsidR="00410E1F">
        <w:br/>
      </w:r>
      <w:r w:rsidR="00351C6B">
        <w:t xml:space="preserve">- Les annonces agrègent plusieurs CV mais si </w:t>
      </w:r>
      <w:r w:rsidR="004C4867">
        <w:t>l’annonce est supprimée, les CV</w:t>
      </w:r>
      <w:r w:rsidR="00351C6B">
        <w:t xml:space="preserve"> existent encore.</w:t>
      </w:r>
      <w:r w:rsidR="00351C6B">
        <w:br/>
        <w:t>- Les clients agrègent également plusieurs annonces mais si ils sont supprimés de la base les annonces peuvent encore exister</w:t>
      </w:r>
      <w:r w:rsidR="002F7E97">
        <w:t>.</w:t>
      </w:r>
      <w:r w:rsidR="00410E1F">
        <w:br/>
      </w:r>
    </w:p>
    <w:p w14:paraId="24DDE73F" w14:textId="77777777" w:rsidR="007932D2" w:rsidRDefault="007932D2" w:rsidP="00B406D6"/>
    <w:p w14:paraId="5F3C9B2A" w14:textId="77538A4F" w:rsidR="007932D2" w:rsidRDefault="007932D2" w:rsidP="007932D2">
      <w:pPr>
        <w:pStyle w:val="Titre3"/>
        <w:numPr>
          <w:ilvl w:val="2"/>
          <w:numId w:val="46"/>
        </w:numPr>
      </w:pPr>
      <w:r>
        <w:t xml:space="preserve">Terme du sous domaine de la gestion des </w:t>
      </w:r>
      <w:r>
        <w:t>suivis des contrats</w:t>
      </w:r>
    </w:p>
    <w:p w14:paraId="2A737C6F" w14:textId="77777777" w:rsidR="00442D54" w:rsidRDefault="00442D54" w:rsidP="00442D54"/>
    <w:p w14:paraId="0886A4A5" w14:textId="7D65D83E" w:rsidR="00442D54" w:rsidRDefault="00442D54" w:rsidP="00442D54">
      <w:pPr>
        <w:pStyle w:val="Titre3"/>
        <w:numPr>
          <w:ilvl w:val="2"/>
          <w:numId w:val="46"/>
        </w:numPr>
      </w:pPr>
      <w:r>
        <w:t xml:space="preserve">Terme du sous domaine de la gestion des suivis des </w:t>
      </w:r>
      <w:r>
        <w:t>fournisseurs</w:t>
      </w:r>
    </w:p>
    <w:p w14:paraId="555066DA" w14:textId="77777777" w:rsidR="00442D54" w:rsidRPr="00442D54" w:rsidRDefault="00442D54" w:rsidP="00442D54"/>
    <w:p w14:paraId="2319E557" w14:textId="2810FB64" w:rsidR="00612E22" w:rsidRDefault="00612E22" w:rsidP="00612E22">
      <w:pPr>
        <w:pStyle w:val="Titre2"/>
      </w:pPr>
      <w:r>
        <w:t xml:space="preserve">Diagramme de </w:t>
      </w:r>
      <w:r>
        <w:t>d’états-transitions – evolution des objets</w:t>
      </w:r>
      <w:bookmarkStart w:id="56" w:name="_GoBack"/>
      <w:bookmarkEnd w:id="56"/>
    </w:p>
    <w:p w14:paraId="6FFD308E" w14:textId="77777777" w:rsidR="007932D2" w:rsidRPr="00B406D6" w:rsidRDefault="007932D2" w:rsidP="00B406D6"/>
    <w:p w14:paraId="1C92EFFC" w14:textId="0B586335" w:rsidR="000A1B7A" w:rsidRDefault="006C2AB3" w:rsidP="000A1B7A">
      <w:pPr>
        <w:pStyle w:val="Titre3"/>
      </w:pPr>
      <w:bookmarkStart w:id="57" w:name="_Toc264813826"/>
      <w:r>
        <w:rPr>
          <w:noProof/>
        </w:rPr>
        <w:lastRenderedPageBreak/>
        <w:drawing>
          <wp:anchor distT="0" distB="0" distL="114300" distR="114300" simplePos="0" relativeHeight="251696128" behindDoc="0" locked="0" layoutInCell="1" allowOverlap="1" wp14:anchorId="11E4016D" wp14:editId="58E298A8">
            <wp:simplePos x="0" y="0"/>
            <wp:positionH relativeFrom="column">
              <wp:posOffset>0</wp:posOffset>
            </wp:positionH>
            <wp:positionV relativeFrom="paragraph">
              <wp:posOffset>377825</wp:posOffset>
            </wp:positionV>
            <wp:extent cx="5967095" cy="3540125"/>
            <wp:effectExtent l="0" t="0" r="1905" b="0"/>
            <wp:wrapSquare wrapText="bothSides"/>
            <wp:docPr id="44" name="Image 44" descr="Macintosh HD:Documents:Ingénieur:IF02:ProjetIF02P14:Diagramme d'états-transitions:Etats-transitions Anno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Documents:Ingénieur:IF02:ProjetIF02P14:Diagramme d'états-transitions:Etats-transitions Annonc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67095" cy="354012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A1B7A">
        <w:t>Evolution de l’objet « Annonce »</w:t>
      </w:r>
      <w:bookmarkEnd w:id="57"/>
    </w:p>
    <w:p w14:paraId="08074BE9" w14:textId="6DEA62C9" w:rsidR="006C2AB3" w:rsidRDefault="006C2AB3" w:rsidP="006C2AB3">
      <w:pPr>
        <w:pStyle w:val="Titre4"/>
      </w:pPr>
      <w:r>
        <w:t>Diagramme de états-transitions de « Annonce »</w:t>
      </w:r>
    </w:p>
    <w:p w14:paraId="083ACAF0" w14:textId="77777777" w:rsidR="00FF175A" w:rsidRDefault="00FF175A" w:rsidP="00FF175A"/>
    <w:p w14:paraId="52881F18" w14:textId="77777777" w:rsidR="00FF175A" w:rsidRDefault="00FF175A" w:rsidP="00FF175A"/>
    <w:p w14:paraId="4B1DC79D" w14:textId="77777777" w:rsidR="00FF175A" w:rsidRDefault="00FF175A" w:rsidP="00FF175A"/>
    <w:p w14:paraId="507FC174" w14:textId="77777777" w:rsidR="00FF175A" w:rsidRDefault="00FF175A" w:rsidP="00FF175A"/>
    <w:p w14:paraId="502D5CCD" w14:textId="77777777" w:rsidR="00FF175A" w:rsidRDefault="00FF175A" w:rsidP="00FF175A"/>
    <w:p w14:paraId="774E0042" w14:textId="77777777" w:rsidR="00FF175A" w:rsidRDefault="00FF175A" w:rsidP="00FF175A"/>
    <w:p w14:paraId="066CD160" w14:textId="77777777" w:rsidR="00FF175A" w:rsidRDefault="00FF175A" w:rsidP="00FF175A"/>
    <w:p w14:paraId="3483BB64" w14:textId="77777777" w:rsidR="00FF175A" w:rsidRDefault="00FF175A" w:rsidP="00FF175A"/>
    <w:p w14:paraId="17A90AD9" w14:textId="77777777" w:rsidR="00FF175A" w:rsidRPr="00FF175A" w:rsidRDefault="00FF175A" w:rsidP="00FF175A"/>
    <w:p w14:paraId="21180034" w14:textId="2A3C0228" w:rsidR="000A1B7A" w:rsidRDefault="00FF175A" w:rsidP="000A1B7A">
      <w:pPr>
        <w:pStyle w:val="Titre3"/>
      </w:pPr>
      <w:bookmarkStart w:id="58" w:name="_Toc264813827"/>
      <w:r>
        <w:rPr>
          <w:noProof/>
        </w:rPr>
        <w:lastRenderedPageBreak/>
        <w:drawing>
          <wp:anchor distT="0" distB="0" distL="114300" distR="114300" simplePos="0" relativeHeight="251697152" behindDoc="0" locked="0" layoutInCell="1" allowOverlap="1" wp14:anchorId="71C3BE98" wp14:editId="5B2B8748">
            <wp:simplePos x="0" y="0"/>
            <wp:positionH relativeFrom="column">
              <wp:posOffset>0</wp:posOffset>
            </wp:positionH>
            <wp:positionV relativeFrom="paragraph">
              <wp:posOffset>457200</wp:posOffset>
            </wp:positionV>
            <wp:extent cx="5967095" cy="4067810"/>
            <wp:effectExtent l="0" t="0" r="1905" b="0"/>
            <wp:wrapSquare wrapText="bothSides"/>
            <wp:docPr id="45" name="Image 45" descr="Macintosh HD:Documents:Ingénieur:IF02:ProjetIF02P14:Diagramme d'états-transitions:Etats-transitions Contrat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Documents:Ingénieur:IF02:ProjetIF02P14:Diagramme d'états-transitions:Etats-transitions Contrat V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67095" cy="40678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A1B7A">
        <w:t>Evolution de l’objet « Contrat»</w:t>
      </w:r>
      <w:bookmarkEnd w:id="58"/>
    </w:p>
    <w:p w14:paraId="4BAC556D" w14:textId="29908172" w:rsidR="00FA5B82" w:rsidRDefault="00FA5B82" w:rsidP="00FA5B82">
      <w:pPr>
        <w:pStyle w:val="Titre4"/>
      </w:pPr>
      <w:r>
        <w:t>Diagramme d’états-transitions de « Contrat »</w:t>
      </w:r>
    </w:p>
    <w:p w14:paraId="27C2BBFF" w14:textId="77777777" w:rsidR="00FA5B82" w:rsidRDefault="00FA5B82" w:rsidP="00FA5B82"/>
    <w:p w14:paraId="5535BA55" w14:textId="77777777" w:rsidR="006031B6" w:rsidRDefault="006031B6" w:rsidP="00FA5B82"/>
    <w:p w14:paraId="093A426C" w14:textId="77777777" w:rsidR="006031B6" w:rsidRDefault="006031B6" w:rsidP="00FA5B82"/>
    <w:p w14:paraId="1B12E029" w14:textId="77777777" w:rsidR="006031B6" w:rsidRDefault="006031B6" w:rsidP="00FA5B82"/>
    <w:p w14:paraId="3E2E3DD7" w14:textId="77777777" w:rsidR="006031B6" w:rsidRDefault="006031B6" w:rsidP="00FA5B82"/>
    <w:p w14:paraId="7105C113" w14:textId="77777777" w:rsidR="00455FC6" w:rsidRDefault="00455FC6" w:rsidP="00FA5B82"/>
    <w:p w14:paraId="04CCF6C8" w14:textId="77777777" w:rsidR="00455FC6" w:rsidRDefault="00455FC6" w:rsidP="00FA5B82"/>
    <w:p w14:paraId="0F073CBF" w14:textId="77777777" w:rsidR="006031B6" w:rsidRDefault="006031B6" w:rsidP="00FA5B82"/>
    <w:p w14:paraId="23B2247C" w14:textId="77777777" w:rsidR="006031B6" w:rsidRDefault="006031B6" w:rsidP="00FA5B82"/>
    <w:p w14:paraId="042E6C43" w14:textId="77777777" w:rsidR="006031B6" w:rsidRPr="00FA5B82" w:rsidRDefault="006031B6" w:rsidP="00FA5B82"/>
    <w:p w14:paraId="491FDDCC" w14:textId="77777777" w:rsidR="000A1B7A" w:rsidRDefault="000A1B7A" w:rsidP="000A1B7A">
      <w:pPr>
        <w:pStyle w:val="Titre3"/>
      </w:pPr>
      <w:bookmarkStart w:id="59" w:name="_Toc264813828"/>
      <w:r>
        <w:lastRenderedPageBreak/>
        <w:t>Evolution de l’objet « Ticket d’entretien»</w:t>
      </w:r>
      <w:bookmarkEnd w:id="59"/>
    </w:p>
    <w:p w14:paraId="03FBF732" w14:textId="689308B5" w:rsidR="006031B6" w:rsidRDefault="00711641" w:rsidP="006031B6">
      <w:r>
        <w:rPr>
          <w:noProof/>
        </w:rPr>
        <w:drawing>
          <wp:inline distT="0" distB="0" distL="0" distR="0" wp14:anchorId="2A0B45F2" wp14:editId="4BD940AD">
            <wp:extent cx="5963920" cy="2235200"/>
            <wp:effectExtent l="0" t="0" r="5080" b="0"/>
            <wp:docPr id="25" name="Image 25" descr="Macintosh HD:Users:jean-michelly:Projets:Diagramme d'états-transitions:Etats-transitions Ticket d'entre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ean-michelly:Projets:Diagramme d'états-transitions:Etats-transitions Ticket d'entretie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63920" cy="2235200"/>
                    </a:xfrm>
                    <a:prstGeom prst="rect">
                      <a:avLst/>
                    </a:prstGeom>
                    <a:noFill/>
                    <a:ln>
                      <a:noFill/>
                    </a:ln>
                  </pic:spPr>
                </pic:pic>
              </a:graphicData>
            </a:graphic>
          </wp:inline>
        </w:drawing>
      </w:r>
    </w:p>
    <w:p w14:paraId="7446FD1F" w14:textId="146B4A81" w:rsidR="006031B6" w:rsidRPr="006031B6" w:rsidRDefault="006031B6" w:rsidP="00F70511">
      <w:pPr>
        <w:ind w:left="131" w:firstLine="720"/>
        <w:jc w:val="center"/>
        <w:rPr>
          <w:color w:val="FF0000"/>
        </w:rPr>
      </w:pPr>
    </w:p>
    <w:p w14:paraId="62F3C225" w14:textId="4CE0D59E" w:rsidR="00DE2103" w:rsidRDefault="00DE2103" w:rsidP="00DE2103">
      <w:pPr>
        <w:pStyle w:val="Titre3"/>
      </w:pPr>
      <w:bookmarkStart w:id="60" w:name="_Toc264813829"/>
      <w:r>
        <w:t>Evolution de l’objet « </w:t>
      </w:r>
      <w:r w:rsidR="007D02D8">
        <w:t>Compte rendu</w:t>
      </w:r>
      <w:r>
        <w:t xml:space="preserve">» </w:t>
      </w:r>
      <w:bookmarkEnd w:id="60"/>
    </w:p>
    <w:p w14:paraId="1536A728" w14:textId="45A1ACBA" w:rsidR="006031B6" w:rsidRDefault="000566EA" w:rsidP="006031B6">
      <w:r>
        <w:rPr>
          <w:noProof/>
        </w:rPr>
        <w:drawing>
          <wp:inline distT="0" distB="0" distL="0" distR="0" wp14:anchorId="1613BB0C" wp14:editId="68349E16">
            <wp:extent cx="5963920" cy="2336800"/>
            <wp:effectExtent l="0" t="0" r="5080" b="0"/>
            <wp:docPr id="53" name="Image 53" descr="Macintosh HD:Users:jean-michelly:Projets:Diagramme d'états-transitions:Etats-transitions Compte rend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jean-michelly:Projets:Diagramme d'états-transitions:Etats-transitions Compte rendu.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3920" cy="2336800"/>
                    </a:xfrm>
                    <a:prstGeom prst="rect">
                      <a:avLst/>
                    </a:prstGeom>
                    <a:noFill/>
                    <a:ln>
                      <a:noFill/>
                    </a:ln>
                  </pic:spPr>
                </pic:pic>
              </a:graphicData>
            </a:graphic>
          </wp:inline>
        </w:drawing>
      </w:r>
    </w:p>
    <w:p w14:paraId="7D878E73" w14:textId="66F80082" w:rsidR="00D45CD5" w:rsidRPr="00E91D2D" w:rsidRDefault="00D45CD5" w:rsidP="00E91D2D">
      <w:pPr>
        <w:pStyle w:val="Titre3"/>
        <w:numPr>
          <w:ilvl w:val="2"/>
          <w:numId w:val="36"/>
        </w:numPr>
      </w:pPr>
      <w:r w:rsidRPr="00E91D2D">
        <w:lastRenderedPageBreak/>
        <w:t xml:space="preserve">Evolution de l’objet « Facture» </w:t>
      </w:r>
    </w:p>
    <w:p w14:paraId="1D02551A" w14:textId="212B3C69" w:rsidR="00D45CD5" w:rsidRPr="006031B6" w:rsidRDefault="00755409" w:rsidP="00E52390">
      <w:pPr>
        <w:rPr>
          <w:color w:val="FF0000"/>
        </w:rPr>
      </w:pPr>
      <w:r>
        <w:rPr>
          <w:noProof/>
          <w:color w:val="FF0000"/>
        </w:rPr>
        <w:drawing>
          <wp:inline distT="0" distB="0" distL="0" distR="0" wp14:anchorId="0924C76F" wp14:editId="79CBF963">
            <wp:extent cx="5963920" cy="3129280"/>
            <wp:effectExtent l="0" t="0" r="5080" b="0"/>
            <wp:docPr id="55" name="Image 55" descr="Macintosh HD:Users:jean-michelly:Projets:Diagramme d'états-transitions:Etats-transitions Fa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ean-michelly:Projets:Diagramme d'états-transitions:Etats-transitions Factur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3920" cy="3129280"/>
                    </a:xfrm>
                    <a:prstGeom prst="rect">
                      <a:avLst/>
                    </a:prstGeom>
                    <a:noFill/>
                    <a:ln>
                      <a:noFill/>
                    </a:ln>
                  </pic:spPr>
                </pic:pic>
              </a:graphicData>
            </a:graphic>
          </wp:inline>
        </w:drawing>
      </w:r>
    </w:p>
    <w:p w14:paraId="210F4C6D" w14:textId="77777777" w:rsidR="00DE2103" w:rsidRPr="00DE2103" w:rsidRDefault="00DE2103" w:rsidP="00DE2103"/>
    <w:p w14:paraId="3ABAA6F6" w14:textId="77777777" w:rsidR="00DE2103" w:rsidRPr="00DE2103" w:rsidRDefault="00DE2103" w:rsidP="00DE2103"/>
    <w:p w14:paraId="3D92F077" w14:textId="1A908DDA" w:rsidR="000A1B7A" w:rsidRPr="00BE0F19" w:rsidRDefault="0043006A" w:rsidP="0043006A">
      <w:pPr>
        <w:pStyle w:val="Titre1"/>
        <w:rPr>
          <w:color w:val="215A95"/>
        </w:rPr>
      </w:pPr>
      <w:bookmarkStart w:id="61" w:name="_Toc264813830"/>
      <w:r w:rsidRPr="00BE0F19">
        <w:rPr>
          <w:color w:val="215A95"/>
        </w:rPr>
        <w:t>Conclusion</w:t>
      </w:r>
      <w:bookmarkEnd w:id="61"/>
    </w:p>
    <w:p w14:paraId="237482DD" w14:textId="77777777" w:rsidR="000A1B7A" w:rsidRDefault="000A1B7A" w:rsidP="000A1B7A"/>
    <w:p w14:paraId="54926550" w14:textId="77777777" w:rsidR="004C16A4" w:rsidRDefault="004C16A4" w:rsidP="000A1B7A"/>
    <w:p w14:paraId="60208C06" w14:textId="01820C41" w:rsidR="00065A3C" w:rsidRDefault="00065A3C" w:rsidP="00065A3C">
      <w:pPr>
        <w:pStyle w:val="Paragraphedeliste"/>
        <w:ind w:left="0"/>
        <w:rPr>
          <w:rFonts w:cs="Times New Roman"/>
          <w:szCs w:val="24"/>
        </w:rPr>
      </w:pPr>
      <w:r>
        <w:rPr>
          <w:rFonts w:cs="Times New Roman"/>
          <w:szCs w:val="24"/>
        </w:rPr>
        <w:t>Ainsi, après une phase d’analyse durant laquelle nous avons défini les besoins de BNK et après une phase de conception où nous avons défini notre solution, nous avons pu proposer un nouveau système d’information. Ce dernier permettra à l’entreprise d’améliorer nettement la gestion de leurs fournisseurs et leurs clients ainsi que la gestion de leurs contrats.</w:t>
      </w:r>
    </w:p>
    <w:p w14:paraId="5BA899C5" w14:textId="77777777" w:rsidR="00065A3C" w:rsidRDefault="00065A3C" w:rsidP="00065A3C">
      <w:pPr>
        <w:pStyle w:val="Paragraphedeliste"/>
        <w:ind w:left="0"/>
        <w:rPr>
          <w:rFonts w:cs="Times New Roman"/>
          <w:szCs w:val="24"/>
        </w:rPr>
      </w:pPr>
    </w:p>
    <w:p w14:paraId="6E20015E" w14:textId="2600B6ED" w:rsidR="00065A3C" w:rsidRDefault="004F1D61" w:rsidP="00065A3C">
      <w:pPr>
        <w:pStyle w:val="Paragraphedeliste"/>
        <w:ind w:left="0"/>
        <w:rPr>
          <w:rFonts w:cs="Times New Roman"/>
          <w:szCs w:val="24"/>
        </w:rPr>
      </w:pPr>
      <w:r>
        <w:rPr>
          <w:rFonts w:cs="Times New Roman"/>
          <w:szCs w:val="24"/>
        </w:rPr>
        <w:t>La mise en place de ce</w:t>
      </w:r>
      <w:r w:rsidR="00065A3C">
        <w:rPr>
          <w:rFonts w:cs="Times New Roman"/>
          <w:szCs w:val="24"/>
        </w:rPr>
        <w:t xml:space="preserve"> </w:t>
      </w:r>
      <w:r>
        <w:rPr>
          <w:rFonts w:cs="Times New Roman"/>
          <w:szCs w:val="24"/>
        </w:rPr>
        <w:t xml:space="preserve">logiciel </w:t>
      </w:r>
      <w:r w:rsidR="00065A3C">
        <w:rPr>
          <w:rFonts w:cs="Times New Roman"/>
          <w:szCs w:val="24"/>
        </w:rPr>
        <w:t xml:space="preserve">devrait faciliter beaucoup de choses dans cette entreprise mais nous pourrions aller encore plus loin. Par exemple, nous pourrions imaginer derrière </w:t>
      </w:r>
      <w:r>
        <w:rPr>
          <w:rFonts w:cs="Times New Roman"/>
          <w:szCs w:val="24"/>
        </w:rPr>
        <w:t>la liaison entre les clients et fournisseurs, la possibilité de discuter en ligne</w:t>
      </w:r>
      <w:r w:rsidR="00065A3C">
        <w:rPr>
          <w:rFonts w:cs="Times New Roman"/>
          <w:szCs w:val="24"/>
        </w:rPr>
        <w:t xml:space="preserve">. </w:t>
      </w:r>
      <w:r>
        <w:rPr>
          <w:rFonts w:cs="Times New Roman"/>
          <w:szCs w:val="24"/>
        </w:rPr>
        <w:t>Cela permettrait d’harmoniser la communication et de laisser une trace en interne de leurs échanges.</w:t>
      </w:r>
    </w:p>
    <w:p w14:paraId="5CE15514" w14:textId="77777777" w:rsidR="00065A3C" w:rsidRDefault="00065A3C" w:rsidP="00065A3C">
      <w:pPr>
        <w:pStyle w:val="Paragraphedeliste"/>
        <w:ind w:left="0"/>
        <w:rPr>
          <w:rFonts w:cs="Times New Roman"/>
          <w:szCs w:val="24"/>
        </w:rPr>
      </w:pPr>
    </w:p>
    <w:p w14:paraId="4B89C9B0" w14:textId="77777777" w:rsidR="00065A3C" w:rsidRPr="00242E6C" w:rsidRDefault="00065A3C" w:rsidP="00065A3C">
      <w:pPr>
        <w:pStyle w:val="Paragraphedeliste"/>
        <w:ind w:left="0"/>
        <w:rPr>
          <w:rFonts w:cs="Times New Roman"/>
          <w:szCs w:val="24"/>
        </w:rPr>
      </w:pPr>
      <w:r>
        <w:rPr>
          <w:rFonts w:cs="Times New Roman"/>
          <w:szCs w:val="24"/>
        </w:rPr>
        <w:t xml:space="preserve">Tout au long de ce projet nous avons donc joué le rôle de la maîtrise d’œuvre afin de réaliser les axes définis par la maîtrise d’ouvrage. Cependant, pour réaliser ce travail nous pouvions nous appuyer seulement sur la feuille de sujet. Nous avons donc dû prendre plusieurs hypothèses afin de pouvoir avancer dans notre conception. Il n’était pas possible pour nous d’aller sur le </w:t>
      </w:r>
      <w:r>
        <w:rPr>
          <w:rFonts w:cs="Times New Roman"/>
          <w:szCs w:val="24"/>
        </w:rPr>
        <w:lastRenderedPageBreak/>
        <w:t>terrain et de parler directement avec les employés afin d’isoler clairement le besoin. Cela ne nous a pas pour autant empêché d’essayer de proposer une solution fonctionnelle pour cette entreprise.</w:t>
      </w:r>
    </w:p>
    <w:p w14:paraId="7D32EFC8" w14:textId="77777777" w:rsidR="004C16A4" w:rsidRDefault="004C16A4" w:rsidP="000A1B7A"/>
    <w:p w14:paraId="2625B60E" w14:textId="77777777" w:rsidR="004C16A4" w:rsidRPr="000A1B7A" w:rsidRDefault="004C16A4" w:rsidP="000A1B7A"/>
    <w:sectPr w:rsidR="004C16A4" w:rsidRPr="000A1B7A" w:rsidSect="0005074E">
      <w:footerReference w:type="default" r:id="rId53"/>
      <w:pgSz w:w="12240" w:h="15840"/>
      <w:pgMar w:top="1418" w:right="1418" w:bottom="1418" w:left="1418"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684421" w14:textId="77777777" w:rsidR="00755409" w:rsidRDefault="00755409" w:rsidP="00AD1DC0">
      <w:pPr>
        <w:spacing w:after="0" w:line="240" w:lineRule="auto"/>
      </w:pPr>
      <w:r>
        <w:separator/>
      </w:r>
    </w:p>
  </w:endnote>
  <w:endnote w:type="continuationSeparator" w:id="0">
    <w:p w14:paraId="358563C2" w14:textId="77777777" w:rsidR="00755409" w:rsidRDefault="00755409" w:rsidP="00AD1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メイリオ">
    <w:charset w:val="4E"/>
    <w:family w:val="auto"/>
    <w:pitch w:val="variable"/>
    <w:sig w:usb0="E10102FF" w:usb1="EAC7FFFF" w:usb2="00010012" w:usb3="00000000" w:csb0="0002009F" w:csb1="00000000"/>
  </w:font>
  <w:font w:name="Adobe Hebrew">
    <w:panose1 w:val="02040503050201020203"/>
    <w:charset w:val="00"/>
    <w:family w:val="auto"/>
    <w:pitch w:val="variable"/>
    <w:sig w:usb0="8000086F" w:usb1="4000204A" w:usb2="00000000" w:usb3="00000000" w:csb0="0000002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Helvetica Light">
    <w:panose1 w:val="020B0403020202020204"/>
    <w:charset w:val="00"/>
    <w:family w:val="auto"/>
    <w:pitch w:val="variable"/>
    <w:sig w:usb0="800000AF" w:usb1="4000204A" w:usb2="00000000" w:usb3="00000000" w:csb0="00000001" w:csb1="00000000"/>
  </w:font>
  <w:font w:name="GeosansLight">
    <w:altName w:val="Avenir Medium"/>
    <w:charset w:val="00"/>
    <w:family w:val="auto"/>
    <w:pitch w:val="variable"/>
    <w:sig w:usb0="80000003" w:usb1="00000000" w:usb2="00000000" w:usb3="00000000" w:csb0="00000001" w:csb1="00000000"/>
  </w:font>
  <w:font w:name="Aharoni">
    <w:charset w:val="B1"/>
    <w:family w:val="auto"/>
    <w:pitch w:val="variable"/>
    <w:sig w:usb0="00000801" w:usb1="00000000" w:usb2="00000000" w:usb3="00000000" w:csb0="0000002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65" w:type="pct"/>
      <w:jc w:val="right"/>
      <w:tblCellMar>
        <w:top w:w="115" w:type="dxa"/>
        <w:left w:w="115" w:type="dxa"/>
        <w:bottom w:w="115" w:type="dxa"/>
        <w:right w:w="115" w:type="dxa"/>
      </w:tblCellMar>
      <w:tblLook w:val="04A0" w:firstRow="1" w:lastRow="0" w:firstColumn="1" w:lastColumn="0" w:noHBand="0" w:noVBand="1"/>
    </w:tblPr>
    <w:tblGrid>
      <w:gridCol w:w="9152"/>
      <w:gridCol w:w="607"/>
    </w:tblGrid>
    <w:tr w:rsidR="00755409" w14:paraId="349EF842" w14:textId="77777777" w:rsidTr="00536C38">
      <w:trPr>
        <w:trHeight w:val="12"/>
        <w:jc w:val="right"/>
      </w:trPr>
      <w:tc>
        <w:tcPr>
          <w:tcW w:w="8936" w:type="dxa"/>
          <w:vAlign w:val="center"/>
        </w:tcPr>
        <w:p w14:paraId="1049FF4C" w14:textId="27F66226" w:rsidR="00755409" w:rsidRDefault="00755409" w:rsidP="00AD1DC0">
          <w:pPr>
            <w:pStyle w:val="En-tte"/>
            <w:jc w:val="right"/>
            <w:rPr>
              <w:caps/>
              <w:color w:val="000000" w:themeColor="text1"/>
            </w:rPr>
          </w:pPr>
          <w:r w:rsidRPr="005B1FB9">
            <w:rPr>
              <w:rFonts w:ascii="Times New Roman" w:hAnsi="Times New Roman" w:cs="Times New Roman"/>
              <w:noProof/>
            </w:rPr>
            <w:drawing>
              <wp:anchor distT="0" distB="0" distL="114300" distR="114300" simplePos="0" relativeHeight="251659264" behindDoc="0" locked="0" layoutInCell="1" allowOverlap="1" wp14:anchorId="36B50EAC" wp14:editId="4609F78B">
                <wp:simplePos x="0" y="0"/>
                <wp:positionH relativeFrom="margin">
                  <wp:posOffset>-151765</wp:posOffset>
                </wp:positionH>
                <wp:positionV relativeFrom="paragraph">
                  <wp:posOffset>-143510</wp:posOffset>
                </wp:positionV>
                <wp:extent cx="1278890" cy="452120"/>
                <wp:effectExtent l="0" t="0" r="0" b="5080"/>
                <wp:wrapNone/>
                <wp:docPr id="26" name="Image 7" descr="Description : http://www.labex-action.fr/sites/default/files/content/logos/logo_u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7" descr="Description : http://www.labex-action.fr/sites/default/files/content/logos/logo_utt.jpg"/>
                        <pic:cNvPicPr>
                          <a:picLocks noChangeAspect="1" noChangeArrowheads="1"/>
                        </pic:cNvPicPr>
                      </pic:nvPicPr>
                      <pic:blipFill>
                        <a:blip r:embed="rId1">
                          <a:alphaModFix/>
                          <a:extLst>
                            <a:ext uri="{28A0092B-C50C-407E-A947-70E740481C1C}">
                              <a14:useLocalDpi xmlns:a14="http://schemas.microsoft.com/office/drawing/2010/main" val="0"/>
                            </a:ext>
                          </a:extLst>
                        </a:blip>
                        <a:srcRect/>
                        <a:stretch>
                          <a:fillRect/>
                        </a:stretch>
                      </pic:blipFill>
                      <pic:spPr bwMode="auto">
                        <a:xfrm>
                          <a:off x="0" y="0"/>
                          <a:ext cx="1278890" cy="452120"/>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rPr>
                <w:caps/>
                <w:color w:val="000000" w:themeColor="text1"/>
              </w:rPr>
              <w:alias w:val="Auteur"/>
              <w:tag w:val=""/>
              <w:id w:val="1534539408"/>
              <w:dataBinding w:prefixMappings="xmlns:ns0='http://purl.org/dc/elements/1.1/' xmlns:ns1='http://schemas.openxmlformats.org/package/2006/metadata/core-properties' " w:xpath="/ns1:coreProperties[1]/ns0:creator[1]" w:storeItemID="{6C3C8BC8-F283-45AE-878A-BAB7291924A1}"/>
              <w:text/>
            </w:sdtPr>
            <w:sdtEndPr/>
            <w:sdtContent>
              <w:r>
                <w:rPr>
                  <w:caps/>
                  <w:color w:val="000000" w:themeColor="text1"/>
                  <w:lang w:val="en-US"/>
                </w:rPr>
                <w:t>HA Kévin – LY Jean-michel</w:t>
              </w:r>
            </w:sdtContent>
          </w:sdt>
        </w:p>
      </w:tc>
      <w:tc>
        <w:tcPr>
          <w:tcW w:w="593" w:type="dxa"/>
          <w:shd w:val="clear" w:color="auto" w:fill="629DD1" w:themeFill="accent2"/>
          <w:vAlign w:val="center"/>
        </w:tcPr>
        <w:p w14:paraId="01D3C7A7" w14:textId="77777777" w:rsidR="00755409" w:rsidRDefault="00755409">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sidR="00612E22">
            <w:rPr>
              <w:noProof/>
              <w:color w:val="FFFFFF" w:themeColor="background1"/>
            </w:rPr>
            <w:t>44</w:t>
          </w:r>
          <w:r>
            <w:rPr>
              <w:color w:val="FFFFFF" w:themeColor="background1"/>
            </w:rPr>
            <w:fldChar w:fldCharType="end"/>
          </w:r>
        </w:p>
      </w:tc>
    </w:tr>
  </w:tbl>
  <w:p w14:paraId="51A6C45C" w14:textId="513CE3A7" w:rsidR="00755409" w:rsidRDefault="00755409">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F4AE84" w14:textId="77777777" w:rsidR="00755409" w:rsidRDefault="00755409" w:rsidP="00AD1DC0">
      <w:pPr>
        <w:spacing w:after="0" w:line="240" w:lineRule="auto"/>
      </w:pPr>
      <w:r>
        <w:separator/>
      </w:r>
    </w:p>
  </w:footnote>
  <w:footnote w:type="continuationSeparator" w:id="0">
    <w:p w14:paraId="42CB9DE8" w14:textId="77777777" w:rsidR="00755409" w:rsidRDefault="00755409" w:rsidP="00AD1DC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F3C31"/>
    <w:multiLevelType w:val="hybridMultilevel"/>
    <w:tmpl w:val="B98CE0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1A65F06"/>
    <w:multiLevelType w:val="multilevel"/>
    <w:tmpl w:val="77E2B626"/>
    <w:lvl w:ilvl="0">
      <w:start w:val="1"/>
      <w:numFmt w:val="decimal"/>
      <w:lvlText w:val="%1"/>
      <w:lvlJc w:val="left"/>
      <w:pPr>
        <w:ind w:left="432" w:hanging="432"/>
      </w:pPr>
      <w:rPr>
        <w:rFonts w:hint="default"/>
        <w:color w:val="215A95"/>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upperRoman"/>
      <w:lvlText w:val="%4."/>
      <w:lvlJc w:val="right"/>
      <w:pPr>
        <w:ind w:left="1314" w:hanging="1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04543B22"/>
    <w:multiLevelType w:val="multilevel"/>
    <w:tmpl w:val="424A87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048A4A90"/>
    <w:multiLevelType w:val="hybridMultilevel"/>
    <w:tmpl w:val="127C7E4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6E77707"/>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08EA287F"/>
    <w:multiLevelType w:val="hybridMultilevel"/>
    <w:tmpl w:val="80D4AB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B9D4A1F"/>
    <w:multiLevelType w:val="multilevel"/>
    <w:tmpl w:val="B838B4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0D911555"/>
    <w:multiLevelType w:val="hybridMultilevel"/>
    <w:tmpl w:val="9B90934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0D9D7855"/>
    <w:multiLevelType w:val="hybridMultilevel"/>
    <w:tmpl w:val="B1FC91A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03864C5"/>
    <w:multiLevelType w:val="hybridMultilevel"/>
    <w:tmpl w:val="276E238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2A44003"/>
    <w:multiLevelType w:val="hybridMultilevel"/>
    <w:tmpl w:val="D12AF91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1482775B"/>
    <w:multiLevelType w:val="multilevel"/>
    <w:tmpl w:val="00421FD4"/>
    <w:lvl w:ilvl="0">
      <w:start w:val="1"/>
      <w:numFmt w:val="decimal"/>
      <w:pStyle w:val="Titre1"/>
      <w:lvlText w:val="%1"/>
      <w:lvlJc w:val="left"/>
      <w:pPr>
        <w:ind w:left="432" w:hanging="432"/>
      </w:pPr>
      <w:rPr>
        <w:rFonts w:hint="default"/>
        <w:color w:val="215A95"/>
      </w:rPr>
    </w:lvl>
    <w:lvl w:ilvl="1">
      <w:start w:val="1"/>
      <w:numFmt w:val="decimal"/>
      <w:pStyle w:val="Titre2"/>
      <w:lvlText w:val="%1.%2"/>
      <w:lvlJc w:val="left"/>
      <w:pPr>
        <w:ind w:left="576" w:hanging="576"/>
      </w:pPr>
      <w:rPr>
        <w:rFonts w:hint="default"/>
        <w:color w:val="9CC7E3"/>
      </w:rPr>
    </w:lvl>
    <w:lvl w:ilvl="2">
      <w:start w:val="1"/>
      <w:numFmt w:val="decimal"/>
      <w:pStyle w:val="Titre3"/>
      <w:lvlText w:val="%1.%2.%3"/>
      <w:lvlJc w:val="left"/>
      <w:pPr>
        <w:ind w:left="1571" w:hanging="720"/>
      </w:pPr>
      <w:rPr>
        <w:rFonts w:hint="default"/>
      </w:rPr>
    </w:lvl>
    <w:lvl w:ilvl="3">
      <w:start w:val="1"/>
      <w:numFmt w:val="upperRoman"/>
      <w:pStyle w:val="Titre4"/>
      <w:lvlText w:val="%4."/>
      <w:lvlJc w:val="right"/>
      <w:pPr>
        <w:ind w:left="1314" w:hanging="180"/>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2">
    <w:nsid w:val="16C961B0"/>
    <w:multiLevelType w:val="hybridMultilevel"/>
    <w:tmpl w:val="B66838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19806D98"/>
    <w:multiLevelType w:val="hybridMultilevel"/>
    <w:tmpl w:val="915AC0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240F1B67"/>
    <w:multiLevelType w:val="multilevel"/>
    <w:tmpl w:val="424A877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none"/>
      <w:lvlText w:val="1."/>
      <w:lvlJc w:val="left"/>
      <w:pPr>
        <w:ind w:left="1494" w:hanging="36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256F518B"/>
    <w:multiLevelType w:val="multilevel"/>
    <w:tmpl w:val="6A62CA2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upperRoman"/>
      <w:lvlText w:val="%4."/>
      <w:lvlJc w:val="right"/>
      <w:pPr>
        <w:ind w:left="1314" w:hanging="1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nsid w:val="2C322997"/>
    <w:multiLevelType w:val="hybridMultilevel"/>
    <w:tmpl w:val="93780C9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2DA551F5"/>
    <w:multiLevelType w:val="hybridMultilevel"/>
    <w:tmpl w:val="4D623EC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32C572D8"/>
    <w:multiLevelType w:val="hybridMultilevel"/>
    <w:tmpl w:val="CC849D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3672782A"/>
    <w:multiLevelType w:val="hybridMultilevel"/>
    <w:tmpl w:val="60FAD42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A866960"/>
    <w:multiLevelType w:val="hybridMultilevel"/>
    <w:tmpl w:val="609CDA8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3F500F04"/>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nsid w:val="3F543CE9"/>
    <w:multiLevelType w:val="hybridMultilevel"/>
    <w:tmpl w:val="5A980D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3F7B1209"/>
    <w:multiLevelType w:val="multilevel"/>
    <w:tmpl w:val="AF3E6A9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9CC7E3"/>
      </w:rPr>
    </w:lvl>
    <w:lvl w:ilvl="2">
      <w:start w:val="1"/>
      <w:numFmt w:val="decimal"/>
      <w:lvlText w:val="%1.%2.%3"/>
      <w:lvlJc w:val="left"/>
      <w:pPr>
        <w:ind w:left="1571" w:hanging="720"/>
      </w:pPr>
      <w:rPr>
        <w:rFonts w:hint="default"/>
      </w:rPr>
    </w:lvl>
    <w:lvl w:ilvl="3">
      <w:start w:val="1"/>
      <w:numFmt w:val="upperRoman"/>
      <w:lvlText w:val="%4."/>
      <w:lvlJc w:val="right"/>
      <w:pPr>
        <w:ind w:left="1314" w:hanging="180"/>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nsid w:val="409C6385"/>
    <w:multiLevelType w:val="hybridMultilevel"/>
    <w:tmpl w:val="3B60353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41B15413"/>
    <w:multiLevelType w:val="multilevel"/>
    <w:tmpl w:val="40DCB396"/>
    <w:styleLink w:val="Nombres"/>
    <w:lvl w:ilvl="0">
      <w:start w:val="1"/>
      <w:numFmt w:val="decimal"/>
      <w:lvlText w:val="%1."/>
      <w:lvlJc w:val="left"/>
      <w:pPr>
        <w:tabs>
          <w:tab w:val="num" w:pos="360"/>
        </w:tabs>
        <w:ind w:left="360" w:hanging="360"/>
      </w:pPr>
      <w:rPr>
        <w:position w:val="0"/>
      </w:rPr>
    </w:lvl>
    <w:lvl w:ilvl="1">
      <w:start w:val="1"/>
      <w:numFmt w:val="decimal"/>
      <w:lvlText w:val="%2."/>
      <w:lvlJc w:val="left"/>
      <w:pPr>
        <w:tabs>
          <w:tab w:val="num" w:pos="720"/>
        </w:tabs>
        <w:ind w:left="720" w:hanging="360"/>
      </w:pPr>
      <w:rPr>
        <w:position w:val="0"/>
      </w:rPr>
    </w:lvl>
    <w:lvl w:ilvl="2">
      <w:start w:val="1"/>
      <w:numFmt w:val="decimal"/>
      <w:lvlText w:val="%3."/>
      <w:lvlJc w:val="left"/>
      <w:pPr>
        <w:tabs>
          <w:tab w:val="num" w:pos="1080"/>
        </w:tabs>
        <w:ind w:left="1080" w:hanging="360"/>
      </w:pPr>
      <w:rPr>
        <w:position w:val="0"/>
      </w:rPr>
    </w:lvl>
    <w:lvl w:ilvl="3">
      <w:start w:val="1"/>
      <w:numFmt w:val="decimal"/>
      <w:lvlText w:val="%4."/>
      <w:lvlJc w:val="left"/>
      <w:pPr>
        <w:tabs>
          <w:tab w:val="num" w:pos="1440"/>
        </w:tabs>
        <w:ind w:left="1440" w:hanging="360"/>
      </w:pPr>
      <w:rPr>
        <w:position w:val="0"/>
      </w:rPr>
    </w:lvl>
    <w:lvl w:ilvl="4">
      <w:start w:val="1"/>
      <w:numFmt w:val="decimal"/>
      <w:lvlText w:val="%5."/>
      <w:lvlJc w:val="left"/>
      <w:pPr>
        <w:tabs>
          <w:tab w:val="num" w:pos="1800"/>
        </w:tabs>
        <w:ind w:left="1800" w:hanging="360"/>
      </w:pPr>
      <w:rPr>
        <w:position w:val="0"/>
      </w:rPr>
    </w:lvl>
    <w:lvl w:ilvl="5">
      <w:start w:val="1"/>
      <w:numFmt w:val="decimal"/>
      <w:lvlText w:val="%6."/>
      <w:lvlJc w:val="left"/>
      <w:pPr>
        <w:tabs>
          <w:tab w:val="num" w:pos="2160"/>
        </w:tabs>
        <w:ind w:left="2160" w:hanging="360"/>
      </w:pPr>
      <w:rPr>
        <w:position w:val="0"/>
      </w:rPr>
    </w:lvl>
    <w:lvl w:ilvl="6">
      <w:start w:val="1"/>
      <w:numFmt w:val="decimal"/>
      <w:lvlText w:val="%7."/>
      <w:lvlJc w:val="left"/>
      <w:pPr>
        <w:tabs>
          <w:tab w:val="num" w:pos="2520"/>
        </w:tabs>
        <w:ind w:left="2520" w:hanging="360"/>
      </w:pPr>
      <w:rPr>
        <w:position w:val="0"/>
      </w:rPr>
    </w:lvl>
    <w:lvl w:ilvl="7">
      <w:start w:val="1"/>
      <w:numFmt w:val="decimal"/>
      <w:lvlText w:val="%8."/>
      <w:lvlJc w:val="left"/>
      <w:pPr>
        <w:tabs>
          <w:tab w:val="num" w:pos="2880"/>
        </w:tabs>
        <w:ind w:left="2880" w:hanging="360"/>
      </w:pPr>
      <w:rPr>
        <w:position w:val="0"/>
      </w:rPr>
    </w:lvl>
    <w:lvl w:ilvl="8">
      <w:start w:val="1"/>
      <w:numFmt w:val="decimal"/>
      <w:lvlText w:val="%9."/>
      <w:lvlJc w:val="left"/>
      <w:pPr>
        <w:tabs>
          <w:tab w:val="num" w:pos="3240"/>
        </w:tabs>
        <w:ind w:left="3240" w:hanging="360"/>
      </w:pPr>
      <w:rPr>
        <w:position w:val="0"/>
      </w:rPr>
    </w:lvl>
  </w:abstractNum>
  <w:abstractNum w:abstractNumId="26">
    <w:nsid w:val="459B0446"/>
    <w:multiLevelType w:val="hybridMultilevel"/>
    <w:tmpl w:val="5AE465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47984F87"/>
    <w:multiLevelType w:val="hybridMultilevel"/>
    <w:tmpl w:val="6A56F3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47E97E08"/>
    <w:multiLevelType w:val="hybridMultilevel"/>
    <w:tmpl w:val="98AA2ECE"/>
    <w:lvl w:ilvl="0" w:tplc="040C0001">
      <w:start w:val="1"/>
      <w:numFmt w:val="bullet"/>
      <w:lvlText w:val=""/>
      <w:lvlJc w:val="left"/>
      <w:pPr>
        <w:ind w:left="1296" w:hanging="360"/>
      </w:pPr>
      <w:rPr>
        <w:rFonts w:ascii="Symbol" w:hAnsi="Symbol" w:hint="default"/>
      </w:rPr>
    </w:lvl>
    <w:lvl w:ilvl="1" w:tplc="040C0003">
      <w:start w:val="1"/>
      <w:numFmt w:val="bullet"/>
      <w:lvlText w:val="o"/>
      <w:lvlJc w:val="left"/>
      <w:pPr>
        <w:ind w:left="2016" w:hanging="360"/>
      </w:pPr>
      <w:rPr>
        <w:rFonts w:ascii="Courier New" w:hAnsi="Courier New" w:hint="default"/>
      </w:rPr>
    </w:lvl>
    <w:lvl w:ilvl="2" w:tplc="040C0005" w:tentative="1">
      <w:start w:val="1"/>
      <w:numFmt w:val="bullet"/>
      <w:lvlText w:val=""/>
      <w:lvlJc w:val="left"/>
      <w:pPr>
        <w:ind w:left="2736" w:hanging="360"/>
      </w:pPr>
      <w:rPr>
        <w:rFonts w:ascii="Wingdings" w:hAnsi="Wingdings" w:hint="default"/>
      </w:rPr>
    </w:lvl>
    <w:lvl w:ilvl="3" w:tplc="040C0001" w:tentative="1">
      <w:start w:val="1"/>
      <w:numFmt w:val="bullet"/>
      <w:lvlText w:val=""/>
      <w:lvlJc w:val="left"/>
      <w:pPr>
        <w:ind w:left="3456" w:hanging="360"/>
      </w:pPr>
      <w:rPr>
        <w:rFonts w:ascii="Symbol" w:hAnsi="Symbol" w:hint="default"/>
      </w:rPr>
    </w:lvl>
    <w:lvl w:ilvl="4" w:tplc="040C0003" w:tentative="1">
      <w:start w:val="1"/>
      <w:numFmt w:val="bullet"/>
      <w:lvlText w:val="o"/>
      <w:lvlJc w:val="left"/>
      <w:pPr>
        <w:ind w:left="4176" w:hanging="360"/>
      </w:pPr>
      <w:rPr>
        <w:rFonts w:ascii="Courier New" w:hAnsi="Courier New" w:hint="default"/>
      </w:rPr>
    </w:lvl>
    <w:lvl w:ilvl="5" w:tplc="040C0005" w:tentative="1">
      <w:start w:val="1"/>
      <w:numFmt w:val="bullet"/>
      <w:lvlText w:val=""/>
      <w:lvlJc w:val="left"/>
      <w:pPr>
        <w:ind w:left="4896" w:hanging="360"/>
      </w:pPr>
      <w:rPr>
        <w:rFonts w:ascii="Wingdings" w:hAnsi="Wingdings" w:hint="default"/>
      </w:rPr>
    </w:lvl>
    <w:lvl w:ilvl="6" w:tplc="040C0001" w:tentative="1">
      <w:start w:val="1"/>
      <w:numFmt w:val="bullet"/>
      <w:lvlText w:val=""/>
      <w:lvlJc w:val="left"/>
      <w:pPr>
        <w:ind w:left="5616" w:hanging="360"/>
      </w:pPr>
      <w:rPr>
        <w:rFonts w:ascii="Symbol" w:hAnsi="Symbol" w:hint="default"/>
      </w:rPr>
    </w:lvl>
    <w:lvl w:ilvl="7" w:tplc="040C0003" w:tentative="1">
      <w:start w:val="1"/>
      <w:numFmt w:val="bullet"/>
      <w:lvlText w:val="o"/>
      <w:lvlJc w:val="left"/>
      <w:pPr>
        <w:ind w:left="6336" w:hanging="360"/>
      </w:pPr>
      <w:rPr>
        <w:rFonts w:ascii="Courier New" w:hAnsi="Courier New" w:hint="default"/>
      </w:rPr>
    </w:lvl>
    <w:lvl w:ilvl="8" w:tplc="040C0005" w:tentative="1">
      <w:start w:val="1"/>
      <w:numFmt w:val="bullet"/>
      <w:lvlText w:val=""/>
      <w:lvlJc w:val="left"/>
      <w:pPr>
        <w:ind w:left="7056" w:hanging="360"/>
      </w:pPr>
      <w:rPr>
        <w:rFonts w:ascii="Wingdings" w:hAnsi="Wingdings" w:hint="default"/>
      </w:rPr>
    </w:lvl>
  </w:abstractNum>
  <w:abstractNum w:abstractNumId="29">
    <w:nsid w:val="4A7C2873"/>
    <w:multiLevelType w:val="hybridMultilevel"/>
    <w:tmpl w:val="F93C3BB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549E69C5"/>
    <w:multiLevelType w:val="hybridMultilevel"/>
    <w:tmpl w:val="36B06F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54FC7F39"/>
    <w:multiLevelType w:val="hybridMultilevel"/>
    <w:tmpl w:val="85BCE15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5916787A"/>
    <w:multiLevelType w:val="hybridMultilevel"/>
    <w:tmpl w:val="87400B66"/>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5A7C19F8"/>
    <w:multiLevelType w:val="hybridMultilevel"/>
    <w:tmpl w:val="F89039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5AB63E81"/>
    <w:multiLevelType w:val="hybridMultilevel"/>
    <w:tmpl w:val="353CC5D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5D431190"/>
    <w:multiLevelType w:val="multilevel"/>
    <w:tmpl w:val="3EF6C70A"/>
    <w:lvl w:ilvl="0">
      <w:start w:val="1"/>
      <w:numFmt w:val="decimal"/>
      <w:lvlText w:val="%1"/>
      <w:lvlJc w:val="left"/>
      <w:pPr>
        <w:ind w:left="432" w:hanging="432"/>
      </w:pPr>
    </w:lvl>
    <w:lvl w:ilvl="1">
      <w:start w:val="1"/>
      <w:numFmt w:val="decimal"/>
      <w:lvlText w:val="%1.%2"/>
      <w:lvlJc w:val="left"/>
      <w:pPr>
        <w:ind w:left="576" w:hanging="576"/>
      </w:pPr>
      <w:rPr>
        <w:color w:val="9CC7E3"/>
      </w:rPr>
    </w:lvl>
    <w:lvl w:ilvl="2">
      <w:start w:val="1"/>
      <w:numFmt w:val="decimal"/>
      <w:lvlText w:val="%1.%2.%3"/>
      <w:lvlJc w:val="left"/>
      <w:pPr>
        <w:ind w:left="1571" w:hanging="720"/>
      </w:pPr>
    </w:lvl>
    <w:lvl w:ilvl="3">
      <w:start w:val="1"/>
      <w:numFmt w:val="none"/>
      <w:lvlText w:val="Figure 1."/>
      <w:lvlJc w:val="left"/>
      <w:pPr>
        <w:ind w:left="1494" w:hanging="360"/>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nsid w:val="68DB65A6"/>
    <w:multiLevelType w:val="hybridMultilevel"/>
    <w:tmpl w:val="6D7EF99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718B2063"/>
    <w:multiLevelType w:val="hybridMultilevel"/>
    <w:tmpl w:val="C83AE6A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77DF701C"/>
    <w:multiLevelType w:val="hybridMultilevel"/>
    <w:tmpl w:val="F452A8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790F7B17"/>
    <w:multiLevelType w:val="hybridMultilevel"/>
    <w:tmpl w:val="458A1524"/>
    <w:lvl w:ilvl="0" w:tplc="4D96DDEC">
      <w:start w:val="4"/>
      <w:numFmt w:val="bullet"/>
      <w:lvlText w:val="-"/>
      <w:lvlJc w:val="left"/>
      <w:pPr>
        <w:ind w:left="927" w:hanging="360"/>
      </w:pPr>
      <w:rPr>
        <w:rFonts w:ascii="Arial" w:eastAsiaTheme="minorHAnsi" w:hAnsi="Arial" w:cs="Arial" w:hint="default"/>
      </w:rPr>
    </w:lvl>
    <w:lvl w:ilvl="1" w:tplc="040C0003">
      <w:start w:val="1"/>
      <w:numFmt w:val="bullet"/>
      <w:lvlText w:val="o"/>
      <w:lvlJc w:val="left"/>
      <w:pPr>
        <w:ind w:left="1647" w:hanging="360"/>
      </w:pPr>
      <w:rPr>
        <w:rFonts w:ascii="Courier New" w:hAnsi="Courier New" w:cs="Courier New" w:hint="default"/>
      </w:rPr>
    </w:lvl>
    <w:lvl w:ilvl="2" w:tplc="040C0005">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40">
    <w:nsid w:val="7E0F5019"/>
    <w:multiLevelType w:val="hybridMultilevel"/>
    <w:tmpl w:val="98C09A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7E5857FF"/>
    <w:multiLevelType w:val="hybridMultilevel"/>
    <w:tmpl w:val="213E9D3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11"/>
  </w:num>
  <w:num w:numId="3">
    <w:abstractNumId w:val="27"/>
  </w:num>
  <w:num w:numId="4">
    <w:abstractNumId w:val="26"/>
  </w:num>
  <w:num w:numId="5">
    <w:abstractNumId w:val="28"/>
  </w:num>
  <w:num w:numId="6">
    <w:abstractNumId w:val="39"/>
  </w:num>
  <w:num w:numId="7">
    <w:abstractNumId w:val="9"/>
  </w:num>
  <w:num w:numId="8">
    <w:abstractNumId w:val="32"/>
  </w:num>
  <w:num w:numId="9">
    <w:abstractNumId w:val="36"/>
  </w:num>
  <w:num w:numId="10">
    <w:abstractNumId w:val="5"/>
  </w:num>
  <w:num w:numId="11">
    <w:abstractNumId w:val="13"/>
  </w:num>
  <w:num w:numId="12">
    <w:abstractNumId w:val="25"/>
  </w:num>
  <w:num w:numId="13">
    <w:abstractNumId w:val="3"/>
  </w:num>
  <w:num w:numId="14">
    <w:abstractNumId w:val="37"/>
  </w:num>
  <w:num w:numId="15">
    <w:abstractNumId w:val="16"/>
  </w:num>
  <w:num w:numId="16">
    <w:abstractNumId w:val="31"/>
  </w:num>
  <w:num w:numId="17">
    <w:abstractNumId w:val="30"/>
  </w:num>
  <w:num w:numId="18">
    <w:abstractNumId w:val="18"/>
  </w:num>
  <w:num w:numId="19">
    <w:abstractNumId w:val="8"/>
  </w:num>
  <w:num w:numId="20">
    <w:abstractNumId w:val="29"/>
  </w:num>
  <w:num w:numId="21">
    <w:abstractNumId w:val="20"/>
  </w:num>
  <w:num w:numId="22">
    <w:abstractNumId w:val="34"/>
  </w:num>
  <w:num w:numId="23">
    <w:abstractNumId w:val="10"/>
  </w:num>
  <w:num w:numId="24">
    <w:abstractNumId w:val="19"/>
  </w:num>
  <w:num w:numId="25">
    <w:abstractNumId w:val="4"/>
  </w:num>
  <w:num w:numId="26">
    <w:abstractNumId w:val="21"/>
  </w:num>
  <w:num w:numId="27">
    <w:abstractNumId w:val="35"/>
  </w:num>
  <w:num w:numId="28">
    <w:abstractNumId w:val="2"/>
  </w:num>
  <w:num w:numId="29">
    <w:abstractNumId w:val="14"/>
  </w:num>
  <w:num w:numId="30">
    <w:abstractNumId w:val="6"/>
  </w:num>
  <w:num w:numId="31">
    <w:abstractNumId w:val="23"/>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num>
  <w:num w:numId="34">
    <w:abstractNumId w:val="41"/>
  </w:num>
  <w:num w:numId="35">
    <w:abstractNumId w:val="12"/>
  </w:num>
  <w:num w:numId="3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0"/>
  </w:num>
  <w:num w:numId="38">
    <w:abstractNumId w:val="24"/>
  </w:num>
  <w:num w:numId="39">
    <w:abstractNumId w:val="7"/>
  </w:num>
  <w:num w:numId="40">
    <w:abstractNumId w:val="33"/>
  </w:num>
  <w:num w:numId="41">
    <w:abstractNumId w:val="40"/>
  </w:num>
  <w:num w:numId="42">
    <w:abstractNumId w:val="22"/>
  </w:num>
  <w:num w:numId="43">
    <w:abstractNumId w:val="17"/>
  </w:num>
  <w:num w:numId="44">
    <w:abstractNumId w:val="38"/>
  </w:num>
  <w:num w:numId="45">
    <w:abstractNumId w:val="1"/>
  </w:num>
  <w:num w:numId="4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2A3C"/>
    <w:rsid w:val="00003F1F"/>
    <w:rsid w:val="000040F3"/>
    <w:rsid w:val="000063D0"/>
    <w:rsid w:val="00011E1B"/>
    <w:rsid w:val="00013335"/>
    <w:rsid w:val="000221F3"/>
    <w:rsid w:val="00023444"/>
    <w:rsid w:val="000261F7"/>
    <w:rsid w:val="0005074E"/>
    <w:rsid w:val="0005283C"/>
    <w:rsid w:val="000566EA"/>
    <w:rsid w:val="0006585F"/>
    <w:rsid w:val="00065A3C"/>
    <w:rsid w:val="000660A0"/>
    <w:rsid w:val="00087C00"/>
    <w:rsid w:val="00095033"/>
    <w:rsid w:val="00097133"/>
    <w:rsid w:val="00097FEC"/>
    <w:rsid w:val="000A1B7A"/>
    <w:rsid w:val="000C1C51"/>
    <w:rsid w:val="000D2137"/>
    <w:rsid w:val="000D29F0"/>
    <w:rsid w:val="000D3474"/>
    <w:rsid w:val="000D707A"/>
    <w:rsid w:val="000F1BEA"/>
    <w:rsid w:val="000F2046"/>
    <w:rsid w:val="00102413"/>
    <w:rsid w:val="00103FFF"/>
    <w:rsid w:val="00105E2C"/>
    <w:rsid w:val="001145A2"/>
    <w:rsid w:val="001241D8"/>
    <w:rsid w:val="001479E6"/>
    <w:rsid w:val="00151D0D"/>
    <w:rsid w:val="00152958"/>
    <w:rsid w:val="0016515D"/>
    <w:rsid w:val="00173161"/>
    <w:rsid w:val="0017736A"/>
    <w:rsid w:val="0018026C"/>
    <w:rsid w:val="001804B7"/>
    <w:rsid w:val="00181D01"/>
    <w:rsid w:val="00190F24"/>
    <w:rsid w:val="001954C6"/>
    <w:rsid w:val="0019740E"/>
    <w:rsid w:val="001A2C22"/>
    <w:rsid w:val="001A5A3A"/>
    <w:rsid w:val="001A66A4"/>
    <w:rsid w:val="001A7BBD"/>
    <w:rsid w:val="001B1BC0"/>
    <w:rsid w:val="001B479F"/>
    <w:rsid w:val="001B54EF"/>
    <w:rsid w:val="001B5976"/>
    <w:rsid w:val="001C2715"/>
    <w:rsid w:val="001C4D4A"/>
    <w:rsid w:val="001D0328"/>
    <w:rsid w:val="001D64DB"/>
    <w:rsid w:val="001D74B0"/>
    <w:rsid w:val="001E040E"/>
    <w:rsid w:val="001E1863"/>
    <w:rsid w:val="001E31BB"/>
    <w:rsid w:val="001F7C4F"/>
    <w:rsid w:val="00204B1C"/>
    <w:rsid w:val="002116B2"/>
    <w:rsid w:val="002118B3"/>
    <w:rsid w:val="00211F07"/>
    <w:rsid w:val="00212AF3"/>
    <w:rsid w:val="00216D51"/>
    <w:rsid w:val="00221242"/>
    <w:rsid w:val="00227787"/>
    <w:rsid w:val="00234309"/>
    <w:rsid w:val="00235F8C"/>
    <w:rsid w:val="0023682C"/>
    <w:rsid w:val="00244967"/>
    <w:rsid w:val="00247449"/>
    <w:rsid w:val="00271D61"/>
    <w:rsid w:val="002769B4"/>
    <w:rsid w:val="00277DBD"/>
    <w:rsid w:val="002817B5"/>
    <w:rsid w:val="0029175E"/>
    <w:rsid w:val="00294720"/>
    <w:rsid w:val="002A07A4"/>
    <w:rsid w:val="002A5724"/>
    <w:rsid w:val="002B2B45"/>
    <w:rsid w:val="002B4391"/>
    <w:rsid w:val="002B52A3"/>
    <w:rsid w:val="002B5746"/>
    <w:rsid w:val="002B6F72"/>
    <w:rsid w:val="002C0650"/>
    <w:rsid w:val="002C6ADD"/>
    <w:rsid w:val="002D0F9F"/>
    <w:rsid w:val="002D6364"/>
    <w:rsid w:val="002E5C00"/>
    <w:rsid w:val="002E7875"/>
    <w:rsid w:val="002F7E97"/>
    <w:rsid w:val="00314C93"/>
    <w:rsid w:val="00325625"/>
    <w:rsid w:val="003260BA"/>
    <w:rsid w:val="00327490"/>
    <w:rsid w:val="00327978"/>
    <w:rsid w:val="003300A2"/>
    <w:rsid w:val="00336B1F"/>
    <w:rsid w:val="00340EAC"/>
    <w:rsid w:val="0034545B"/>
    <w:rsid w:val="00345B3B"/>
    <w:rsid w:val="00351C6B"/>
    <w:rsid w:val="00355F16"/>
    <w:rsid w:val="00365E1B"/>
    <w:rsid w:val="00377AB2"/>
    <w:rsid w:val="00377ABD"/>
    <w:rsid w:val="00384781"/>
    <w:rsid w:val="00394E2C"/>
    <w:rsid w:val="003A2CC2"/>
    <w:rsid w:val="003A7FE6"/>
    <w:rsid w:val="003B062D"/>
    <w:rsid w:val="003B508B"/>
    <w:rsid w:val="003B6F3C"/>
    <w:rsid w:val="003C0F0B"/>
    <w:rsid w:val="003C25B9"/>
    <w:rsid w:val="003E2CBA"/>
    <w:rsid w:val="003E2EC5"/>
    <w:rsid w:val="003E4A39"/>
    <w:rsid w:val="003E7765"/>
    <w:rsid w:val="003F02DE"/>
    <w:rsid w:val="003F1B74"/>
    <w:rsid w:val="003F2A3C"/>
    <w:rsid w:val="00401773"/>
    <w:rsid w:val="00410E1F"/>
    <w:rsid w:val="00414544"/>
    <w:rsid w:val="004156D4"/>
    <w:rsid w:val="0042183E"/>
    <w:rsid w:val="00424477"/>
    <w:rsid w:val="0043006A"/>
    <w:rsid w:val="00436007"/>
    <w:rsid w:val="00442D54"/>
    <w:rsid w:val="00455FC6"/>
    <w:rsid w:val="004605AD"/>
    <w:rsid w:val="00463903"/>
    <w:rsid w:val="004654E8"/>
    <w:rsid w:val="0046579F"/>
    <w:rsid w:val="00465DC8"/>
    <w:rsid w:val="00471143"/>
    <w:rsid w:val="004742A7"/>
    <w:rsid w:val="00474899"/>
    <w:rsid w:val="00483560"/>
    <w:rsid w:val="00484C25"/>
    <w:rsid w:val="004A09E6"/>
    <w:rsid w:val="004A3DA7"/>
    <w:rsid w:val="004C16A4"/>
    <w:rsid w:val="004C17B7"/>
    <w:rsid w:val="004C4867"/>
    <w:rsid w:val="004D54F1"/>
    <w:rsid w:val="004E36B4"/>
    <w:rsid w:val="004E6654"/>
    <w:rsid w:val="004E7240"/>
    <w:rsid w:val="004F1D61"/>
    <w:rsid w:val="004F4D5D"/>
    <w:rsid w:val="00505DBD"/>
    <w:rsid w:val="005064A8"/>
    <w:rsid w:val="00507E96"/>
    <w:rsid w:val="00510874"/>
    <w:rsid w:val="00510A28"/>
    <w:rsid w:val="00513595"/>
    <w:rsid w:val="00515D5E"/>
    <w:rsid w:val="005234F6"/>
    <w:rsid w:val="00526A98"/>
    <w:rsid w:val="0053192C"/>
    <w:rsid w:val="005330E4"/>
    <w:rsid w:val="00535206"/>
    <w:rsid w:val="00535DB5"/>
    <w:rsid w:val="00536C38"/>
    <w:rsid w:val="00555761"/>
    <w:rsid w:val="005563BE"/>
    <w:rsid w:val="00557B31"/>
    <w:rsid w:val="005645AF"/>
    <w:rsid w:val="005706D0"/>
    <w:rsid w:val="0057165C"/>
    <w:rsid w:val="00575907"/>
    <w:rsid w:val="00577387"/>
    <w:rsid w:val="00586EE1"/>
    <w:rsid w:val="00596A7E"/>
    <w:rsid w:val="005A5215"/>
    <w:rsid w:val="005A7B3F"/>
    <w:rsid w:val="005B1FB9"/>
    <w:rsid w:val="005B4F39"/>
    <w:rsid w:val="005C7BF0"/>
    <w:rsid w:val="005D01FE"/>
    <w:rsid w:val="005D29FB"/>
    <w:rsid w:val="005D2AE3"/>
    <w:rsid w:val="005E32E3"/>
    <w:rsid w:val="005E610D"/>
    <w:rsid w:val="005F0639"/>
    <w:rsid w:val="005F591D"/>
    <w:rsid w:val="00601E37"/>
    <w:rsid w:val="0060267F"/>
    <w:rsid w:val="006030A6"/>
    <w:rsid w:val="006031B6"/>
    <w:rsid w:val="00606BB7"/>
    <w:rsid w:val="006118C7"/>
    <w:rsid w:val="00612E22"/>
    <w:rsid w:val="00620E98"/>
    <w:rsid w:val="00622077"/>
    <w:rsid w:val="00635642"/>
    <w:rsid w:val="0064531E"/>
    <w:rsid w:val="0064738D"/>
    <w:rsid w:val="00647782"/>
    <w:rsid w:val="006525D0"/>
    <w:rsid w:val="0066094E"/>
    <w:rsid w:val="0066113D"/>
    <w:rsid w:val="0066257B"/>
    <w:rsid w:val="0067456C"/>
    <w:rsid w:val="006833DD"/>
    <w:rsid w:val="0069096B"/>
    <w:rsid w:val="00691AFB"/>
    <w:rsid w:val="00695551"/>
    <w:rsid w:val="006A4421"/>
    <w:rsid w:val="006A788F"/>
    <w:rsid w:val="006B0E20"/>
    <w:rsid w:val="006B63B9"/>
    <w:rsid w:val="006C20B2"/>
    <w:rsid w:val="006C2AB3"/>
    <w:rsid w:val="006C3314"/>
    <w:rsid w:val="006D066C"/>
    <w:rsid w:val="006D6427"/>
    <w:rsid w:val="006E6701"/>
    <w:rsid w:val="006E736B"/>
    <w:rsid w:val="006F2633"/>
    <w:rsid w:val="006F3EF9"/>
    <w:rsid w:val="00711641"/>
    <w:rsid w:val="00712E68"/>
    <w:rsid w:val="00723232"/>
    <w:rsid w:val="007327F0"/>
    <w:rsid w:val="0073408F"/>
    <w:rsid w:val="00742249"/>
    <w:rsid w:val="007427FE"/>
    <w:rsid w:val="00747938"/>
    <w:rsid w:val="00751E94"/>
    <w:rsid w:val="00755409"/>
    <w:rsid w:val="00756A90"/>
    <w:rsid w:val="00782160"/>
    <w:rsid w:val="00782809"/>
    <w:rsid w:val="00785C5D"/>
    <w:rsid w:val="007932D2"/>
    <w:rsid w:val="00795E61"/>
    <w:rsid w:val="00797EB7"/>
    <w:rsid w:val="007A0403"/>
    <w:rsid w:val="007A3701"/>
    <w:rsid w:val="007A3DDF"/>
    <w:rsid w:val="007A5F66"/>
    <w:rsid w:val="007D02D8"/>
    <w:rsid w:val="007D246C"/>
    <w:rsid w:val="007D678D"/>
    <w:rsid w:val="007F0707"/>
    <w:rsid w:val="0080265B"/>
    <w:rsid w:val="00813D0B"/>
    <w:rsid w:val="00813FCD"/>
    <w:rsid w:val="008178D1"/>
    <w:rsid w:val="00822E86"/>
    <w:rsid w:val="008319A3"/>
    <w:rsid w:val="00831E13"/>
    <w:rsid w:val="00833395"/>
    <w:rsid w:val="00842B00"/>
    <w:rsid w:val="0084582F"/>
    <w:rsid w:val="00852F1E"/>
    <w:rsid w:val="0085505F"/>
    <w:rsid w:val="00855941"/>
    <w:rsid w:val="00864D94"/>
    <w:rsid w:val="00872060"/>
    <w:rsid w:val="00873903"/>
    <w:rsid w:val="0088264C"/>
    <w:rsid w:val="00891D5A"/>
    <w:rsid w:val="00893D60"/>
    <w:rsid w:val="008A7E29"/>
    <w:rsid w:val="008B4F6E"/>
    <w:rsid w:val="008B64EC"/>
    <w:rsid w:val="008C47EB"/>
    <w:rsid w:val="008D30D0"/>
    <w:rsid w:val="008D7065"/>
    <w:rsid w:val="008F3731"/>
    <w:rsid w:val="008F5FC0"/>
    <w:rsid w:val="008F6E04"/>
    <w:rsid w:val="00900AAF"/>
    <w:rsid w:val="009043B6"/>
    <w:rsid w:val="00907323"/>
    <w:rsid w:val="009109DB"/>
    <w:rsid w:val="00914819"/>
    <w:rsid w:val="00924965"/>
    <w:rsid w:val="00927072"/>
    <w:rsid w:val="00930066"/>
    <w:rsid w:val="00940E8E"/>
    <w:rsid w:val="00941C87"/>
    <w:rsid w:val="00944E5A"/>
    <w:rsid w:val="00957999"/>
    <w:rsid w:val="00961E70"/>
    <w:rsid w:val="00975BB6"/>
    <w:rsid w:val="00975E58"/>
    <w:rsid w:val="00977D5C"/>
    <w:rsid w:val="00980817"/>
    <w:rsid w:val="0099123B"/>
    <w:rsid w:val="00994415"/>
    <w:rsid w:val="009A423F"/>
    <w:rsid w:val="009A56F6"/>
    <w:rsid w:val="009B21A7"/>
    <w:rsid w:val="009B64D7"/>
    <w:rsid w:val="009C312E"/>
    <w:rsid w:val="009C5206"/>
    <w:rsid w:val="009D4E77"/>
    <w:rsid w:val="009D7C78"/>
    <w:rsid w:val="009E0746"/>
    <w:rsid w:val="009E2421"/>
    <w:rsid w:val="009E7314"/>
    <w:rsid w:val="009F0F6A"/>
    <w:rsid w:val="009F6AC9"/>
    <w:rsid w:val="00A1504B"/>
    <w:rsid w:val="00A25926"/>
    <w:rsid w:val="00A43D3A"/>
    <w:rsid w:val="00A4423F"/>
    <w:rsid w:val="00A60DFD"/>
    <w:rsid w:val="00A61908"/>
    <w:rsid w:val="00A6396A"/>
    <w:rsid w:val="00A64AEA"/>
    <w:rsid w:val="00A77470"/>
    <w:rsid w:val="00A87DD4"/>
    <w:rsid w:val="00A91401"/>
    <w:rsid w:val="00A918AF"/>
    <w:rsid w:val="00AA01C1"/>
    <w:rsid w:val="00AA1397"/>
    <w:rsid w:val="00AA2B60"/>
    <w:rsid w:val="00AA448D"/>
    <w:rsid w:val="00AB573D"/>
    <w:rsid w:val="00AB7D6C"/>
    <w:rsid w:val="00AC2AFE"/>
    <w:rsid w:val="00AC66CC"/>
    <w:rsid w:val="00AD1DC0"/>
    <w:rsid w:val="00AD2740"/>
    <w:rsid w:val="00AD410D"/>
    <w:rsid w:val="00AD5AB0"/>
    <w:rsid w:val="00AD7253"/>
    <w:rsid w:val="00AE2579"/>
    <w:rsid w:val="00AF1261"/>
    <w:rsid w:val="00B1042F"/>
    <w:rsid w:val="00B30594"/>
    <w:rsid w:val="00B31A6F"/>
    <w:rsid w:val="00B343A4"/>
    <w:rsid w:val="00B36719"/>
    <w:rsid w:val="00B406D6"/>
    <w:rsid w:val="00B4431E"/>
    <w:rsid w:val="00B447CA"/>
    <w:rsid w:val="00B47685"/>
    <w:rsid w:val="00B55545"/>
    <w:rsid w:val="00B621C7"/>
    <w:rsid w:val="00B6564D"/>
    <w:rsid w:val="00B669E4"/>
    <w:rsid w:val="00B874C1"/>
    <w:rsid w:val="00B93D13"/>
    <w:rsid w:val="00B9673B"/>
    <w:rsid w:val="00B97835"/>
    <w:rsid w:val="00BA34D7"/>
    <w:rsid w:val="00BA7F33"/>
    <w:rsid w:val="00BD1500"/>
    <w:rsid w:val="00BD7791"/>
    <w:rsid w:val="00BD7E97"/>
    <w:rsid w:val="00BE0B2E"/>
    <w:rsid w:val="00BE0F19"/>
    <w:rsid w:val="00BF626F"/>
    <w:rsid w:val="00BF69C9"/>
    <w:rsid w:val="00C03338"/>
    <w:rsid w:val="00C05D4D"/>
    <w:rsid w:val="00C1108F"/>
    <w:rsid w:val="00C15A87"/>
    <w:rsid w:val="00C23C29"/>
    <w:rsid w:val="00C2741A"/>
    <w:rsid w:val="00C30C88"/>
    <w:rsid w:val="00C32525"/>
    <w:rsid w:val="00C46205"/>
    <w:rsid w:val="00C47251"/>
    <w:rsid w:val="00C56B29"/>
    <w:rsid w:val="00C71B59"/>
    <w:rsid w:val="00C75BC1"/>
    <w:rsid w:val="00C85CD5"/>
    <w:rsid w:val="00C97D2B"/>
    <w:rsid w:val="00CA69F9"/>
    <w:rsid w:val="00CA7DD5"/>
    <w:rsid w:val="00CC1FA2"/>
    <w:rsid w:val="00CC2EDF"/>
    <w:rsid w:val="00CC463B"/>
    <w:rsid w:val="00CD3FA4"/>
    <w:rsid w:val="00CD4382"/>
    <w:rsid w:val="00CD514B"/>
    <w:rsid w:val="00CD54AE"/>
    <w:rsid w:val="00CE0B18"/>
    <w:rsid w:val="00CE145B"/>
    <w:rsid w:val="00CE301B"/>
    <w:rsid w:val="00CE39FE"/>
    <w:rsid w:val="00CE46CF"/>
    <w:rsid w:val="00CE4737"/>
    <w:rsid w:val="00CE5C70"/>
    <w:rsid w:val="00CF0382"/>
    <w:rsid w:val="00CF0D6F"/>
    <w:rsid w:val="00D020C4"/>
    <w:rsid w:val="00D06572"/>
    <w:rsid w:val="00D075C6"/>
    <w:rsid w:val="00D125A4"/>
    <w:rsid w:val="00D44427"/>
    <w:rsid w:val="00D45CD5"/>
    <w:rsid w:val="00D518B6"/>
    <w:rsid w:val="00D53C62"/>
    <w:rsid w:val="00D53D48"/>
    <w:rsid w:val="00D6654D"/>
    <w:rsid w:val="00D72A35"/>
    <w:rsid w:val="00D86EFC"/>
    <w:rsid w:val="00D93BB3"/>
    <w:rsid w:val="00D93EAD"/>
    <w:rsid w:val="00DA14AD"/>
    <w:rsid w:val="00DA22C2"/>
    <w:rsid w:val="00DA4E7E"/>
    <w:rsid w:val="00DA70C7"/>
    <w:rsid w:val="00DB3A8A"/>
    <w:rsid w:val="00DB40F5"/>
    <w:rsid w:val="00DB79DA"/>
    <w:rsid w:val="00DC21BF"/>
    <w:rsid w:val="00DC2CDF"/>
    <w:rsid w:val="00DC38B3"/>
    <w:rsid w:val="00DC5ADF"/>
    <w:rsid w:val="00DD05D1"/>
    <w:rsid w:val="00DD3BCD"/>
    <w:rsid w:val="00DD56BA"/>
    <w:rsid w:val="00DE2103"/>
    <w:rsid w:val="00DE390D"/>
    <w:rsid w:val="00DF38DD"/>
    <w:rsid w:val="00E0185C"/>
    <w:rsid w:val="00E162EC"/>
    <w:rsid w:val="00E2057B"/>
    <w:rsid w:val="00E22A90"/>
    <w:rsid w:val="00E22F5D"/>
    <w:rsid w:val="00E25F85"/>
    <w:rsid w:val="00E262CA"/>
    <w:rsid w:val="00E377E4"/>
    <w:rsid w:val="00E40CB1"/>
    <w:rsid w:val="00E429D0"/>
    <w:rsid w:val="00E46FEC"/>
    <w:rsid w:val="00E47A16"/>
    <w:rsid w:val="00E52390"/>
    <w:rsid w:val="00E53ECB"/>
    <w:rsid w:val="00E548EC"/>
    <w:rsid w:val="00E56594"/>
    <w:rsid w:val="00E56BF0"/>
    <w:rsid w:val="00E57C76"/>
    <w:rsid w:val="00E60038"/>
    <w:rsid w:val="00E60191"/>
    <w:rsid w:val="00E6208F"/>
    <w:rsid w:val="00E74960"/>
    <w:rsid w:val="00E83E49"/>
    <w:rsid w:val="00E86675"/>
    <w:rsid w:val="00E91D2D"/>
    <w:rsid w:val="00E91F69"/>
    <w:rsid w:val="00EA1C0D"/>
    <w:rsid w:val="00EA2059"/>
    <w:rsid w:val="00EA333C"/>
    <w:rsid w:val="00EA6B9D"/>
    <w:rsid w:val="00EC1A71"/>
    <w:rsid w:val="00EC2834"/>
    <w:rsid w:val="00ED15B4"/>
    <w:rsid w:val="00ED37EC"/>
    <w:rsid w:val="00ED7CED"/>
    <w:rsid w:val="00EE166B"/>
    <w:rsid w:val="00EF4B22"/>
    <w:rsid w:val="00F0623C"/>
    <w:rsid w:val="00F11A2B"/>
    <w:rsid w:val="00F12D92"/>
    <w:rsid w:val="00F203ED"/>
    <w:rsid w:val="00F25D96"/>
    <w:rsid w:val="00F31EC1"/>
    <w:rsid w:val="00F41B51"/>
    <w:rsid w:val="00F425C2"/>
    <w:rsid w:val="00F46149"/>
    <w:rsid w:val="00F50DF9"/>
    <w:rsid w:val="00F62E3F"/>
    <w:rsid w:val="00F65F2B"/>
    <w:rsid w:val="00F6712F"/>
    <w:rsid w:val="00F70511"/>
    <w:rsid w:val="00F7678D"/>
    <w:rsid w:val="00F94FAB"/>
    <w:rsid w:val="00FA5B82"/>
    <w:rsid w:val="00FA7C67"/>
    <w:rsid w:val="00FB74C4"/>
    <w:rsid w:val="00FC4E23"/>
    <w:rsid w:val="00FD04D1"/>
    <w:rsid w:val="00FD0D47"/>
    <w:rsid w:val="00FF175A"/>
    <w:rsid w:val="00FF1A5F"/>
    <w:rsid w:val="00FF1E78"/>
    <w:rsid w:val="00FF4FE6"/>
    <w:rsid w:val="00FF6169"/>
    <w:rsid w:val="00FF65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3C30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211F07"/>
    <w:pPr>
      <w:keepNext/>
      <w:keepLines/>
      <w:numPr>
        <w:ilvl w:val="1"/>
        <w:numId w:val="2"/>
      </w:numPr>
      <w:spacing w:before="360" w:after="0"/>
      <w:outlineLvl w:val="1"/>
    </w:pPr>
    <w:rPr>
      <w:rFonts w:asciiTheme="majorHAnsi" w:eastAsiaTheme="majorEastAsia" w:hAnsiTheme="majorHAnsi" w:cstheme="majorBidi"/>
      <w:b/>
      <w:bCs/>
      <w:smallCaps/>
      <w:color w:val="9CC7E3"/>
      <w:sz w:val="28"/>
      <w:szCs w:val="28"/>
    </w:rPr>
  </w:style>
  <w:style w:type="paragraph" w:styleId="Titre3">
    <w:name w:val="heading 3"/>
    <w:basedOn w:val="Normal"/>
    <w:next w:val="Normal"/>
    <w:link w:val="Titre3Car"/>
    <w:uiPriority w:val="9"/>
    <w:unhideWhenUsed/>
    <w:qFormat/>
    <w:rsid w:val="00E91D2D"/>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E162EC"/>
    <w:pPr>
      <w:keepNext/>
      <w:keepLines/>
      <w:numPr>
        <w:ilvl w:val="3"/>
        <w:numId w:val="2"/>
      </w:numPr>
      <w:spacing w:before="200" w:after="0"/>
      <w:jc w:val="center"/>
      <w:outlineLvl w:val="3"/>
    </w:pPr>
    <w:rPr>
      <w:rFonts w:asciiTheme="majorHAnsi" w:eastAsiaTheme="majorEastAsia" w:hAnsiTheme="majorHAnsi" w:cstheme="majorBidi"/>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211F07"/>
    <w:rPr>
      <w:rFonts w:asciiTheme="majorHAnsi" w:eastAsiaTheme="majorEastAsia" w:hAnsiTheme="majorHAnsi" w:cstheme="majorBidi"/>
      <w:b/>
      <w:bCs/>
      <w:smallCaps/>
      <w:color w:val="9CC7E3"/>
      <w:sz w:val="28"/>
      <w:szCs w:val="28"/>
    </w:rPr>
  </w:style>
  <w:style w:type="character" w:customStyle="1" w:styleId="Titre3Car">
    <w:name w:val="Titre 3 Car"/>
    <w:basedOn w:val="Policepardfaut"/>
    <w:link w:val="Titre3"/>
    <w:uiPriority w:val="9"/>
    <w:rsid w:val="00E91D2D"/>
    <w:rPr>
      <w:rFonts w:asciiTheme="majorHAnsi" w:eastAsiaTheme="majorEastAsia" w:hAnsiTheme="majorHAnsi" w:cstheme="majorBidi"/>
      <w:b/>
      <w:bCs/>
      <w:color w:val="000000" w:themeColor="text1"/>
      <w:sz w:val="24"/>
    </w:rPr>
  </w:style>
  <w:style w:type="character" w:customStyle="1" w:styleId="Titre4Car">
    <w:name w:val="Titre 4 Car"/>
    <w:basedOn w:val="Policepardfaut"/>
    <w:link w:val="Titre4"/>
    <w:uiPriority w:val="9"/>
    <w:rsid w:val="00E162EC"/>
    <w:rPr>
      <w:rFonts w:asciiTheme="majorHAnsi" w:eastAsiaTheme="majorEastAsia" w:hAnsiTheme="majorHAnsi" w:cstheme="majorBidi"/>
      <w:bCs/>
      <w:i/>
      <w:iCs/>
      <w:color w:val="000000" w:themeColor="text1"/>
      <w:sz w:val="24"/>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sz w:val="24"/>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sz w:val="24"/>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12"/>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 w:type="paragraph" w:styleId="TM4">
    <w:name w:val="toc 4"/>
    <w:basedOn w:val="Normal"/>
    <w:next w:val="Normal"/>
    <w:autoRedefine/>
    <w:uiPriority w:val="39"/>
    <w:unhideWhenUsed/>
    <w:rsid w:val="00E60191"/>
    <w:pPr>
      <w:ind w:left="720"/>
    </w:pPr>
  </w:style>
  <w:style w:type="paragraph" w:styleId="TM5">
    <w:name w:val="toc 5"/>
    <w:basedOn w:val="Normal"/>
    <w:next w:val="Normal"/>
    <w:autoRedefine/>
    <w:uiPriority w:val="39"/>
    <w:unhideWhenUsed/>
    <w:rsid w:val="00E60191"/>
    <w:pPr>
      <w:ind w:left="960"/>
    </w:pPr>
  </w:style>
  <w:style w:type="paragraph" w:styleId="TM6">
    <w:name w:val="toc 6"/>
    <w:basedOn w:val="Normal"/>
    <w:next w:val="Normal"/>
    <w:autoRedefine/>
    <w:uiPriority w:val="39"/>
    <w:unhideWhenUsed/>
    <w:rsid w:val="00E60191"/>
    <w:pPr>
      <w:ind w:left="1200"/>
    </w:pPr>
  </w:style>
  <w:style w:type="paragraph" w:styleId="TM7">
    <w:name w:val="toc 7"/>
    <w:basedOn w:val="Normal"/>
    <w:next w:val="Normal"/>
    <w:autoRedefine/>
    <w:uiPriority w:val="39"/>
    <w:unhideWhenUsed/>
    <w:rsid w:val="00E60191"/>
    <w:pPr>
      <w:ind w:left="1440"/>
    </w:pPr>
  </w:style>
  <w:style w:type="paragraph" w:styleId="TM8">
    <w:name w:val="toc 8"/>
    <w:basedOn w:val="Normal"/>
    <w:next w:val="Normal"/>
    <w:autoRedefine/>
    <w:uiPriority w:val="39"/>
    <w:unhideWhenUsed/>
    <w:rsid w:val="00E60191"/>
    <w:pPr>
      <w:ind w:left="1680"/>
    </w:pPr>
  </w:style>
  <w:style w:type="paragraph" w:styleId="TM9">
    <w:name w:val="toc 9"/>
    <w:basedOn w:val="Normal"/>
    <w:next w:val="Normal"/>
    <w:autoRedefine/>
    <w:uiPriority w:val="39"/>
    <w:unhideWhenUsed/>
    <w:rsid w:val="00E60191"/>
    <w:pPr>
      <w:ind w:left="19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AD1DC0"/>
    <w:rPr>
      <w:sz w:val="24"/>
    </w:rPr>
  </w:style>
  <w:style w:type="paragraph" w:styleId="Titre1">
    <w:name w:val="heading 1"/>
    <w:basedOn w:val="Normal"/>
    <w:next w:val="Normal"/>
    <w:link w:val="Titre1Car"/>
    <w:uiPriority w:val="9"/>
    <w:qFormat/>
    <w:rsid w:val="00AD1DC0"/>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re2">
    <w:name w:val="heading 2"/>
    <w:basedOn w:val="Normal"/>
    <w:next w:val="Normal"/>
    <w:link w:val="Titre2Car"/>
    <w:uiPriority w:val="9"/>
    <w:unhideWhenUsed/>
    <w:qFormat/>
    <w:rsid w:val="00211F07"/>
    <w:pPr>
      <w:keepNext/>
      <w:keepLines/>
      <w:numPr>
        <w:ilvl w:val="1"/>
        <w:numId w:val="2"/>
      </w:numPr>
      <w:spacing w:before="360" w:after="0"/>
      <w:outlineLvl w:val="1"/>
    </w:pPr>
    <w:rPr>
      <w:rFonts w:asciiTheme="majorHAnsi" w:eastAsiaTheme="majorEastAsia" w:hAnsiTheme="majorHAnsi" w:cstheme="majorBidi"/>
      <w:b/>
      <w:bCs/>
      <w:smallCaps/>
      <w:color w:val="9CC7E3"/>
      <w:sz w:val="28"/>
      <w:szCs w:val="28"/>
    </w:rPr>
  </w:style>
  <w:style w:type="paragraph" w:styleId="Titre3">
    <w:name w:val="heading 3"/>
    <w:basedOn w:val="Normal"/>
    <w:next w:val="Normal"/>
    <w:link w:val="Titre3Car"/>
    <w:uiPriority w:val="9"/>
    <w:unhideWhenUsed/>
    <w:qFormat/>
    <w:rsid w:val="00E91D2D"/>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itre4">
    <w:name w:val="heading 4"/>
    <w:basedOn w:val="Normal"/>
    <w:next w:val="Normal"/>
    <w:link w:val="Titre4Car"/>
    <w:uiPriority w:val="9"/>
    <w:unhideWhenUsed/>
    <w:qFormat/>
    <w:rsid w:val="00E162EC"/>
    <w:pPr>
      <w:keepNext/>
      <w:keepLines/>
      <w:numPr>
        <w:ilvl w:val="3"/>
        <w:numId w:val="2"/>
      </w:numPr>
      <w:spacing w:before="200" w:after="0"/>
      <w:jc w:val="center"/>
      <w:outlineLvl w:val="3"/>
    </w:pPr>
    <w:rPr>
      <w:rFonts w:asciiTheme="majorHAnsi" w:eastAsiaTheme="majorEastAsia" w:hAnsiTheme="majorHAnsi" w:cstheme="majorBidi"/>
      <w:bCs/>
      <w:i/>
      <w:iCs/>
      <w:color w:val="000000" w:themeColor="text1"/>
    </w:rPr>
  </w:style>
  <w:style w:type="paragraph" w:styleId="Titre5">
    <w:name w:val="heading 5"/>
    <w:basedOn w:val="Normal"/>
    <w:next w:val="Normal"/>
    <w:link w:val="Titre5Car"/>
    <w:uiPriority w:val="9"/>
    <w:unhideWhenUsed/>
    <w:qFormat/>
    <w:rsid w:val="00AD1DC0"/>
    <w:pPr>
      <w:keepNext/>
      <w:keepLines/>
      <w:numPr>
        <w:ilvl w:val="4"/>
        <w:numId w:val="2"/>
      </w:numPr>
      <w:spacing w:before="200" w:after="0"/>
      <w:outlineLvl w:val="4"/>
    </w:pPr>
    <w:rPr>
      <w:rFonts w:asciiTheme="majorHAnsi" w:eastAsiaTheme="majorEastAsia" w:hAnsiTheme="majorHAnsi" w:cstheme="majorBidi"/>
      <w:color w:val="1B1D3D" w:themeColor="text2" w:themeShade="BF"/>
    </w:rPr>
  </w:style>
  <w:style w:type="paragraph" w:styleId="Titre6">
    <w:name w:val="heading 6"/>
    <w:basedOn w:val="Normal"/>
    <w:next w:val="Normal"/>
    <w:link w:val="Titre6Car"/>
    <w:uiPriority w:val="9"/>
    <w:semiHidden/>
    <w:unhideWhenUsed/>
    <w:qFormat/>
    <w:rsid w:val="00AD1DC0"/>
    <w:pPr>
      <w:keepNext/>
      <w:keepLines/>
      <w:numPr>
        <w:ilvl w:val="5"/>
        <w:numId w:val="2"/>
      </w:numPr>
      <w:spacing w:before="200" w:after="0"/>
      <w:outlineLvl w:val="5"/>
    </w:pPr>
    <w:rPr>
      <w:rFonts w:asciiTheme="majorHAnsi" w:eastAsiaTheme="majorEastAsia" w:hAnsiTheme="majorHAnsi" w:cstheme="majorBidi"/>
      <w:i/>
      <w:iCs/>
      <w:color w:val="1B1D3D" w:themeColor="text2" w:themeShade="BF"/>
    </w:rPr>
  </w:style>
  <w:style w:type="paragraph" w:styleId="Titre7">
    <w:name w:val="heading 7"/>
    <w:basedOn w:val="Normal"/>
    <w:next w:val="Normal"/>
    <w:link w:val="Titre7Car"/>
    <w:uiPriority w:val="9"/>
    <w:semiHidden/>
    <w:unhideWhenUsed/>
    <w:qFormat/>
    <w:rsid w:val="00AD1DC0"/>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AD1DC0"/>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AD1DC0"/>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
    <w:name w:val="Table Grid"/>
    <w:basedOn w:val="Tableau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nsinterligne">
    <w:name w:val="No Spacing"/>
    <w:link w:val="SansinterligneCar"/>
    <w:uiPriority w:val="1"/>
    <w:qFormat/>
    <w:rsid w:val="00AD1DC0"/>
    <w:pPr>
      <w:spacing w:after="0" w:line="240" w:lineRule="auto"/>
    </w:pPr>
  </w:style>
  <w:style w:type="character" w:styleId="Textedelespacerserv">
    <w:name w:val="Placeholder Text"/>
    <w:basedOn w:val="Policepardfaut"/>
    <w:uiPriority w:val="99"/>
    <w:semiHidden/>
    <w:rPr>
      <w:color w:val="808080"/>
    </w:rPr>
  </w:style>
  <w:style w:type="paragraph" w:customStyle="1" w:styleId="Organisation">
    <w:name w:val="Organisation"/>
    <w:basedOn w:val="Normal"/>
    <w:uiPriority w:val="1"/>
    <w:pPr>
      <w:spacing w:line="216" w:lineRule="auto"/>
    </w:pPr>
    <w:rPr>
      <w:rFonts w:asciiTheme="majorHAnsi" w:eastAsiaTheme="majorEastAsia" w:hAnsiTheme="majorHAnsi" w:cstheme="majorBidi"/>
      <w:b/>
      <w:bCs/>
      <w:caps/>
      <w:color w:val="374C80" w:themeColor="accent1" w:themeShade="BF"/>
    </w:rPr>
  </w:style>
  <w:style w:type="paragraph" w:styleId="Titre">
    <w:name w:val="Title"/>
    <w:basedOn w:val="Normal"/>
    <w:next w:val="Normal"/>
    <w:link w:val="TitreCar"/>
    <w:uiPriority w:val="10"/>
    <w:qFormat/>
    <w:rsid w:val="00AD1DC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reCar">
    <w:name w:val="Titre Car"/>
    <w:basedOn w:val="Policepardfaut"/>
    <w:link w:val="Titre"/>
    <w:uiPriority w:val="10"/>
    <w:rsid w:val="00AD1DC0"/>
    <w:rPr>
      <w:rFonts w:asciiTheme="majorHAnsi" w:eastAsiaTheme="majorEastAsia" w:hAnsiTheme="majorHAnsi" w:cstheme="majorBidi"/>
      <w:color w:val="000000" w:themeColor="text1"/>
      <w:sz w:val="56"/>
      <w:szCs w:val="56"/>
    </w:rPr>
  </w:style>
  <w:style w:type="character" w:customStyle="1" w:styleId="SansinterligneCar">
    <w:name w:val="Sans interligne Car"/>
    <w:basedOn w:val="Policepardfaut"/>
    <w:link w:val="Sansinterligne"/>
    <w:uiPriority w:val="1"/>
    <w:rsid w:val="00173161"/>
  </w:style>
  <w:style w:type="character" w:customStyle="1" w:styleId="Titre1Car">
    <w:name w:val="Titre 1 Car"/>
    <w:basedOn w:val="Policepardfaut"/>
    <w:link w:val="Titre1"/>
    <w:uiPriority w:val="9"/>
    <w:rsid w:val="00AD1DC0"/>
    <w:rPr>
      <w:rFonts w:asciiTheme="majorHAnsi" w:eastAsiaTheme="majorEastAsia" w:hAnsiTheme="majorHAnsi" w:cstheme="majorBidi"/>
      <w:b/>
      <w:bCs/>
      <w:smallCaps/>
      <w:color w:val="000000" w:themeColor="text1"/>
      <w:sz w:val="36"/>
      <w:szCs w:val="36"/>
    </w:rPr>
  </w:style>
  <w:style w:type="character" w:customStyle="1" w:styleId="Titre2Car">
    <w:name w:val="Titre 2 Car"/>
    <w:basedOn w:val="Policepardfaut"/>
    <w:link w:val="Titre2"/>
    <w:uiPriority w:val="9"/>
    <w:rsid w:val="00211F07"/>
    <w:rPr>
      <w:rFonts w:asciiTheme="majorHAnsi" w:eastAsiaTheme="majorEastAsia" w:hAnsiTheme="majorHAnsi" w:cstheme="majorBidi"/>
      <w:b/>
      <w:bCs/>
      <w:smallCaps/>
      <w:color w:val="9CC7E3"/>
      <w:sz w:val="28"/>
      <w:szCs w:val="28"/>
    </w:rPr>
  </w:style>
  <w:style w:type="character" w:customStyle="1" w:styleId="Titre3Car">
    <w:name w:val="Titre 3 Car"/>
    <w:basedOn w:val="Policepardfaut"/>
    <w:link w:val="Titre3"/>
    <w:uiPriority w:val="9"/>
    <w:rsid w:val="00E91D2D"/>
    <w:rPr>
      <w:rFonts w:asciiTheme="majorHAnsi" w:eastAsiaTheme="majorEastAsia" w:hAnsiTheme="majorHAnsi" w:cstheme="majorBidi"/>
      <w:b/>
      <w:bCs/>
      <w:color w:val="000000" w:themeColor="text1"/>
      <w:sz w:val="24"/>
    </w:rPr>
  </w:style>
  <w:style w:type="character" w:customStyle="1" w:styleId="Titre4Car">
    <w:name w:val="Titre 4 Car"/>
    <w:basedOn w:val="Policepardfaut"/>
    <w:link w:val="Titre4"/>
    <w:uiPriority w:val="9"/>
    <w:rsid w:val="00E162EC"/>
    <w:rPr>
      <w:rFonts w:asciiTheme="majorHAnsi" w:eastAsiaTheme="majorEastAsia" w:hAnsiTheme="majorHAnsi" w:cstheme="majorBidi"/>
      <w:bCs/>
      <w:i/>
      <w:iCs/>
      <w:color w:val="000000" w:themeColor="text1"/>
      <w:sz w:val="24"/>
    </w:rPr>
  </w:style>
  <w:style w:type="character" w:customStyle="1" w:styleId="Titre5Car">
    <w:name w:val="Titre 5 Car"/>
    <w:basedOn w:val="Policepardfaut"/>
    <w:link w:val="Titre5"/>
    <w:uiPriority w:val="9"/>
    <w:rsid w:val="00AD1DC0"/>
    <w:rPr>
      <w:rFonts w:asciiTheme="majorHAnsi" w:eastAsiaTheme="majorEastAsia" w:hAnsiTheme="majorHAnsi" w:cstheme="majorBidi"/>
      <w:color w:val="1B1D3D" w:themeColor="text2" w:themeShade="BF"/>
      <w:sz w:val="24"/>
    </w:rPr>
  </w:style>
  <w:style w:type="character" w:customStyle="1" w:styleId="Titre6Car">
    <w:name w:val="Titre 6 Car"/>
    <w:basedOn w:val="Policepardfaut"/>
    <w:link w:val="Titre6"/>
    <w:uiPriority w:val="9"/>
    <w:semiHidden/>
    <w:rsid w:val="00AD1DC0"/>
    <w:rPr>
      <w:rFonts w:asciiTheme="majorHAnsi" w:eastAsiaTheme="majorEastAsia" w:hAnsiTheme="majorHAnsi" w:cstheme="majorBidi"/>
      <w:i/>
      <w:iCs/>
      <w:color w:val="1B1D3D" w:themeColor="text2" w:themeShade="BF"/>
      <w:sz w:val="24"/>
    </w:rPr>
  </w:style>
  <w:style w:type="character" w:customStyle="1" w:styleId="Titre7Car">
    <w:name w:val="Titre 7 Car"/>
    <w:basedOn w:val="Policepardfaut"/>
    <w:link w:val="Titre7"/>
    <w:uiPriority w:val="9"/>
    <w:semiHidden/>
    <w:rsid w:val="00AD1DC0"/>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AD1DC0"/>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AD1DC0"/>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AD1DC0"/>
    <w:pPr>
      <w:spacing w:after="200" w:line="240" w:lineRule="auto"/>
    </w:pPr>
    <w:rPr>
      <w:i/>
      <w:iCs/>
      <w:color w:val="242852" w:themeColor="text2"/>
      <w:sz w:val="18"/>
      <w:szCs w:val="18"/>
    </w:rPr>
  </w:style>
  <w:style w:type="paragraph" w:styleId="Sous-titre">
    <w:name w:val="Subtitle"/>
    <w:basedOn w:val="Normal"/>
    <w:next w:val="Normal"/>
    <w:link w:val="Sous-titreCar"/>
    <w:uiPriority w:val="11"/>
    <w:qFormat/>
    <w:rsid w:val="00AD1DC0"/>
    <w:pPr>
      <w:numPr>
        <w:ilvl w:val="1"/>
      </w:numPr>
    </w:pPr>
    <w:rPr>
      <w:color w:val="5A5A5A" w:themeColor="text1" w:themeTint="A5"/>
      <w:spacing w:val="10"/>
    </w:rPr>
  </w:style>
  <w:style w:type="character" w:customStyle="1" w:styleId="Sous-titreCar">
    <w:name w:val="Sous-titre Car"/>
    <w:basedOn w:val="Policepardfaut"/>
    <w:link w:val="Sous-titre"/>
    <w:uiPriority w:val="11"/>
    <w:rsid w:val="00AD1DC0"/>
    <w:rPr>
      <w:color w:val="5A5A5A" w:themeColor="text1" w:themeTint="A5"/>
      <w:spacing w:val="10"/>
    </w:rPr>
  </w:style>
  <w:style w:type="character" w:styleId="lev">
    <w:name w:val="Strong"/>
    <w:basedOn w:val="Policepardfaut"/>
    <w:uiPriority w:val="22"/>
    <w:qFormat/>
    <w:rsid w:val="00AD1DC0"/>
    <w:rPr>
      <w:b/>
      <w:bCs/>
      <w:color w:val="000000" w:themeColor="text1"/>
    </w:rPr>
  </w:style>
  <w:style w:type="character" w:styleId="Accentuation">
    <w:name w:val="Emphasis"/>
    <w:basedOn w:val="Policepardfaut"/>
    <w:uiPriority w:val="20"/>
    <w:qFormat/>
    <w:rsid w:val="00AD1DC0"/>
    <w:rPr>
      <w:i/>
      <w:iCs/>
      <w:color w:val="auto"/>
    </w:rPr>
  </w:style>
  <w:style w:type="paragraph" w:styleId="Citation">
    <w:name w:val="Quote"/>
    <w:basedOn w:val="Normal"/>
    <w:next w:val="Normal"/>
    <w:link w:val="CitationCar"/>
    <w:uiPriority w:val="29"/>
    <w:qFormat/>
    <w:rsid w:val="00AD1DC0"/>
    <w:pPr>
      <w:spacing w:before="160"/>
      <w:ind w:left="720" w:right="720"/>
    </w:pPr>
    <w:rPr>
      <w:i/>
      <w:iCs/>
      <w:color w:val="000000" w:themeColor="text1"/>
    </w:rPr>
  </w:style>
  <w:style w:type="character" w:customStyle="1" w:styleId="CitationCar">
    <w:name w:val="Citation Car"/>
    <w:basedOn w:val="Policepardfaut"/>
    <w:link w:val="Citation"/>
    <w:uiPriority w:val="29"/>
    <w:rsid w:val="00AD1DC0"/>
    <w:rPr>
      <w:i/>
      <w:iCs/>
      <w:color w:val="000000" w:themeColor="text1"/>
    </w:rPr>
  </w:style>
  <w:style w:type="paragraph" w:styleId="Citationintense">
    <w:name w:val="Intense Quote"/>
    <w:basedOn w:val="Normal"/>
    <w:next w:val="Normal"/>
    <w:link w:val="CitationintenseCar"/>
    <w:uiPriority w:val="30"/>
    <w:qFormat/>
    <w:rsid w:val="00AD1DC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tionintenseCar">
    <w:name w:val="Citation intense Car"/>
    <w:basedOn w:val="Policepardfaut"/>
    <w:link w:val="Citationintense"/>
    <w:uiPriority w:val="30"/>
    <w:rsid w:val="00AD1DC0"/>
    <w:rPr>
      <w:color w:val="000000" w:themeColor="text1"/>
      <w:shd w:val="clear" w:color="auto" w:fill="F2F2F2" w:themeFill="background1" w:themeFillShade="F2"/>
    </w:rPr>
  </w:style>
  <w:style w:type="character" w:styleId="Accentuationdiscrte">
    <w:name w:val="Subtle Emphasis"/>
    <w:basedOn w:val="Policepardfaut"/>
    <w:uiPriority w:val="19"/>
    <w:qFormat/>
    <w:rsid w:val="00AD1DC0"/>
    <w:rPr>
      <w:i/>
      <w:iCs/>
      <w:color w:val="404040" w:themeColor="text1" w:themeTint="BF"/>
    </w:rPr>
  </w:style>
  <w:style w:type="character" w:styleId="Forteaccentuation">
    <w:name w:val="Intense Emphasis"/>
    <w:basedOn w:val="Policepardfaut"/>
    <w:uiPriority w:val="21"/>
    <w:qFormat/>
    <w:rsid w:val="00AD1DC0"/>
    <w:rPr>
      <w:b/>
      <w:bCs/>
      <w:i/>
      <w:iCs/>
      <w:caps/>
    </w:rPr>
  </w:style>
  <w:style w:type="character" w:styleId="Rfrenceple">
    <w:name w:val="Subtle Reference"/>
    <w:basedOn w:val="Policepardfaut"/>
    <w:uiPriority w:val="31"/>
    <w:qFormat/>
    <w:rsid w:val="00AD1DC0"/>
    <w:rPr>
      <w:smallCaps/>
      <w:color w:val="404040" w:themeColor="text1" w:themeTint="BF"/>
      <w:u w:val="single" w:color="7F7F7F" w:themeColor="text1" w:themeTint="80"/>
    </w:rPr>
  </w:style>
  <w:style w:type="character" w:styleId="Rfrenceintense">
    <w:name w:val="Intense Reference"/>
    <w:basedOn w:val="Policepardfaut"/>
    <w:uiPriority w:val="32"/>
    <w:qFormat/>
    <w:rsid w:val="00AD1DC0"/>
    <w:rPr>
      <w:b/>
      <w:bCs/>
      <w:smallCaps/>
      <w:u w:val="single"/>
    </w:rPr>
  </w:style>
  <w:style w:type="character" w:styleId="Titredulivre">
    <w:name w:val="Book Title"/>
    <w:basedOn w:val="Policepardfaut"/>
    <w:uiPriority w:val="33"/>
    <w:qFormat/>
    <w:rsid w:val="00AD1DC0"/>
    <w:rPr>
      <w:b w:val="0"/>
      <w:bCs w:val="0"/>
      <w:smallCaps/>
      <w:spacing w:val="5"/>
    </w:rPr>
  </w:style>
  <w:style w:type="paragraph" w:styleId="En-ttedetabledesmatires">
    <w:name w:val="TOC Heading"/>
    <w:basedOn w:val="Titre1"/>
    <w:next w:val="Normal"/>
    <w:uiPriority w:val="39"/>
    <w:unhideWhenUsed/>
    <w:qFormat/>
    <w:rsid w:val="00C1108F"/>
    <w:pPr>
      <w:numPr>
        <w:numId w:val="0"/>
      </w:numPr>
      <w:outlineLvl w:val="9"/>
    </w:pPr>
  </w:style>
  <w:style w:type="paragraph" w:styleId="Paragraphedeliste">
    <w:name w:val="List Paragraph"/>
    <w:basedOn w:val="Normal"/>
    <w:uiPriority w:val="34"/>
    <w:qFormat/>
    <w:rsid w:val="001C4D4A"/>
    <w:pPr>
      <w:ind w:left="720"/>
      <w:contextualSpacing/>
    </w:pPr>
  </w:style>
  <w:style w:type="paragraph" w:styleId="En-tte">
    <w:name w:val="header"/>
    <w:basedOn w:val="Normal"/>
    <w:link w:val="En-tteCar"/>
    <w:uiPriority w:val="99"/>
    <w:unhideWhenUsed/>
    <w:rsid w:val="00AD1DC0"/>
    <w:pPr>
      <w:tabs>
        <w:tab w:val="center" w:pos="4536"/>
        <w:tab w:val="right" w:pos="9072"/>
      </w:tabs>
      <w:spacing w:after="0" w:line="240" w:lineRule="auto"/>
    </w:pPr>
  </w:style>
  <w:style w:type="character" w:customStyle="1" w:styleId="En-tteCar">
    <w:name w:val="En-tête Car"/>
    <w:basedOn w:val="Policepardfaut"/>
    <w:link w:val="En-tte"/>
    <w:uiPriority w:val="99"/>
    <w:rsid w:val="00AD1DC0"/>
    <w:rPr>
      <w:sz w:val="24"/>
    </w:rPr>
  </w:style>
  <w:style w:type="paragraph" w:styleId="Pieddepage">
    <w:name w:val="footer"/>
    <w:basedOn w:val="Normal"/>
    <w:link w:val="PieddepageCar"/>
    <w:uiPriority w:val="99"/>
    <w:unhideWhenUsed/>
    <w:rsid w:val="00AD1DC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1DC0"/>
    <w:rPr>
      <w:sz w:val="24"/>
    </w:rPr>
  </w:style>
  <w:style w:type="paragraph" w:customStyle="1" w:styleId="Style1">
    <w:name w:val="Style1"/>
    <w:basedOn w:val="Normal"/>
    <w:link w:val="Style1Car"/>
    <w:qFormat/>
    <w:rsid w:val="004156D4"/>
    <w:rPr>
      <w:rFonts w:ascii="Adobe Hebrew" w:hAnsi="Adobe Hebrew"/>
      <w:color w:val="FF9900"/>
    </w:rPr>
  </w:style>
  <w:style w:type="paragraph" w:styleId="TM1">
    <w:name w:val="toc 1"/>
    <w:basedOn w:val="Normal"/>
    <w:next w:val="Normal"/>
    <w:autoRedefine/>
    <w:uiPriority w:val="39"/>
    <w:unhideWhenUsed/>
    <w:rsid w:val="004156D4"/>
    <w:pPr>
      <w:spacing w:after="100"/>
    </w:pPr>
  </w:style>
  <w:style w:type="character" w:customStyle="1" w:styleId="Style1Car">
    <w:name w:val="Style1 Car"/>
    <w:basedOn w:val="Policepardfaut"/>
    <w:link w:val="Style1"/>
    <w:rsid w:val="004156D4"/>
    <w:rPr>
      <w:rFonts w:ascii="Adobe Hebrew" w:hAnsi="Adobe Hebrew"/>
      <w:color w:val="FF9900"/>
      <w:sz w:val="24"/>
    </w:rPr>
  </w:style>
  <w:style w:type="paragraph" w:styleId="TM2">
    <w:name w:val="toc 2"/>
    <w:basedOn w:val="Normal"/>
    <w:next w:val="Normal"/>
    <w:autoRedefine/>
    <w:uiPriority w:val="39"/>
    <w:unhideWhenUsed/>
    <w:rsid w:val="004156D4"/>
    <w:pPr>
      <w:spacing w:after="100"/>
      <w:ind w:left="240"/>
    </w:pPr>
  </w:style>
  <w:style w:type="paragraph" w:styleId="TM3">
    <w:name w:val="toc 3"/>
    <w:basedOn w:val="Normal"/>
    <w:next w:val="Normal"/>
    <w:autoRedefine/>
    <w:uiPriority w:val="39"/>
    <w:unhideWhenUsed/>
    <w:rsid w:val="004156D4"/>
    <w:pPr>
      <w:spacing w:after="100"/>
      <w:ind w:left="480"/>
    </w:pPr>
  </w:style>
  <w:style w:type="character" w:styleId="Lienhypertexte">
    <w:name w:val="Hyperlink"/>
    <w:basedOn w:val="Policepardfaut"/>
    <w:uiPriority w:val="99"/>
    <w:unhideWhenUsed/>
    <w:rsid w:val="004156D4"/>
    <w:rPr>
      <w:color w:val="9454C3" w:themeColor="hyperlink"/>
      <w:u w:val="single"/>
    </w:rPr>
  </w:style>
  <w:style w:type="paragraph" w:styleId="Textedebulles">
    <w:name w:val="Balloon Text"/>
    <w:basedOn w:val="Normal"/>
    <w:link w:val="TextedebullesCar"/>
    <w:uiPriority w:val="99"/>
    <w:semiHidden/>
    <w:unhideWhenUsed/>
    <w:rsid w:val="0074793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47938"/>
    <w:rPr>
      <w:rFonts w:ascii="Lucida Grande" w:hAnsi="Lucida Grande" w:cs="Lucida Grande"/>
      <w:sz w:val="18"/>
      <w:szCs w:val="18"/>
    </w:rPr>
  </w:style>
  <w:style w:type="paragraph" w:customStyle="1" w:styleId="Corps">
    <w:name w:val="Corps"/>
    <w:rsid w:val="00B669E4"/>
    <w:pPr>
      <w:pBdr>
        <w:top w:val="nil"/>
        <w:left w:val="nil"/>
        <w:bottom w:val="nil"/>
        <w:right w:val="nil"/>
        <w:between w:val="nil"/>
        <w:bar w:val="nil"/>
      </w:pBdr>
      <w:spacing w:after="0" w:line="240" w:lineRule="auto"/>
    </w:pPr>
    <w:rPr>
      <w:rFonts w:ascii="Helvetica" w:eastAsia="Arial Unicode MS" w:hAnsi="Arial Unicode MS" w:cs="Arial Unicode MS"/>
      <w:color w:val="000000"/>
      <w:bdr w:val="nil"/>
    </w:rPr>
  </w:style>
  <w:style w:type="numbering" w:customStyle="1" w:styleId="Nombres">
    <w:name w:val="Nombres"/>
    <w:rsid w:val="00B669E4"/>
    <w:pPr>
      <w:numPr>
        <w:numId w:val="12"/>
      </w:numPr>
    </w:pPr>
  </w:style>
  <w:style w:type="paragraph" w:customStyle="1" w:styleId="Ss-section3">
    <w:name w:val="Ss-section 3"/>
    <w:next w:val="Corps"/>
    <w:rsid w:val="00B669E4"/>
    <w:pPr>
      <w:pBdr>
        <w:top w:val="nil"/>
        <w:left w:val="nil"/>
        <w:bottom w:val="nil"/>
        <w:right w:val="nil"/>
        <w:between w:val="nil"/>
        <w:bar w:val="nil"/>
      </w:pBdr>
      <w:spacing w:before="360" w:after="40" w:line="288" w:lineRule="auto"/>
      <w:outlineLvl w:val="2"/>
    </w:pPr>
    <w:rPr>
      <w:rFonts w:ascii="Helvetica Light" w:eastAsia="Arial Unicode MS" w:hAnsi="Arial Unicode MS" w:cs="Arial Unicode MS"/>
      <w:color w:val="000000"/>
      <w:spacing w:val="5"/>
      <w:sz w:val="28"/>
      <w:szCs w:val="28"/>
      <w:bdr w:val="nil"/>
    </w:rPr>
  </w:style>
  <w:style w:type="paragraph" w:styleId="TM4">
    <w:name w:val="toc 4"/>
    <w:basedOn w:val="Normal"/>
    <w:next w:val="Normal"/>
    <w:autoRedefine/>
    <w:uiPriority w:val="39"/>
    <w:unhideWhenUsed/>
    <w:rsid w:val="00E60191"/>
    <w:pPr>
      <w:ind w:left="720"/>
    </w:pPr>
  </w:style>
  <w:style w:type="paragraph" w:styleId="TM5">
    <w:name w:val="toc 5"/>
    <w:basedOn w:val="Normal"/>
    <w:next w:val="Normal"/>
    <w:autoRedefine/>
    <w:uiPriority w:val="39"/>
    <w:unhideWhenUsed/>
    <w:rsid w:val="00E60191"/>
    <w:pPr>
      <w:ind w:left="960"/>
    </w:pPr>
  </w:style>
  <w:style w:type="paragraph" w:styleId="TM6">
    <w:name w:val="toc 6"/>
    <w:basedOn w:val="Normal"/>
    <w:next w:val="Normal"/>
    <w:autoRedefine/>
    <w:uiPriority w:val="39"/>
    <w:unhideWhenUsed/>
    <w:rsid w:val="00E60191"/>
    <w:pPr>
      <w:ind w:left="1200"/>
    </w:pPr>
  </w:style>
  <w:style w:type="paragraph" w:styleId="TM7">
    <w:name w:val="toc 7"/>
    <w:basedOn w:val="Normal"/>
    <w:next w:val="Normal"/>
    <w:autoRedefine/>
    <w:uiPriority w:val="39"/>
    <w:unhideWhenUsed/>
    <w:rsid w:val="00E60191"/>
    <w:pPr>
      <w:ind w:left="1440"/>
    </w:pPr>
  </w:style>
  <w:style w:type="paragraph" w:styleId="TM8">
    <w:name w:val="toc 8"/>
    <w:basedOn w:val="Normal"/>
    <w:next w:val="Normal"/>
    <w:autoRedefine/>
    <w:uiPriority w:val="39"/>
    <w:unhideWhenUsed/>
    <w:rsid w:val="00E60191"/>
    <w:pPr>
      <w:ind w:left="1680"/>
    </w:pPr>
  </w:style>
  <w:style w:type="paragraph" w:styleId="TM9">
    <w:name w:val="toc 9"/>
    <w:basedOn w:val="Normal"/>
    <w:next w:val="Normal"/>
    <w:autoRedefine/>
    <w:uiPriority w:val="39"/>
    <w:unhideWhenUsed/>
    <w:rsid w:val="00E60191"/>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50" Type="http://schemas.openxmlformats.org/officeDocument/2006/relationships/image" Target="media/image39.png"/><Relationship Id="rId51" Type="http://schemas.openxmlformats.org/officeDocument/2006/relationships/image" Target="media/image40.png"/><Relationship Id="rId52" Type="http://schemas.openxmlformats.org/officeDocument/2006/relationships/image" Target="media/image41.png"/><Relationship Id="rId53" Type="http://schemas.openxmlformats.org/officeDocument/2006/relationships/footer" Target="footer1.xm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image" Target="media/image33.png"/><Relationship Id="rId45" Type="http://schemas.openxmlformats.org/officeDocument/2006/relationships/image" Target="media/image34.png"/><Relationship Id="rId46" Type="http://schemas.openxmlformats.org/officeDocument/2006/relationships/image" Target="media/image35.png"/><Relationship Id="rId47" Type="http://schemas.openxmlformats.org/officeDocument/2006/relationships/image" Target="media/image36.png"/><Relationship Id="rId48" Type="http://schemas.openxmlformats.org/officeDocument/2006/relationships/image" Target="media/image37.png"/><Relationship Id="rId49" Type="http://schemas.openxmlformats.org/officeDocument/2006/relationships/image" Target="media/image3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dow\AppData\Roaming\Microsoft\Templates\Carte%20de%20remerciements.dotx" TargetMode="External"/></Relationships>
</file>

<file path=word/theme/theme1.xml><?xml version="1.0" encoding="utf-8"?>
<a:theme xmlns:a="http://schemas.openxmlformats.org/drawingml/2006/main" name="Small Business Set">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Tuteur : Badis HAMMI
Responsable : Guillaume DOYEN</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rops">
  <heading>Merci !</heading>
</mapping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3B6DF5-25B4-48D0-AFAA-885B73D8C7BC}">
  <ds:schemaRefs>
    <ds:schemaRef ds:uri="http://schemas.microsoft.com/sharepoint/v3/contenttype/forms"/>
  </ds:schemaRefs>
</ds:datastoreItem>
</file>

<file path=customXml/itemProps3.xml><?xml version="1.0" encoding="utf-8"?>
<ds:datastoreItem xmlns:ds="http://schemas.openxmlformats.org/officeDocument/2006/customXml" ds:itemID="{5D9E840A-C9E7-42DC-B027-3A5ACBC906CB}">
  <ds:schemaRefs>
    <ds:schemaRef ds:uri="http://schemas.microsoft.com/props"/>
  </ds:schemaRefs>
</ds:datastoreItem>
</file>

<file path=customXml/itemProps4.xml><?xml version="1.0" encoding="utf-8"?>
<ds:datastoreItem xmlns:ds="http://schemas.openxmlformats.org/officeDocument/2006/customXml" ds:itemID="{BBC0CA89-E663-C440-9ACB-F38D0ADA0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\Users\Shadow\AppData\Roaming\Microsoft\Templates\Carte de remerciements.dotx</Template>
  <TotalTime>251</TotalTime>
  <Pages>50</Pages>
  <Words>4281</Words>
  <Characters>23548</Characters>
  <Application>Microsoft Macintosh Word</Application>
  <DocSecurity>0</DocSecurity>
  <Lines>196</Lines>
  <Paragraphs>55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Livrable III</vt:lpstr>
      <vt:lpstr/>
    </vt:vector>
  </TitlesOfParts>
  <Company/>
  <LinksUpToDate>false</LinksUpToDate>
  <CharactersWithSpaces>27774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Sociéte bnk</dc:title>
  <dc:subject>Projet complet et documentation</dc:subject>
  <dc:creator>HA Kévin – LY Jean-michel</dc:creator>
  <cp:keywords/>
  <cp:lastModifiedBy>Jean Hakha</cp:lastModifiedBy>
  <cp:revision>206</cp:revision>
  <cp:lastPrinted>2014-01-17T21:56:00Z</cp:lastPrinted>
  <dcterms:created xsi:type="dcterms:W3CDTF">2014-06-18T11:52:00Z</dcterms:created>
  <dcterms:modified xsi:type="dcterms:W3CDTF">2014-06-20T12:00:00Z</dcterms:modified>
  <cp:category/>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TC029118999991</vt:lpwstr>
  </property>
</Properties>
</file>