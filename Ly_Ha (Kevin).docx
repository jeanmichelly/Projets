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9A56F6" w:rsidRPr="00F5081C" w:rsidRDefault="009A56F6"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9A56F6" w:rsidRPr="00F5081C" w:rsidRDefault="009A56F6"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9A56F6" w:rsidRPr="00F5081C" w:rsidRDefault="009A56F6"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9A56F6" w:rsidRPr="00F5081C" w:rsidRDefault="009A56F6"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9A56F6" w:rsidRPr="00F5081C" w:rsidRDefault="009A56F6"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9A56F6" w:rsidRPr="00F5081C" w:rsidRDefault="009A56F6"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9A56F6" w:rsidRPr="00F5081C" w:rsidRDefault="009A56F6"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9A56F6" w:rsidRPr="00F5081C" w:rsidRDefault="009A56F6"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9A56F6" w:rsidRPr="00F5081C" w:rsidRDefault="009A56F6"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9A56F6" w:rsidRPr="00F5081C" w:rsidRDefault="009A56F6"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9A56F6" w:rsidRPr="00F5081C" w:rsidRDefault="009A56F6"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9A56F6" w:rsidRPr="00F5081C" w:rsidRDefault="009A56F6" w:rsidP="00907323">
                            <w:pPr>
                              <w:jc w:val="center"/>
                              <w:rPr>
                                <w:iCs/>
                                <w:color w:val="FFFFFF"/>
                                <w:sz w:val="28"/>
                                <w:szCs w:val="28"/>
                              </w:rPr>
                            </w:pPr>
                          </w:p>
                          <w:p w14:paraId="010F2FD3" w14:textId="77777777" w:rsidR="009A56F6" w:rsidRPr="00F5081C" w:rsidRDefault="009A56F6"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9A56F6" w:rsidRPr="00F5081C" w:rsidRDefault="009A56F6"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9A56F6" w:rsidRPr="00F5081C" w:rsidRDefault="009A56F6" w:rsidP="00907323">
                      <w:pPr>
                        <w:jc w:val="center"/>
                        <w:rPr>
                          <w:iCs/>
                          <w:color w:val="FFFFFF"/>
                          <w:sz w:val="28"/>
                          <w:szCs w:val="28"/>
                        </w:rPr>
                      </w:pPr>
                    </w:p>
                    <w:p w14:paraId="010F2FD3" w14:textId="77777777" w:rsidR="009A56F6" w:rsidRPr="00F5081C" w:rsidRDefault="009A56F6"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9A56F6" w:rsidRDefault="009A56F6"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9A56F6" w:rsidRDefault="009A56F6"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Pr="00327978" w:rsidRDefault="00327978" w:rsidP="00327978"/>
    <w:p w14:paraId="136A8A63" w14:textId="7AC9B3D0" w:rsidR="00B47685" w:rsidRPr="00211F07" w:rsidRDefault="00013335" w:rsidP="00211F07">
      <w:pPr>
        <w:pStyle w:val="Titre2"/>
      </w:pPr>
      <w:bookmarkStart w:id="18" w:name="_Toc264813798"/>
      <w:r w:rsidRPr="00211F07">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lastRenderedPageBreak/>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bookmarkStart w:id="19" w:name="_Toc264813799"/>
      <w:r>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43A69B55" w:rsidR="008F3731" w:rsidRDefault="008F3731" w:rsidP="0016515D">
      <w:pPr>
        <w:pStyle w:val="Paragraphedeliste"/>
        <w:numPr>
          <w:ilvl w:val="1"/>
          <w:numId w:val="8"/>
        </w:numPr>
        <w:spacing w:after="0"/>
      </w:pPr>
      <w:r>
        <w:t>Le client existe déjà dans la base, le système envoie une notification</w:t>
      </w:r>
    </w:p>
    <w:p w14:paraId="69010EF7" w14:textId="1E669AFF" w:rsidR="00833395" w:rsidRDefault="008F3731" w:rsidP="0016515D">
      <w:pPr>
        <w:pStyle w:val="Paragraphedeliste"/>
        <w:numPr>
          <w:ilvl w:val="0"/>
          <w:numId w:val="8"/>
        </w:numPr>
        <w:spacing w:after="0"/>
      </w:pPr>
      <w:r>
        <w:t>Le client a été ajouté dans le système</w:t>
      </w:r>
    </w:p>
    <w:p w14:paraId="476375CC" w14:textId="4ACE37A3" w:rsidR="00F62E3F" w:rsidRPr="00F62E3F" w:rsidRDefault="00505DBD" w:rsidP="00F62E3F">
      <w:pPr>
        <w:ind w:left="360"/>
        <w:rPr>
          <w:rFonts w:ascii="Times New Roman" w:hAnsi="Times New Roman" w:cs="Times New Roman"/>
          <w:u w:val="single"/>
        </w:rPr>
      </w:pPr>
      <w:r>
        <w:rPr>
          <w:rFonts w:ascii="Times New Roman" w:hAnsi="Times New Roman" w:cs="Times New Roman"/>
          <w:noProof/>
          <w:u w:val="single"/>
        </w:rPr>
        <w:lastRenderedPageBreak/>
        <w:drawing>
          <wp:inline distT="0" distB="0" distL="0" distR="0" wp14:anchorId="4419CE9C" wp14:editId="1E47FD54">
            <wp:extent cx="5974080" cy="5598160"/>
            <wp:effectExtent l="0" t="0" r="0" b="0"/>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4080" cy="5598160"/>
                    </a:xfrm>
                    <a:prstGeom prst="rect">
                      <a:avLst/>
                    </a:prstGeom>
                    <a:noFill/>
                    <a:ln>
                      <a:noFill/>
                    </a:ln>
                  </pic:spPr>
                </pic:pic>
              </a:graphicData>
            </a:graphic>
          </wp:inline>
        </w:drawing>
      </w:r>
    </w:p>
    <w:p w14:paraId="2804B767" w14:textId="77777777"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5626DD71" w:rsidR="00833395" w:rsidRPr="00833395" w:rsidRDefault="002D6364" w:rsidP="002D6364">
      <w:pPr>
        <w:pStyle w:val="Paragraphedeliste"/>
        <w:numPr>
          <w:ilvl w:val="0"/>
          <w:numId w:val="7"/>
        </w:numPr>
        <w:rPr>
          <w:rFonts w:ascii="Times New Roman" w:hAnsi="Times New Roman" w:cs="Times New Roman"/>
          <w:u w:val="single"/>
        </w:rPr>
      </w:pPr>
      <w:r>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 xml:space="preserve">de modéliser </w:t>
      </w:r>
      <w:proofErr w:type="spellStart"/>
      <w:r w:rsidR="00B30594">
        <w:rPr>
          <w:rFonts w:ascii="Times New Roman" w:hAnsi="Times New Roman" w:cs="Times New Roman"/>
          <w:szCs w:val="24"/>
        </w:rPr>
        <w:t>quatres</w:t>
      </w:r>
      <w:proofErr w:type="spellEnd"/>
      <w:r w:rsidR="00B30594">
        <w:rPr>
          <w:rFonts w:ascii="Times New Roman" w:hAnsi="Times New Roman" w:cs="Times New Roman"/>
          <w:szCs w:val="24"/>
        </w:rPr>
        <w:t xml:space="preserve">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27E8629B" w:rsidR="00410E1F" w:rsidRPr="00B406D6"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l’annonce est supprimée, les </w:t>
      </w:r>
      <w:proofErr w:type="spellStart"/>
      <w:r w:rsidR="00351C6B">
        <w:t>CVs</w:t>
      </w:r>
      <w:proofErr w:type="spellEnd"/>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1C92EFFC" w14:textId="0B586335" w:rsidR="000A1B7A" w:rsidRDefault="006C2AB3" w:rsidP="000A1B7A">
      <w:pPr>
        <w:pStyle w:val="Titre3"/>
      </w:pPr>
      <w:bookmarkStart w:id="56" w:name="_Toc264813826"/>
      <w:r>
        <w:rPr>
          <w:noProof/>
        </w:rPr>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6"/>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7" w:name="_Toc264813827"/>
      <w:r>
        <w:rPr>
          <w:noProof/>
        </w:rPr>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7"/>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8" w:name="_Toc264813828"/>
      <w:r>
        <w:t>Evolution de l’objet « Ticket d’entretien»</w:t>
      </w:r>
      <w:bookmarkEnd w:id="58"/>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59" w:name="_Toc264813829"/>
      <w:r>
        <w:t>Evolution de l’objet « </w:t>
      </w:r>
      <w:r w:rsidR="007D02D8">
        <w:t>Compte rendu</w:t>
      </w:r>
      <w:r>
        <w:t xml:space="preserve">» </w:t>
      </w:r>
      <w:bookmarkEnd w:id="59"/>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Default="00D45CD5" w:rsidP="00D45CD5">
      <w:pPr>
        <w:pStyle w:val="Titre3"/>
        <w:numPr>
          <w:ilvl w:val="2"/>
          <w:numId w:val="36"/>
        </w:numPr>
      </w:pPr>
      <w:r>
        <w:t xml:space="preserve">Evolution de l’objet « Facture» </w:t>
      </w:r>
    </w:p>
    <w:p w14:paraId="1D02551A" w14:textId="77777777" w:rsidR="00D45CD5" w:rsidRPr="006031B6" w:rsidRDefault="00D45CD5" w:rsidP="006031B6">
      <w:pPr>
        <w:jc w:val="center"/>
        <w:rPr>
          <w:color w:val="FF0000"/>
        </w:rPr>
      </w:pPr>
    </w:p>
    <w:p w14:paraId="210F4C6D" w14:textId="77777777" w:rsidR="00DE2103" w:rsidRPr="00DE2103" w:rsidRDefault="00DE2103" w:rsidP="00DE2103">
      <w:bookmarkStart w:id="60" w:name="_GoBack"/>
      <w:bookmarkEnd w:id="60"/>
    </w:p>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lastRenderedPageBreak/>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2"/>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9A56F6" w:rsidRDefault="009A56F6" w:rsidP="00AD1DC0">
      <w:pPr>
        <w:spacing w:after="0" w:line="240" w:lineRule="auto"/>
      </w:pPr>
      <w:r>
        <w:separator/>
      </w:r>
    </w:p>
  </w:endnote>
  <w:endnote w:type="continuationSeparator" w:id="0">
    <w:p w14:paraId="358563C2" w14:textId="77777777" w:rsidR="009A56F6" w:rsidRDefault="009A56F6"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9A56F6" w14:paraId="349EF842" w14:textId="77777777" w:rsidTr="00536C38">
      <w:trPr>
        <w:trHeight w:val="12"/>
        <w:jc w:val="right"/>
      </w:trPr>
      <w:tc>
        <w:tcPr>
          <w:tcW w:w="8936" w:type="dxa"/>
          <w:vAlign w:val="center"/>
        </w:tcPr>
        <w:p w14:paraId="1049FF4C" w14:textId="27F66226" w:rsidR="009A56F6" w:rsidRDefault="009A56F6"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9A56F6" w:rsidRDefault="009A56F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0566EA">
            <w:rPr>
              <w:noProof/>
              <w:color w:val="FFFFFF" w:themeColor="background1"/>
            </w:rPr>
            <w:t>45</w:t>
          </w:r>
          <w:r>
            <w:rPr>
              <w:color w:val="FFFFFF" w:themeColor="background1"/>
            </w:rPr>
            <w:fldChar w:fldCharType="end"/>
          </w:r>
        </w:p>
      </w:tc>
    </w:tr>
  </w:tbl>
  <w:p w14:paraId="51A6C45C" w14:textId="513CE3A7" w:rsidR="009A56F6" w:rsidRDefault="009A56F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9A56F6" w:rsidRDefault="009A56F6" w:rsidP="00AD1DC0">
      <w:pPr>
        <w:spacing w:after="0" w:line="240" w:lineRule="auto"/>
      </w:pPr>
      <w:r>
        <w:separator/>
      </w:r>
    </w:p>
  </w:footnote>
  <w:footnote w:type="continuationSeparator" w:id="0">
    <w:p w14:paraId="42CB9DE8" w14:textId="77777777" w:rsidR="009A56F6" w:rsidRDefault="009A56F6"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77E2B626"/>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6A90"/>
    <w:rsid w:val="00782160"/>
    <w:rsid w:val="00782809"/>
    <w:rsid w:val="00785C5D"/>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3ECB"/>
    <w:rsid w:val="00E548EC"/>
    <w:rsid w:val="00E56594"/>
    <w:rsid w:val="00E56BF0"/>
    <w:rsid w:val="00E57C76"/>
    <w:rsid w:val="00E60038"/>
    <w:rsid w:val="00E60191"/>
    <w:rsid w:val="00E6208F"/>
    <w:rsid w:val="00E74960"/>
    <w:rsid w:val="00E83E49"/>
    <w:rsid w:val="00E86675"/>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EE7E707D-F493-8A4A-AF46-1CADA941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238</TotalTime>
  <Pages>47</Pages>
  <Words>4251</Words>
  <Characters>23384</Characters>
  <Application>Microsoft Macintosh Word</Application>
  <DocSecurity>0</DocSecurity>
  <Lines>194</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198</cp:revision>
  <cp:lastPrinted>2014-01-17T21:56:00Z</cp:lastPrinted>
  <dcterms:created xsi:type="dcterms:W3CDTF">2014-06-18T11:52:00Z</dcterms:created>
  <dcterms:modified xsi:type="dcterms:W3CDTF">2014-06-20T09:32:00Z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