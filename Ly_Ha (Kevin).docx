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55409" w:rsidRDefault="007554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755409" w:rsidRDefault="00755409"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CD4382"/>
    <w:p w14:paraId="03669894" w14:textId="77777777" w:rsidR="000660A0" w:rsidRDefault="000660A0" w:rsidP="00CD4382"/>
    <w:p w14:paraId="11F81D84" w14:textId="77777777" w:rsidR="000660A0" w:rsidRDefault="000660A0" w:rsidP="00CD4382"/>
    <w:p w14:paraId="357191A5" w14:textId="317BBB9F" w:rsidR="00CD4382" w:rsidRPr="002D0F9F" w:rsidRDefault="002D0F9F" w:rsidP="00211F07">
      <w:pPr>
        <w:pStyle w:val="Titre2"/>
      </w:pPr>
      <w:bookmarkStart w:id="12" w:name="_Toc264813792"/>
      <w:r w:rsidRPr="002D0F9F">
        <w:lastRenderedPageBreak/>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lastRenderedPageBreak/>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bookmarkStart w:id="45" w:name="_Toc264813815"/>
      <w:r w:rsidRPr="00013335">
        <w:lastRenderedPageBreak/>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5F7531CF" w:rsidR="009C312E" w:rsidRDefault="00E56BF0" w:rsidP="006030A6">
      <w:r>
        <w:rPr>
          <w:noProof/>
        </w:rPr>
        <w:drawing>
          <wp:inline distT="0" distB="0" distL="0" distR="0" wp14:anchorId="4F038BC2" wp14:editId="5692F95C">
            <wp:extent cx="5730240" cy="4053840"/>
            <wp:effectExtent l="0" t="0" r="10160" b="10160"/>
            <wp:docPr id="47" name="Image 47"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Modèle de domaine:Domaine_DemandesClien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068BAC1" w14:textId="6582159B" w:rsidR="000D29F0" w:rsidRDefault="00483560" w:rsidP="00483560">
      <w:pPr>
        <w:pStyle w:val="Titre3"/>
      </w:pPr>
      <w:bookmarkStart w:id="47" w:name="_Toc264813817"/>
      <w:r>
        <w:lastRenderedPageBreak/>
        <w:t xml:space="preserve">Sous domaine </w:t>
      </w:r>
      <w:r w:rsidR="00FF1E78">
        <w:t>de la gestion des recherches de fournisseurs</w:t>
      </w:r>
      <w:bookmarkEnd w:id="47"/>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48" w:name="_Toc264813818"/>
      <w:r>
        <w:lastRenderedPageBreak/>
        <w:t>Sous domaine de la gestion des</w:t>
      </w:r>
      <w:r w:rsidR="003A7FE6">
        <w:t xml:space="preserve"> suivis</w:t>
      </w:r>
      <w:r>
        <w:t xml:space="preserve"> contrats</w:t>
      </w:r>
      <w:bookmarkEnd w:id="48"/>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p>
    <w:p w14:paraId="7F9D7E79" w14:textId="504358C7" w:rsidR="00A77470" w:rsidRDefault="00DA22C2" w:rsidP="00A77470">
      <w:pPr>
        <w:pStyle w:val="Titre3"/>
      </w:pPr>
      <w:bookmarkStart w:id="49" w:name="_Toc264813819"/>
      <w:r>
        <w:t>Sous domaine de la gestion des suivis fournisseurs</w:t>
      </w:r>
      <w:bookmarkEnd w:id="49"/>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0" w:name="_Toc264813820"/>
      <w:r>
        <w:t>Conception du nouveau systeme d’information</w:t>
      </w:r>
      <w:bookmarkEnd w:id="50"/>
    </w:p>
    <w:p w14:paraId="1A684B0C" w14:textId="3A768A78" w:rsidR="001804B7" w:rsidRDefault="00211F07" w:rsidP="001804B7">
      <w:pPr>
        <w:pStyle w:val="Titre2"/>
      </w:pPr>
      <w:bookmarkStart w:id="51" w:name="_Toc264813821"/>
      <w:r>
        <w:t>Diagramme de classe – 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t xml:space="preserve">Terme du sous domaine de la gestion des </w:t>
      </w:r>
      <w:r w:rsidR="00F7678D">
        <w:t>demandes des clients</w:t>
      </w:r>
      <w:bookmarkEnd w:id="52"/>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3" w:name="_Toc264813823"/>
      <w:r>
        <w:t>Terme du sous domaine de la gestion des recherches de fournisseurs</w:t>
      </w:r>
      <w:bookmarkEnd w:id="53"/>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4" w:name="_Toc264813824"/>
      <w:r>
        <w:t>Terme du sous domaine de la gestion des contrats</w:t>
      </w:r>
      <w:bookmarkEnd w:id="54"/>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5" w:name="_Toc264813825"/>
      <w:r>
        <w:t>Diagramme d’états-transitions – évolution des objets métiers</w:t>
      </w:r>
      <w:bookmarkEnd w:id="55"/>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lastRenderedPageBreak/>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6" w:name="_Toc264813826"/>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6"/>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7" w:name="_Toc264813827"/>
      <w:r>
        <w:rPr>
          <w:noProof/>
        </w:rPr>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7"/>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8" w:name="_Toc264813828"/>
      <w:r>
        <w:t>Evolution de l’objet « Ticket d’entretien»</w:t>
      </w:r>
      <w:bookmarkEnd w:id="58"/>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59" w:name="_Toc264813829"/>
      <w:r>
        <w:t>Evolution de l’objet « </w:t>
      </w:r>
      <w:r w:rsidR="007D02D8">
        <w:t>Compte rendu</w:t>
      </w:r>
      <w:r>
        <w:t xml:space="preserve">» </w:t>
      </w:r>
      <w:bookmarkEnd w:id="59"/>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bookmarkStart w:id="60" w:name="_GoBack"/>
      <w:r w:rsidRPr="00E91D2D">
        <w:lastRenderedPageBreak/>
        <w:t xml:space="preserve">Evolution de l’objet « Facture» </w:t>
      </w:r>
    </w:p>
    <w:bookmarkEnd w:id="60"/>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3"/>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55409" w:rsidRDefault="00755409" w:rsidP="00AD1DC0">
      <w:pPr>
        <w:spacing w:after="0" w:line="240" w:lineRule="auto"/>
      </w:pPr>
      <w:r>
        <w:separator/>
      </w:r>
    </w:p>
  </w:endnote>
  <w:endnote w:type="continuationSeparator" w:id="0">
    <w:p w14:paraId="358563C2" w14:textId="77777777" w:rsidR="00755409" w:rsidRDefault="007554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55409" w14:paraId="349EF842" w14:textId="77777777" w:rsidTr="00536C38">
      <w:trPr>
        <w:trHeight w:val="12"/>
        <w:jc w:val="right"/>
      </w:trPr>
      <w:tc>
        <w:tcPr>
          <w:tcW w:w="8936" w:type="dxa"/>
          <w:vAlign w:val="center"/>
        </w:tcPr>
        <w:p w14:paraId="1049FF4C" w14:textId="27F66226" w:rsidR="00755409" w:rsidRDefault="007554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55409" w:rsidRDefault="007554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91D2D">
            <w:rPr>
              <w:noProof/>
              <w:color w:val="FFFFFF" w:themeColor="background1"/>
            </w:rPr>
            <w:t>46</w:t>
          </w:r>
          <w:r>
            <w:rPr>
              <w:color w:val="FFFFFF" w:themeColor="background1"/>
            </w:rPr>
            <w:fldChar w:fldCharType="end"/>
          </w:r>
        </w:p>
      </w:tc>
    </w:tr>
  </w:tbl>
  <w:p w14:paraId="51A6C45C" w14:textId="513CE3A7" w:rsidR="00755409" w:rsidRDefault="007554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55409" w:rsidRDefault="00755409" w:rsidP="00AD1DC0">
      <w:pPr>
        <w:spacing w:after="0" w:line="240" w:lineRule="auto"/>
      </w:pPr>
      <w:r>
        <w:separator/>
      </w:r>
    </w:p>
  </w:footnote>
  <w:footnote w:type="continuationSeparator" w:id="0">
    <w:p w14:paraId="42CB9DE8" w14:textId="77777777" w:rsidR="00755409" w:rsidRDefault="007554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4E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65DC8"/>
    <w:rsid w:val="00471143"/>
    <w:rsid w:val="004742A7"/>
    <w:rsid w:val="00474899"/>
    <w:rsid w:val="00483560"/>
    <w:rsid w:val="00484C25"/>
    <w:rsid w:val="004A09E6"/>
    <w:rsid w:val="004A3DA7"/>
    <w:rsid w:val="004C16A4"/>
    <w:rsid w:val="004C17B7"/>
    <w:rsid w:val="004D54F1"/>
    <w:rsid w:val="004E36B4"/>
    <w:rsid w:val="004E6654"/>
    <w:rsid w:val="004E7240"/>
    <w:rsid w:val="004F1D61"/>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5409"/>
    <w:rsid w:val="00756A90"/>
    <w:rsid w:val="00782160"/>
    <w:rsid w:val="00782809"/>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4423F"/>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673B"/>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DF0AA86F-E115-A548-AB75-3111CF770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243</TotalTime>
  <Pages>48</Pages>
  <Words>4251</Words>
  <Characters>23385</Characters>
  <Application>Microsoft Macintosh Word</Application>
  <DocSecurity>0</DocSecurity>
  <Lines>194</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27581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202</cp:revision>
  <cp:lastPrinted>2014-01-17T21:56:00Z</cp:lastPrinted>
  <dcterms:created xsi:type="dcterms:W3CDTF">2014-06-18T11:52:00Z</dcterms:created>
  <dcterms:modified xsi:type="dcterms:W3CDTF">2014-06-20T10:06:00Z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