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2C6ADD" w:rsidRPr="00F5081C" w:rsidRDefault="002C6ADD" w:rsidP="00907323">
                              <w:pPr>
                                <w:pStyle w:val="Sansinterligne"/>
                                <w:spacing w:before="120"/>
                                <w:jc w:val="center"/>
                                <w:rPr>
                                  <w:color w:val="FFFFFF"/>
                                </w:rPr>
                              </w:pPr>
                              <w:r w:rsidRPr="00F5081C">
                                <w:rPr>
                                  <w:color w:val="FFFFFF"/>
                                  <w:lang w:val="en-US"/>
                                </w:rPr>
                                <w:t>HA Kévin – LY Jean-michel</w:t>
                              </w:r>
                            </w:p>
                            <w:p w14:paraId="786314D8" w14:textId="77777777" w:rsidR="002C6ADD" w:rsidRPr="00F5081C" w:rsidRDefault="002C6ADD"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2C6ADD" w:rsidRPr="00F5081C" w:rsidRDefault="002C6ADD"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97835" w:rsidRPr="00F5081C" w:rsidRDefault="00B97835"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97835" w:rsidRPr="00F5081C" w:rsidRDefault="00B97835"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97835" w:rsidRPr="00F5081C" w:rsidRDefault="00B97835"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2C6ADD" w:rsidRPr="00F5081C" w:rsidRDefault="002C6ADD"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2C6ADD" w:rsidRPr="00F5081C" w:rsidRDefault="002C6ADD"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97835" w:rsidRPr="00F5081C" w:rsidRDefault="00B97835"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97835" w:rsidRPr="00F5081C" w:rsidRDefault="00B97835"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2C6ADD" w:rsidRPr="00F5081C" w:rsidRDefault="002C6ADD"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2C6ADD" w:rsidRPr="00E40CB1" w:rsidRDefault="002C6ADD"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B97835" w:rsidRPr="00F5081C" w:rsidRDefault="00B97835"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B97835" w:rsidRPr="00E40CB1" w:rsidRDefault="00B97835"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2C6ADD" w:rsidRPr="00F5081C" w:rsidRDefault="002C6ADD"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2C6ADD" w:rsidRPr="00F5081C" w:rsidRDefault="002C6ADD" w:rsidP="00907323">
                            <w:pPr>
                              <w:jc w:val="center"/>
                              <w:rPr>
                                <w:iCs/>
                                <w:color w:val="FFFFFF"/>
                                <w:sz w:val="28"/>
                                <w:szCs w:val="28"/>
                              </w:rPr>
                            </w:pPr>
                          </w:p>
                          <w:p w14:paraId="010F2FD3" w14:textId="77777777" w:rsidR="002C6ADD" w:rsidRPr="00F5081C" w:rsidRDefault="002C6ADD"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B97835" w:rsidRPr="00F5081C" w:rsidRDefault="00B97835"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97835" w:rsidRPr="00F5081C" w:rsidRDefault="00B97835" w:rsidP="00907323">
                      <w:pPr>
                        <w:jc w:val="center"/>
                        <w:rPr>
                          <w:iCs/>
                          <w:color w:val="FFFFFF"/>
                          <w:sz w:val="28"/>
                          <w:szCs w:val="28"/>
                        </w:rPr>
                      </w:pPr>
                    </w:p>
                    <w:p w14:paraId="010F2FD3" w14:textId="77777777" w:rsidR="00B97835" w:rsidRPr="00F5081C" w:rsidRDefault="00B97835"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Pr="005B1FB9" w:rsidRDefault="00907323"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F41B51">
      <w:pPr>
        <w:pStyle w:val="Paragraphedeliste"/>
        <w:numPr>
          <w:ilvl w:val="1"/>
          <w:numId w:val="34"/>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F41B51">
      <w:pPr>
        <w:pStyle w:val="Paragraphedeliste"/>
        <w:numPr>
          <w:ilvl w:val="1"/>
          <w:numId w:val="34"/>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8F5FC0">
      <w:pPr>
        <w:pStyle w:val="Paragraphedeliste"/>
        <w:numPr>
          <w:ilvl w:val="0"/>
          <w:numId w:val="35"/>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8F5FC0">
      <w:pPr>
        <w:pStyle w:val="Paragraphedeliste"/>
        <w:numPr>
          <w:ilvl w:val="0"/>
          <w:numId w:val="35"/>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8F5FC0">
      <w:pPr>
        <w:pStyle w:val="Paragraphedeliste"/>
        <w:numPr>
          <w:ilvl w:val="0"/>
          <w:numId w:val="35"/>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Les relations des fournisseurs avec leurs contrats ne sont pas complet.</w:t>
      </w:r>
    </w:p>
    <w:p w14:paraId="7B26D599"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F12D92">
      <w:pPr>
        <w:pStyle w:val="Paragraphedeliste"/>
        <w:numPr>
          <w:ilvl w:val="0"/>
          <w:numId w:val="31"/>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6E754C3B" w:rsidR="00013335" w:rsidRDefault="008B4F6E" w:rsidP="00013335">
      <w:r>
        <w:rPr>
          <w:noProof/>
        </w:rPr>
        <w:drawing>
          <wp:anchor distT="0" distB="0" distL="114300" distR="114300" simplePos="0" relativeHeight="251678720" behindDoc="0" locked="0" layoutInCell="1" allowOverlap="1" wp14:anchorId="284A33DC" wp14:editId="24FA7596">
            <wp:simplePos x="0" y="0"/>
            <wp:positionH relativeFrom="column">
              <wp:posOffset>0</wp:posOffset>
            </wp:positionH>
            <wp:positionV relativeFrom="paragraph">
              <wp:posOffset>116840</wp:posOffset>
            </wp:positionV>
            <wp:extent cx="5969000" cy="4362450"/>
            <wp:effectExtent l="0" t="0" r="0" b="635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r>
        <w:rPr>
          <w:noProof/>
        </w:rPr>
        <w:lastRenderedPageBreak/>
        <w:drawing>
          <wp:anchor distT="0" distB="0" distL="114300" distR="114300" simplePos="0" relativeHeight="251670528" behindDoc="0" locked="0" layoutInCell="1" allowOverlap="1" wp14:anchorId="5C746295" wp14:editId="1E7067AC">
            <wp:simplePos x="0" y="0"/>
            <wp:positionH relativeFrom="column">
              <wp:posOffset>0</wp:posOffset>
            </wp:positionH>
            <wp:positionV relativeFrom="paragraph">
              <wp:posOffset>342900</wp:posOffset>
            </wp:positionV>
            <wp:extent cx="5969000" cy="6419850"/>
            <wp:effectExtent l="0" t="0" r="0" b="6350"/>
            <wp:wrapSquare wrapText="bothSides"/>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136A8A63" w14:textId="7C3D32F7" w:rsidR="00B47685" w:rsidRDefault="00013335" w:rsidP="00013335">
      <w:pPr>
        <w:pStyle w:val="Titre2"/>
        <w:rPr>
          <w:color w:val="9CC7E3"/>
        </w:rPr>
      </w:pPr>
      <w:r w:rsidRPr="00013335">
        <w:rPr>
          <w:color w:val="9CC7E3"/>
        </w:rPr>
        <w:br w:type="column"/>
      </w:r>
      <w:r w:rsidRPr="00013335">
        <w:rPr>
          <w:color w:val="9CC7E3"/>
        </w:rPr>
        <w:lastRenderedPageBreak/>
        <w:t>Diagramme de séquence – Mise en œuvre des fonctionnalités</w:t>
      </w:r>
    </w:p>
    <w:p w14:paraId="3B5710A0" w14:textId="503720D9" w:rsidR="005E610D" w:rsidRPr="00AA1397"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Ref vers Authentification »</w:t>
      </w:r>
    </w:p>
    <w:p w14:paraId="257A3445" w14:textId="048C1E78" w:rsidR="00AA1397" w:rsidRPr="00AA1397" w:rsidRDefault="00AA1397" w:rsidP="00424477">
      <w:pPr>
        <w:pStyle w:val="Paragraphedeliste"/>
        <w:numPr>
          <w:ilvl w:val="0"/>
          <w:numId w:val="41"/>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424477">
      <w:pPr>
        <w:pStyle w:val="Paragraphedeliste"/>
        <w:numPr>
          <w:ilvl w:val="0"/>
          <w:numId w:val="42"/>
        </w:numPr>
      </w:pPr>
      <w:r>
        <w:t>L’ut</w:t>
      </w:r>
      <w:r w:rsidR="000063D0">
        <w:t>ilisateur clique sur le bouton « S’authentifier »</w:t>
      </w:r>
    </w:p>
    <w:p w14:paraId="387D8D64" w14:textId="555A32D1" w:rsidR="00424477" w:rsidRDefault="000063D0" w:rsidP="00424477">
      <w:pPr>
        <w:pStyle w:val="Paragraphedeliste"/>
        <w:numPr>
          <w:ilvl w:val="0"/>
          <w:numId w:val="42"/>
        </w:numPr>
      </w:pPr>
      <w:r>
        <w:t xml:space="preserve">La page </w:t>
      </w:r>
      <w:r w:rsidR="00D53D48">
        <w:t xml:space="preserve">d’authentification </w:t>
      </w:r>
      <w:r>
        <w:t>s’affiche</w:t>
      </w:r>
      <w:r w:rsidR="00D53D48">
        <w:t xml:space="preserve"> </w:t>
      </w:r>
    </w:p>
    <w:p w14:paraId="7D523222" w14:textId="1A389686" w:rsidR="00D53D48" w:rsidRDefault="00D53D48" w:rsidP="00424477">
      <w:pPr>
        <w:pStyle w:val="Paragraphedeliste"/>
        <w:numPr>
          <w:ilvl w:val="0"/>
          <w:numId w:val="42"/>
        </w:numPr>
      </w:pPr>
      <w:r>
        <w:t>L’utilisateur rentre son login et son password</w:t>
      </w:r>
    </w:p>
    <w:p w14:paraId="1BE779CE" w14:textId="6FC3165B" w:rsidR="00D53D48" w:rsidRDefault="00D53D48" w:rsidP="00424477">
      <w:pPr>
        <w:pStyle w:val="Paragraphedeliste"/>
        <w:numPr>
          <w:ilvl w:val="0"/>
          <w:numId w:val="42"/>
        </w:numPr>
      </w:pPr>
      <w:r>
        <w:t>L’utilisateur valide son identification</w:t>
      </w:r>
    </w:p>
    <w:p w14:paraId="4F4D9E6A" w14:textId="65EFE205" w:rsidR="00D53D48" w:rsidRDefault="00D53D48" w:rsidP="00424477">
      <w:pPr>
        <w:pStyle w:val="Paragraphedeliste"/>
        <w:numPr>
          <w:ilvl w:val="0"/>
          <w:numId w:val="42"/>
        </w:numPr>
      </w:pPr>
      <w:r>
        <w:t>Le système accède à la table « Account » dans la base de données et valide que l’authentification est correcte</w:t>
      </w:r>
    </w:p>
    <w:p w14:paraId="3535A461" w14:textId="789A8444" w:rsidR="00D53D48" w:rsidRDefault="00D53D48" w:rsidP="00424477">
      <w:pPr>
        <w:pStyle w:val="Paragraphedeliste"/>
        <w:numPr>
          <w:ilvl w:val="0"/>
          <w:numId w:val="42"/>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r>
        <w:lastRenderedPageBreak/>
        <w:t xml:space="preserve">Détails </w:t>
      </w:r>
      <w:r w:rsidR="00B343A4">
        <w:t xml:space="preserve">de la </w:t>
      </w:r>
      <w:r>
        <w:t>« Gestion des demandes des clients »</w:t>
      </w:r>
    </w:p>
    <w:p w14:paraId="0D4A7EB5" w14:textId="42112B67" w:rsidR="009109DB" w:rsidRPr="00833395" w:rsidRDefault="00D518B6" w:rsidP="009109DB">
      <w:pPr>
        <w:pStyle w:val="Paragraphedeliste"/>
        <w:numPr>
          <w:ilvl w:val="0"/>
          <w:numId w:val="36"/>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8F3731">
      <w:pPr>
        <w:pStyle w:val="Paragraphedeliste"/>
        <w:numPr>
          <w:ilvl w:val="0"/>
          <w:numId w:val="37"/>
        </w:numPr>
        <w:spacing w:after="0"/>
      </w:pPr>
      <w:r>
        <w:t>Le chargé d’affaire clique sur le bouton « Ajouter un client »</w:t>
      </w:r>
    </w:p>
    <w:p w14:paraId="45B08C16" w14:textId="1495F1A3" w:rsidR="008F3731" w:rsidRDefault="008F3731" w:rsidP="008F3731">
      <w:pPr>
        <w:pStyle w:val="Paragraphedeliste"/>
        <w:numPr>
          <w:ilvl w:val="0"/>
          <w:numId w:val="37"/>
        </w:numPr>
        <w:spacing w:after="0"/>
      </w:pPr>
      <w:r>
        <w:t>Le chargé d’affaire remplit un formulaire avec les informations du client</w:t>
      </w:r>
    </w:p>
    <w:p w14:paraId="0F636D28" w14:textId="5D79E85D" w:rsidR="008F3731" w:rsidRDefault="008F3731" w:rsidP="008F3731">
      <w:pPr>
        <w:pStyle w:val="Paragraphedeliste"/>
        <w:numPr>
          <w:ilvl w:val="1"/>
          <w:numId w:val="37"/>
        </w:numPr>
        <w:spacing w:after="0"/>
      </w:pPr>
      <w:r>
        <w:t>Le type de client n’existe pas, le chargé d’affaire créé un nouveau type de client</w:t>
      </w:r>
    </w:p>
    <w:p w14:paraId="44D293B9" w14:textId="68A7FA89" w:rsidR="008F3731" w:rsidRDefault="008F3731" w:rsidP="008F3731">
      <w:pPr>
        <w:pStyle w:val="Paragraphedeliste"/>
        <w:numPr>
          <w:ilvl w:val="1"/>
          <w:numId w:val="37"/>
        </w:numPr>
        <w:spacing w:after="0"/>
      </w:pPr>
      <w:r>
        <w:t>Le client existe déjà dans la base, le système envoie une notification</w:t>
      </w:r>
    </w:p>
    <w:p w14:paraId="69010EF7" w14:textId="58D0A41E" w:rsidR="00833395" w:rsidRDefault="00833395" w:rsidP="008F3731">
      <w:pPr>
        <w:pStyle w:val="Paragraphedeliste"/>
        <w:numPr>
          <w:ilvl w:val="0"/>
          <w:numId w:val="37"/>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833395">
      <w:pPr>
        <w:pStyle w:val="Paragraphedeliste"/>
        <w:numPr>
          <w:ilvl w:val="0"/>
          <w:numId w:val="36"/>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66094E">
      <w:pPr>
        <w:pStyle w:val="Paragraphedeliste"/>
        <w:numPr>
          <w:ilvl w:val="0"/>
          <w:numId w:val="38"/>
        </w:numPr>
        <w:spacing w:after="0"/>
      </w:pPr>
      <w:r>
        <w:t>Le chargé d’affaire clique sur le bouton « Editer un client »</w:t>
      </w:r>
    </w:p>
    <w:p w14:paraId="4F27B972" w14:textId="3B93DE77" w:rsidR="0066094E" w:rsidRDefault="0066094E" w:rsidP="0066094E">
      <w:pPr>
        <w:pStyle w:val="Paragraphedeliste"/>
        <w:numPr>
          <w:ilvl w:val="0"/>
          <w:numId w:val="38"/>
        </w:numPr>
        <w:spacing w:after="0"/>
      </w:pPr>
      <w:r>
        <w:t>Le chargé d’affaire sélectionne les informations du client à modifier</w:t>
      </w:r>
    </w:p>
    <w:p w14:paraId="32CA45DC" w14:textId="57B3F94B" w:rsidR="0066094E" w:rsidRDefault="0066094E" w:rsidP="0066094E">
      <w:pPr>
        <w:pStyle w:val="Paragraphedeliste"/>
        <w:numPr>
          <w:ilvl w:val="0"/>
          <w:numId w:val="38"/>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07E7026F" w:rsidR="009A423F" w:rsidRPr="000F1BEA" w:rsidRDefault="000F1BEA" w:rsidP="000F1BEA">
      <w:pPr>
        <w:pStyle w:val="Paragraphedeliste"/>
        <w:numPr>
          <w:ilvl w:val="0"/>
          <w:numId w:val="36"/>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241D8">
      <w:pPr>
        <w:pStyle w:val="Paragraphedeliste"/>
        <w:numPr>
          <w:ilvl w:val="0"/>
          <w:numId w:val="45"/>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1241D8" w:rsidRDefault="001241D8" w:rsidP="001241D8">
      <w:pPr>
        <w:pStyle w:val="Corps"/>
        <w:numPr>
          <w:ilvl w:val="0"/>
          <w:numId w:val="45"/>
        </w:numPr>
        <w:rPr>
          <w:rFonts w:ascii="Times New Roman" w:hAnsi="Times New Roman" w:cs="Times New Roman"/>
        </w:rPr>
      </w:pPr>
      <w:r w:rsidRPr="001241D8">
        <w:rPr>
          <w:rFonts w:ascii="Times New Roman" w:hAnsi="Times New Roman" w:cs="Times New Roman"/>
        </w:rPr>
        <w:t>Le système cherche son profil dans la base</w:t>
      </w:r>
    </w:p>
    <w:p w14:paraId="118DE258" w14:textId="2D36A45B" w:rsidR="001241D8" w:rsidRPr="001241D8" w:rsidRDefault="001241D8" w:rsidP="001241D8">
      <w:pPr>
        <w:pStyle w:val="Corps"/>
        <w:numPr>
          <w:ilvl w:val="0"/>
          <w:numId w:val="45"/>
        </w:numPr>
        <w:rPr>
          <w:rFonts w:ascii="Times New Roman" w:hAnsi="Times New Roman" w:cs="Times New Roman"/>
        </w:rPr>
      </w:pPr>
      <w:r w:rsidRPr="001241D8">
        <w:rPr>
          <w:rFonts w:ascii="Times New Roman" w:hAnsi="Times New Roman" w:cs="Times New Roman"/>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10BD56EA" w:rsidR="009A423F" w:rsidRDefault="00B669E4" w:rsidP="009A423F">
      <w:pPr>
        <w:spacing w:after="0"/>
      </w:pPr>
      <w:r>
        <w:rPr>
          <w:noProof/>
        </w:rPr>
        <w:drawing>
          <wp:anchor distT="0" distB="0" distL="114300" distR="114300" simplePos="0" relativeHeight="251673600" behindDoc="0" locked="0" layoutInCell="1" allowOverlap="1" wp14:anchorId="0A09EC07" wp14:editId="209DC760">
            <wp:simplePos x="0" y="0"/>
            <wp:positionH relativeFrom="column">
              <wp:posOffset>0</wp:posOffset>
            </wp:positionH>
            <wp:positionV relativeFrom="paragraph">
              <wp:posOffset>11430</wp:posOffset>
            </wp:positionV>
            <wp:extent cx="5969000" cy="3257550"/>
            <wp:effectExtent l="0" t="0" r="0" b="0"/>
            <wp:wrapSquare wrapText="bothSides"/>
            <wp:docPr id="22" name="Image 22" descr="Macintosh HD:Users:jean-michelly:Projets: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32575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7EDCEA" w14:textId="58DF41AA" w:rsidR="00B669E4" w:rsidRPr="00B669E4" w:rsidRDefault="00B669E4" w:rsidP="00B669E4">
      <w:pPr>
        <w:pStyle w:val="Ss-section3"/>
        <w:numPr>
          <w:ilvl w:val="0"/>
          <w:numId w:val="36"/>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241D8">
      <w:pPr>
        <w:pStyle w:val="Corps"/>
        <w:numPr>
          <w:ilvl w:val="0"/>
          <w:numId w:val="46"/>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241D8">
      <w:pPr>
        <w:pStyle w:val="Corps"/>
        <w:numPr>
          <w:ilvl w:val="0"/>
          <w:numId w:val="46"/>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241D8">
      <w:pPr>
        <w:pStyle w:val="Corps"/>
        <w:numPr>
          <w:ilvl w:val="1"/>
          <w:numId w:val="46"/>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241D8">
      <w:pPr>
        <w:pStyle w:val="Corps"/>
        <w:numPr>
          <w:ilvl w:val="0"/>
          <w:numId w:val="46"/>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241D8">
      <w:pPr>
        <w:pStyle w:val="Corps"/>
        <w:numPr>
          <w:ilvl w:val="0"/>
          <w:numId w:val="46"/>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20008BC8" w:rsidR="00B669E4" w:rsidRDefault="00B669E4" w:rsidP="009A423F">
      <w:pPr>
        <w:spacing w:after="0"/>
      </w:pPr>
    </w:p>
    <w:p w14:paraId="4FFF3DDD" w14:textId="6300889B" w:rsidR="00B669E4" w:rsidRDefault="00B669E4" w:rsidP="00B669E4">
      <w:r>
        <w:rPr>
          <w:noProof/>
        </w:rPr>
        <w:drawing>
          <wp:inline distT="0" distB="0" distL="0" distR="0" wp14:anchorId="3B839DBA" wp14:editId="223EEC6B">
            <wp:extent cx="5969000" cy="4375150"/>
            <wp:effectExtent l="0" t="0" r="0" b="0"/>
            <wp:docPr id="24" name="Image 24" descr="Macintosh HD:Users:jean-michelly:Projets: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inline>
        </w:drawing>
      </w:r>
    </w:p>
    <w:p w14:paraId="1126ED3D" w14:textId="4C401957" w:rsidR="00B669E4" w:rsidRDefault="00B669E4" w:rsidP="00B669E4">
      <w:pPr>
        <w:tabs>
          <w:tab w:val="left" w:pos="2010"/>
        </w:tabs>
      </w:pPr>
      <w:r>
        <w:tab/>
      </w:r>
    </w:p>
    <w:p w14:paraId="29AA82A9" w14:textId="7E2126ED" w:rsidR="00B669E4" w:rsidRPr="00B669E4" w:rsidRDefault="00B669E4" w:rsidP="00B669E4">
      <w:pPr>
        <w:pStyle w:val="Ss-section3"/>
        <w:numPr>
          <w:ilvl w:val="0"/>
          <w:numId w:val="44"/>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A6396A">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4A2F7DA9" w:rsidR="00A6396A" w:rsidRDefault="00A6396A" w:rsidP="00A6396A">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renvoit un formulaire</w:t>
      </w:r>
    </w:p>
    <w:p w14:paraId="1AF48753" w14:textId="080A8A3B" w:rsidR="00A6396A" w:rsidRDefault="00A6396A" w:rsidP="00A6396A">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520FEBCB" w:rsidR="00A6396A" w:rsidRPr="00A6396A" w:rsidRDefault="00A6396A" w:rsidP="00B669E4">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10EB51B0" w14:textId="77777777" w:rsidR="00B669E4" w:rsidRDefault="00B669E4" w:rsidP="00B669E4">
      <w:pPr>
        <w:pStyle w:val="Ss-section3"/>
      </w:pPr>
      <w:r>
        <w:rPr>
          <w:noProof/>
        </w:rPr>
        <w:drawing>
          <wp:anchor distT="0" distB="0" distL="114300" distR="114300" simplePos="0" relativeHeight="251674624" behindDoc="0" locked="0" layoutInCell="1" allowOverlap="1" wp14:anchorId="073B3583" wp14:editId="5AB6CFBD">
            <wp:simplePos x="0" y="0"/>
            <wp:positionH relativeFrom="column">
              <wp:posOffset>0</wp:posOffset>
            </wp:positionH>
            <wp:positionV relativeFrom="paragraph">
              <wp:posOffset>224155</wp:posOffset>
            </wp:positionV>
            <wp:extent cx="5969000" cy="4254500"/>
            <wp:effectExtent l="0" t="0" r="0" b="12700"/>
            <wp:wrapSquare wrapText="bothSides"/>
            <wp:docPr id="25" name="Image 25" descr="Macintosh HD:Users:jean-michelly:Projets: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4254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3F6B2F" w14:textId="77777777" w:rsidR="00B669E4" w:rsidRDefault="00B669E4" w:rsidP="00B669E4">
      <w:pPr>
        <w:pStyle w:val="Ss-section3"/>
      </w:pPr>
    </w:p>
    <w:p w14:paraId="0AFFC172" w14:textId="77777777" w:rsidR="00B669E4" w:rsidRDefault="00B669E4" w:rsidP="00B669E4">
      <w:pPr>
        <w:pStyle w:val="Ss-section3"/>
      </w:pPr>
    </w:p>
    <w:p w14:paraId="050CA8E9" w14:textId="09AE4887" w:rsidR="00B669E4" w:rsidRPr="00D53C62" w:rsidRDefault="00B669E4" w:rsidP="00B669E4">
      <w:pPr>
        <w:pStyle w:val="Ss-section3"/>
        <w:numPr>
          <w:ilvl w:val="0"/>
          <w:numId w:val="44"/>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L’annonce a été associé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F25D96">
      <w:pPr>
        <w:pStyle w:val="Corps"/>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F25D96">
      <w:pPr>
        <w:pStyle w:val="Corps"/>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F25D96">
      <w:pPr>
        <w:pStyle w:val="Corps"/>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F25D96">
      <w:pPr>
        <w:pStyle w:val="Corps"/>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F25D96">
      <w:pPr>
        <w:pStyle w:val="Corps"/>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F25D96">
      <w:pPr>
        <w:pStyle w:val="Corps"/>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51C5A04A" w:rsidR="00F25D96" w:rsidRDefault="00F25D96" w:rsidP="00F25D96">
      <w:pPr>
        <w:pStyle w:val="Corps"/>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7CB87F9" w:rsidR="00F25D96" w:rsidRPr="00B669E4" w:rsidRDefault="00F25D96" w:rsidP="00B669E4">
      <w:pPr>
        <w:pStyle w:val="Corps"/>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72AAC04" wp14:editId="5518DE9C">
            <wp:simplePos x="0" y="0"/>
            <wp:positionH relativeFrom="column">
              <wp:posOffset>114300</wp:posOffset>
            </wp:positionH>
            <wp:positionV relativeFrom="paragraph">
              <wp:posOffset>107315</wp:posOffset>
            </wp:positionV>
            <wp:extent cx="5962650" cy="4610100"/>
            <wp:effectExtent l="0" t="0" r="6350" b="12700"/>
            <wp:wrapSquare wrapText="bothSides"/>
            <wp:docPr id="27" name="Image 27" descr="Macintosh HD:Users:jean-michelly:Projets: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4610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05EFB3A6" w:rsidR="00D53C62" w:rsidRDefault="00D53C62" w:rsidP="00D53C62">
      <w:pPr>
        <w:pStyle w:val="Ss-section3"/>
      </w:pPr>
    </w:p>
    <w:p w14:paraId="5099DC67" w14:textId="4F97B2AC" w:rsidR="00D53C62" w:rsidRPr="00D53C62" w:rsidRDefault="00D53C62" w:rsidP="00D53C62">
      <w:pPr>
        <w:pStyle w:val="Ss-section3"/>
        <w:numPr>
          <w:ilvl w:val="0"/>
          <w:numId w:val="44"/>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Valider une annonce :</w:t>
      </w:r>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F25D96">
      <w:pPr>
        <w:pStyle w:val="Corps"/>
        <w:numPr>
          <w:ilvl w:val="0"/>
          <w:numId w:val="49"/>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F25D96">
      <w:pPr>
        <w:pStyle w:val="Corps"/>
        <w:numPr>
          <w:ilvl w:val="0"/>
          <w:numId w:val="49"/>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D53C62">
      <w:pPr>
        <w:pStyle w:val="Corps"/>
        <w:numPr>
          <w:ilvl w:val="0"/>
          <w:numId w:val="49"/>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5A012C9B" w:rsidR="00E46FEC" w:rsidRDefault="00E46FEC" w:rsidP="00D53C62">
      <w:pPr>
        <w:pStyle w:val="Corps"/>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51BF3E64" wp14:editId="7A1920EE">
            <wp:simplePos x="0" y="0"/>
            <wp:positionH relativeFrom="column">
              <wp:posOffset>0</wp:posOffset>
            </wp:positionH>
            <wp:positionV relativeFrom="paragraph">
              <wp:posOffset>61595</wp:posOffset>
            </wp:positionV>
            <wp:extent cx="4686300" cy="4044950"/>
            <wp:effectExtent l="0" t="0" r="12700" b="0"/>
            <wp:wrapSquare wrapText="bothSides"/>
            <wp:docPr id="28" name="Image 28" descr="Macintosh HD:Users:jean-michelly:Projets: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404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77777777"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77777777"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41AB0378" w14:textId="77777777" w:rsidR="00E46FEC" w:rsidRDefault="00E46FEC" w:rsidP="00D53C62">
      <w:pPr>
        <w:pStyle w:val="Corps"/>
        <w:rPr>
          <w:rFonts w:ascii="Times New Roman" w:hAnsi="Times New Roman" w:cs="Times New Roman"/>
          <w:sz w:val="24"/>
          <w:szCs w:val="24"/>
        </w:rPr>
      </w:pPr>
    </w:p>
    <w:p w14:paraId="58B0DC9F" w14:textId="77777777" w:rsidR="00E46FEC" w:rsidRDefault="00E46FEC" w:rsidP="00D53C62">
      <w:pPr>
        <w:pStyle w:val="Corps"/>
        <w:rPr>
          <w:rFonts w:ascii="Times New Roman" w:hAnsi="Times New Roman" w:cs="Times New Roman"/>
          <w:sz w:val="24"/>
          <w:szCs w:val="24"/>
        </w:rPr>
      </w:pPr>
    </w:p>
    <w:p w14:paraId="31113682" w14:textId="77777777" w:rsidR="00E46FEC" w:rsidRDefault="00E46FEC" w:rsidP="00D53C62">
      <w:pPr>
        <w:pStyle w:val="Corps"/>
        <w:rPr>
          <w:rFonts w:ascii="Times New Roman" w:hAnsi="Times New Roman" w:cs="Times New Roman"/>
          <w:sz w:val="24"/>
          <w:szCs w:val="24"/>
        </w:rPr>
      </w:pPr>
    </w:p>
    <w:p w14:paraId="7C64F05D" w14:textId="77777777" w:rsidR="00E46FEC" w:rsidRDefault="00E46FEC" w:rsidP="00D53C62">
      <w:pPr>
        <w:pStyle w:val="Corps"/>
        <w:rPr>
          <w:rFonts w:ascii="Times New Roman" w:hAnsi="Times New Roman" w:cs="Times New Roman"/>
          <w:sz w:val="24"/>
          <w:szCs w:val="24"/>
        </w:rPr>
      </w:pPr>
    </w:p>
    <w:p w14:paraId="47662981" w14:textId="77777777" w:rsidR="00E46FEC" w:rsidRDefault="00E46FEC" w:rsidP="00D53C62">
      <w:pPr>
        <w:pStyle w:val="Corps"/>
        <w:rPr>
          <w:rFonts w:ascii="Times New Roman" w:hAnsi="Times New Roman" w:cs="Times New Roman"/>
          <w:sz w:val="24"/>
          <w:szCs w:val="24"/>
        </w:rPr>
      </w:pPr>
    </w:p>
    <w:p w14:paraId="35530E4F" w14:textId="77777777" w:rsidR="00E46FEC" w:rsidRDefault="00E46FEC" w:rsidP="00D53C62">
      <w:pPr>
        <w:pStyle w:val="Corps"/>
        <w:rPr>
          <w:rFonts w:ascii="Times New Roman" w:hAnsi="Times New Roman" w:cs="Times New Roman"/>
          <w:sz w:val="24"/>
          <w:szCs w:val="24"/>
        </w:rPr>
      </w:pPr>
    </w:p>
    <w:p w14:paraId="4E58BB60" w14:textId="77777777" w:rsidR="00E46FEC" w:rsidRDefault="00E46FEC" w:rsidP="00D53C62">
      <w:pPr>
        <w:pStyle w:val="Corps"/>
        <w:rPr>
          <w:rFonts w:ascii="Times New Roman" w:hAnsi="Times New Roman" w:cs="Times New Roman"/>
          <w:sz w:val="24"/>
          <w:szCs w:val="24"/>
        </w:rPr>
      </w:pPr>
    </w:p>
    <w:p w14:paraId="3D192113" w14:textId="77777777" w:rsidR="00E46FEC" w:rsidRDefault="00E46FEC" w:rsidP="00D53C62">
      <w:pPr>
        <w:pStyle w:val="Corps"/>
        <w:rPr>
          <w:rFonts w:ascii="Times New Roman" w:hAnsi="Times New Roman" w:cs="Times New Roman"/>
          <w:sz w:val="24"/>
          <w:szCs w:val="24"/>
        </w:rPr>
      </w:pPr>
    </w:p>
    <w:p w14:paraId="0816AF85" w14:textId="77777777" w:rsidR="00E46FEC" w:rsidRDefault="00E46FEC" w:rsidP="00D53C62">
      <w:pPr>
        <w:pStyle w:val="Corps"/>
        <w:rPr>
          <w:rFonts w:ascii="Times New Roman" w:hAnsi="Times New Roman" w:cs="Times New Roman"/>
          <w:sz w:val="24"/>
          <w:szCs w:val="24"/>
        </w:rPr>
      </w:pPr>
    </w:p>
    <w:p w14:paraId="69583E15" w14:textId="77777777" w:rsidR="00E46FEC" w:rsidRDefault="00E46FEC" w:rsidP="00D53C62">
      <w:pPr>
        <w:pStyle w:val="Corps"/>
        <w:rPr>
          <w:rFonts w:ascii="Times New Roman" w:hAnsi="Times New Roman" w:cs="Times New Roman"/>
          <w:sz w:val="24"/>
          <w:szCs w:val="24"/>
        </w:rPr>
      </w:pPr>
    </w:p>
    <w:p w14:paraId="79529161" w14:textId="77777777" w:rsidR="00E46FEC" w:rsidRDefault="00E46FEC" w:rsidP="00D53C62">
      <w:pPr>
        <w:pStyle w:val="Corps"/>
        <w:rPr>
          <w:rFonts w:ascii="Times New Roman" w:hAnsi="Times New Roman" w:cs="Times New Roman"/>
          <w:sz w:val="24"/>
          <w:szCs w:val="24"/>
        </w:rPr>
      </w:pPr>
    </w:p>
    <w:p w14:paraId="6FA029B3" w14:textId="77777777" w:rsidR="00E46FEC" w:rsidRDefault="00E46FEC" w:rsidP="00D53C62">
      <w:pPr>
        <w:pStyle w:val="Corps"/>
        <w:rPr>
          <w:rFonts w:ascii="Times New Roman" w:hAnsi="Times New Roman" w:cs="Times New Roman"/>
          <w:sz w:val="24"/>
          <w:szCs w:val="24"/>
        </w:rPr>
      </w:pPr>
    </w:p>
    <w:p w14:paraId="6E6CB4C8" w14:textId="77777777" w:rsidR="00E46FEC" w:rsidRDefault="00E46FEC" w:rsidP="00D53C62">
      <w:pPr>
        <w:pStyle w:val="Corps"/>
        <w:rPr>
          <w:rFonts w:ascii="Times New Roman" w:hAnsi="Times New Roman" w:cs="Times New Roman"/>
          <w:sz w:val="24"/>
          <w:szCs w:val="24"/>
        </w:rPr>
      </w:pPr>
    </w:p>
    <w:p w14:paraId="5B604721" w14:textId="77777777" w:rsidR="00E46FEC" w:rsidRDefault="00E46FEC" w:rsidP="00D53C62">
      <w:pPr>
        <w:pStyle w:val="Corps"/>
        <w:rPr>
          <w:rFonts w:ascii="Times New Roman" w:hAnsi="Times New Roman" w:cs="Times New Roman"/>
          <w:sz w:val="24"/>
          <w:szCs w:val="24"/>
        </w:rPr>
      </w:pPr>
    </w:p>
    <w:p w14:paraId="17959B2D" w14:textId="77777777" w:rsidR="00E46FEC" w:rsidRDefault="00E46FEC" w:rsidP="00D53C62">
      <w:pPr>
        <w:pStyle w:val="Corps"/>
        <w:rPr>
          <w:rFonts w:ascii="Times New Roman" w:hAnsi="Times New Roman" w:cs="Times New Roman"/>
          <w:sz w:val="24"/>
          <w:szCs w:val="24"/>
        </w:rPr>
      </w:pPr>
    </w:p>
    <w:p w14:paraId="616ECD2F" w14:textId="77777777" w:rsidR="00E46FEC" w:rsidRDefault="00E46FEC" w:rsidP="00D53C62">
      <w:pPr>
        <w:pStyle w:val="Corps"/>
        <w:rPr>
          <w:rFonts w:ascii="Times New Roman" w:hAnsi="Times New Roman" w:cs="Times New Roman"/>
          <w:sz w:val="24"/>
          <w:szCs w:val="24"/>
        </w:rPr>
      </w:pPr>
    </w:p>
    <w:p w14:paraId="72C27AFC" w14:textId="77777777" w:rsidR="00E46FEC" w:rsidRDefault="00E46FEC" w:rsidP="00D53C62">
      <w:pPr>
        <w:pStyle w:val="Corps"/>
        <w:rPr>
          <w:rFonts w:ascii="Times New Roman" w:hAnsi="Times New Roman" w:cs="Times New Roman"/>
          <w:sz w:val="24"/>
          <w:szCs w:val="24"/>
        </w:rPr>
      </w:pPr>
    </w:p>
    <w:p w14:paraId="29F4F981" w14:textId="77777777" w:rsidR="00E46FEC" w:rsidRDefault="00E46FEC" w:rsidP="00D53C62">
      <w:pPr>
        <w:pStyle w:val="Corps"/>
        <w:rPr>
          <w:rFonts w:ascii="Times New Roman" w:hAnsi="Times New Roman" w:cs="Times New Roman"/>
          <w:sz w:val="24"/>
          <w:szCs w:val="24"/>
        </w:rPr>
      </w:pPr>
    </w:p>
    <w:p w14:paraId="36148954" w14:textId="77777777" w:rsidR="00E46FEC" w:rsidRDefault="00E46FEC" w:rsidP="00D53C62">
      <w:pPr>
        <w:pStyle w:val="Corps"/>
        <w:rPr>
          <w:rFonts w:ascii="Times New Roman" w:hAnsi="Times New Roman" w:cs="Times New Roman"/>
          <w:sz w:val="24"/>
          <w:szCs w:val="24"/>
        </w:rPr>
      </w:pPr>
    </w:p>
    <w:p w14:paraId="4CE52F96" w14:textId="77777777" w:rsidR="00E46FEC" w:rsidRDefault="00E46FEC" w:rsidP="00D53C62">
      <w:pPr>
        <w:pStyle w:val="Corps"/>
        <w:rPr>
          <w:rFonts w:ascii="Times New Roman" w:hAnsi="Times New Roman" w:cs="Times New Roman"/>
          <w:sz w:val="24"/>
          <w:szCs w:val="24"/>
        </w:rPr>
      </w:pPr>
    </w:p>
    <w:p w14:paraId="0F5F5FB1" w14:textId="77777777" w:rsidR="00E46FEC" w:rsidRDefault="00E46FEC" w:rsidP="00D53C62">
      <w:pPr>
        <w:pStyle w:val="Corps"/>
        <w:rPr>
          <w:rFonts w:ascii="Times New Roman" w:hAnsi="Times New Roman" w:cs="Times New Roman"/>
          <w:sz w:val="24"/>
          <w:szCs w:val="24"/>
        </w:rPr>
      </w:pPr>
    </w:p>
    <w:p w14:paraId="3262E299" w14:textId="77777777" w:rsidR="00E46FEC" w:rsidRDefault="00E46FEC" w:rsidP="00D53C62">
      <w:pPr>
        <w:pStyle w:val="Corps"/>
        <w:rPr>
          <w:rFonts w:ascii="Times New Roman" w:hAnsi="Times New Roman" w:cs="Times New Roman"/>
          <w:sz w:val="24"/>
          <w:szCs w:val="24"/>
        </w:rPr>
      </w:pPr>
    </w:p>
    <w:p w14:paraId="169BC45A" w14:textId="77777777" w:rsidR="00E46FEC" w:rsidRDefault="00E46FEC" w:rsidP="00D53C62">
      <w:pPr>
        <w:pStyle w:val="Corps"/>
        <w:rPr>
          <w:rFonts w:ascii="Times New Roman" w:hAnsi="Times New Roman" w:cs="Times New Roman"/>
          <w:sz w:val="24"/>
          <w:szCs w:val="24"/>
        </w:rPr>
      </w:pPr>
    </w:p>
    <w:p w14:paraId="14CD59C0" w14:textId="77777777" w:rsidR="00620E98" w:rsidRDefault="00620E98"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r>
        <w:lastRenderedPageBreak/>
        <w:t>Détails de la « Gestion de la recherche des fournisseurs »</w:t>
      </w:r>
    </w:p>
    <w:p w14:paraId="5FABBB0C" w14:textId="616E3924" w:rsidR="00B97835" w:rsidRPr="00D53C62" w:rsidRDefault="008A7E29" w:rsidP="00B97835">
      <w:pPr>
        <w:pStyle w:val="Ss-section3"/>
        <w:numPr>
          <w:ilvl w:val="0"/>
          <w:numId w:val="44"/>
        </w:numPr>
        <w:rPr>
          <w:rFonts w:ascii="Times New Roman" w:hAnsi="Times New Roman" w:cs="Times New Roman"/>
          <w:sz w:val="24"/>
          <w:szCs w:val="24"/>
          <w:u w:val="single"/>
        </w:rPr>
      </w:pPr>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278BF258"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742249">
      <w:pPr>
        <w:pStyle w:val="Paragraphedeliste"/>
        <w:numPr>
          <w:ilvl w:val="0"/>
          <w:numId w:val="50"/>
        </w:numPr>
      </w:pPr>
      <w:r>
        <w:t>Le chargé d’affaire clique sur le bouton « Planifier un entretien »</w:t>
      </w:r>
    </w:p>
    <w:p w14:paraId="051A69A7" w14:textId="5086423E" w:rsidR="00277DBD" w:rsidRDefault="00277DBD" w:rsidP="00742249">
      <w:pPr>
        <w:pStyle w:val="Paragraphedeliste"/>
        <w:numPr>
          <w:ilvl w:val="0"/>
          <w:numId w:val="50"/>
        </w:numPr>
      </w:pPr>
      <w:r>
        <w:t>Le système affiche un formulaire</w:t>
      </w:r>
    </w:p>
    <w:p w14:paraId="3B395905" w14:textId="768B5887" w:rsidR="005F591D" w:rsidRDefault="005F591D" w:rsidP="00742249">
      <w:pPr>
        <w:pStyle w:val="Paragraphedeliste"/>
        <w:numPr>
          <w:ilvl w:val="0"/>
          <w:numId w:val="50"/>
        </w:numPr>
      </w:pPr>
      <w:r>
        <w:t>Il sélectionne un client</w:t>
      </w:r>
    </w:p>
    <w:p w14:paraId="5AD021A3" w14:textId="62AC8A28" w:rsidR="005F591D" w:rsidRDefault="005F591D" w:rsidP="00742249">
      <w:pPr>
        <w:pStyle w:val="Paragraphedeliste"/>
        <w:numPr>
          <w:ilvl w:val="0"/>
          <w:numId w:val="50"/>
        </w:numPr>
      </w:pPr>
      <w:r>
        <w:t>Il sélectionne un fournisseur ou lui même</w:t>
      </w:r>
    </w:p>
    <w:p w14:paraId="49A8137F" w14:textId="57D2871E" w:rsidR="00277DBD" w:rsidRDefault="00277DBD" w:rsidP="00742249">
      <w:pPr>
        <w:pStyle w:val="Paragraphedeliste"/>
        <w:numPr>
          <w:ilvl w:val="0"/>
          <w:numId w:val="50"/>
        </w:numPr>
      </w:pPr>
      <w:r>
        <w:t>Il saisie les informations correspondant à l’entretien</w:t>
      </w:r>
    </w:p>
    <w:p w14:paraId="6E26D454" w14:textId="0049190C" w:rsidR="005F591D" w:rsidRDefault="005F591D" w:rsidP="00742249">
      <w:pPr>
        <w:pStyle w:val="Paragraphedeliste"/>
        <w:numPr>
          <w:ilvl w:val="0"/>
          <w:numId w:val="50"/>
        </w:numPr>
      </w:pPr>
      <w:r>
        <w:t>Il clique sur « créer un ticket entretien »</w:t>
      </w:r>
    </w:p>
    <w:p w14:paraId="03F581C4" w14:textId="2DC40E8B" w:rsidR="003F1B74" w:rsidRDefault="003F1B74" w:rsidP="00742249">
      <w:pPr>
        <w:pStyle w:val="Paragraphedeliste"/>
        <w:numPr>
          <w:ilvl w:val="0"/>
          <w:numId w:val="50"/>
        </w:numPr>
      </w:pPr>
      <w:r>
        <w:t>Le système envoie une notification</w:t>
      </w:r>
    </w:p>
    <w:p w14:paraId="650D07FB" w14:textId="6AAD97D9" w:rsidR="00B97835" w:rsidRPr="00B97835" w:rsidRDefault="002C6ADD" w:rsidP="0073408F">
      <w:pPr>
        <w:ind w:left="360"/>
      </w:pPr>
      <w:r>
        <w:rPr>
          <w:noProof/>
        </w:rPr>
        <w:drawing>
          <wp:inline distT="0" distB="0" distL="0" distR="0" wp14:anchorId="6D2A92AA" wp14:editId="0932532D">
            <wp:extent cx="5962650" cy="4108450"/>
            <wp:effectExtent l="0" t="0" r="6350" b="6350"/>
            <wp:docPr id="29" name="Image 29"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4108450"/>
                    </a:xfrm>
                    <a:prstGeom prst="rect">
                      <a:avLst/>
                    </a:prstGeom>
                    <a:noFill/>
                    <a:ln>
                      <a:noFill/>
                    </a:ln>
                  </pic:spPr>
                </pic:pic>
              </a:graphicData>
            </a:graphic>
          </wp:inline>
        </w:drawing>
      </w:r>
      <w:r>
        <w:br w:type="column"/>
      </w:r>
      <w:bookmarkStart w:id="0" w:name="_GoBack"/>
      <w:bookmarkEnd w:id="0"/>
      <w:r w:rsidR="008B4F6E">
        <w:lastRenderedPageBreak/>
        <w:br w:type="column"/>
      </w:r>
      <w:r w:rsidR="00B97835">
        <w:lastRenderedPageBreak/>
        <w:br w:type="column"/>
      </w:r>
    </w:p>
    <w:p w14:paraId="5BB9C993" w14:textId="3620FA5D" w:rsidR="001241D8" w:rsidRPr="00D53C62" w:rsidRDefault="001241D8" w:rsidP="001241D8">
      <w:pPr>
        <w:pStyle w:val="Ss-section3"/>
        <w:numPr>
          <w:ilvl w:val="0"/>
          <w:numId w:val="44"/>
        </w:numPr>
        <w:rPr>
          <w:rFonts w:ascii="Times New Roman" w:hAnsi="Times New Roman" w:cs="Times New Roman"/>
          <w:sz w:val="24"/>
          <w:szCs w:val="24"/>
          <w:u w:val="single"/>
        </w:rPr>
      </w:pPr>
      <w:r w:rsidRPr="00D53C62">
        <w:rPr>
          <w:rFonts w:ascii="Times New Roman" w:hAnsi="Times New Roman" w:cs="Times New Roman"/>
          <w:sz w:val="24"/>
          <w:szCs w:val="24"/>
          <w:u w:val="single"/>
        </w:rPr>
        <w:t>:</w:t>
      </w:r>
    </w:p>
    <w:p w14:paraId="0177015F" w14:textId="499FB82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p>
    <w:p w14:paraId="4D7C3B61" w14:textId="0F696540"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595E05F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p>
    <w:p w14:paraId="40F1911B" w14:textId="0718AE8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p>
    <w:p w14:paraId="0E5889CF" w14:textId="58EC2EEF"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p>
    <w:p w14:paraId="75AB8B3C"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6B238206" w14:textId="18AF6CBC" w:rsidR="009A423F" w:rsidRPr="00B669E4" w:rsidRDefault="009A423F" w:rsidP="00B669E4">
      <w:pPr>
        <w:tabs>
          <w:tab w:val="left" w:pos="2010"/>
        </w:tabs>
      </w:pPr>
    </w:p>
    <w:sectPr w:rsidR="009A423F" w:rsidRPr="00B669E4" w:rsidSect="0005074E">
      <w:footerReference w:type="default" r:id="rId28"/>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2C6ADD" w:rsidRDefault="002C6ADD" w:rsidP="00AD1DC0">
      <w:pPr>
        <w:spacing w:after="0" w:line="240" w:lineRule="auto"/>
      </w:pPr>
      <w:r>
        <w:separator/>
      </w:r>
    </w:p>
  </w:endnote>
  <w:endnote w:type="continuationSeparator" w:id="0">
    <w:p w14:paraId="358563C2" w14:textId="77777777" w:rsidR="002C6ADD" w:rsidRDefault="002C6ADD"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2C6ADD"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049FF4C" w14:textId="0CC86BC2" w:rsidR="002C6ADD" w:rsidRDefault="002C6ADD"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2C6ADD" w:rsidRDefault="002C6ADD">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E39FE">
            <w:rPr>
              <w:noProof/>
              <w:color w:val="FFFFFF" w:themeColor="background1"/>
            </w:rPr>
            <w:t>19</w:t>
          </w:r>
          <w:r>
            <w:rPr>
              <w:color w:val="FFFFFF" w:themeColor="background1"/>
            </w:rPr>
            <w:fldChar w:fldCharType="end"/>
          </w:r>
        </w:p>
      </w:tc>
    </w:tr>
  </w:tbl>
  <w:p w14:paraId="51A6C45C" w14:textId="77777777" w:rsidR="002C6ADD" w:rsidRDefault="002C6ADD">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2C6ADD" w:rsidRDefault="002C6ADD" w:rsidP="00AD1DC0">
      <w:pPr>
        <w:spacing w:after="0" w:line="240" w:lineRule="auto"/>
      </w:pPr>
      <w:r>
        <w:separator/>
      </w:r>
    </w:p>
  </w:footnote>
  <w:footnote w:type="continuationSeparator" w:id="0">
    <w:p w14:paraId="42CB9DE8" w14:textId="77777777" w:rsidR="002C6ADD" w:rsidRDefault="002C6ADD"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785CBA"/>
    <w:multiLevelType w:val="hybridMultilevel"/>
    <w:tmpl w:val="21B0BF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DE6D64"/>
    <w:multiLevelType w:val="hybridMultilevel"/>
    <w:tmpl w:val="A9B87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155C107B"/>
    <w:multiLevelType w:val="multilevel"/>
    <w:tmpl w:val="5AE465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9353B88"/>
    <w:multiLevelType w:val="hybridMultilevel"/>
    <w:tmpl w:val="301CED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CD557DB"/>
    <w:multiLevelType w:val="multilevel"/>
    <w:tmpl w:val="6D8E6C3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29AF64F5"/>
    <w:multiLevelType w:val="hybridMultilevel"/>
    <w:tmpl w:val="B42A5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3120202"/>
    <w:multiLevelType w:val="hybridMultilevel"/>
    <w:tmpl w:val="4F70F0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85B4757"/>
    <w:multiLevelType w:val="hybridMultilevel"/>
    <w:tmpl w:val="4EBAA6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7">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0">
    <w:nsid w:val="516E2710"/>
    <w:multiLevelType w:val="hybridMultilevel"/>
    <w:tmpl w:val="BB6CA222"/>
    <w:lvl w:ilvl="0" w:tplc="040C0003">
      <w:start w:val="1"/>
      <w:numFmt w:val="bullet"/>
      <w:lvlText w:val="o"/>
      <w:lvlJc w:val="left"/>
      <w:pPr>
        <w:ind w:left="2160" w:hanging="360"/>
      </w:pPr>
      <w:rPr>
        <w:rFonts w:ascii="Courier New" w:hAnsi="Courier New"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1">
    <w:nsid w:val="51DD3FBC"/>
    <w:multiLevelType w:val="hybridMultilevel"/>
    <w:tmpl w:val="8D26712C"/>
    <w:lvl w:ilvl="0" w:tplc="040C0001">
      <w:start w:val="1"/>
      <w:numFmt w:val="bullet"/>
      <w:lvlText w:val=""/>
      <w:lvlJc w:val="left"/>
      <w:pPr>
        <w:ind w:left="1152" w:hanging="360"/>
      </w:pPr>
      <w:rPr>
        <w:rFonts w:ascii="Symbol" w:hAnsi="Symbol" w:hint="default"/>
      </w:rPr>
    </w:lvl>
    <w:lvl w:ilvl="1" w:tplc="040C0003" w:tentative="1">
      <w:start w:val="1"/>
      <w:numFmt w:val="bullet"/>
      <w:lvlText w:val="o"/>
      <w:lvlJc w:val="left"/>
      <w:pPr>
        <w:ind w:left="1872" w:hanging="360"/>
      </w:pPr>
      <w:rPr>
        <w:rFonts w:ascii="Courier New" w:hAnsi="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22">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6D14711"/>
    <w:multiLevelType w:val="hybridMultilevel"/>
    <w:tmpl w:val="4BC8C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A1A67A0"/>
    <w:multiLevelType w:val="hybridMultilevel"/>
    <w:tmpl w:val="4620B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2F31500"/>
    <w:multiLevelType w:val="hybridMultilevel"/>
    <w:tmpl w:val="C11E4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14"/>
  </w:num>
  <w:num w:numId="12">
    <w:abstractNumId w:val="24"/>
  </w:num>
  <w:num w:numId="13">
    <w:abstractNumId w:val="29"/>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26"/>
  </w:num>
  <w:num w:numId="25">
    <w:abstractNumId w:val="1"/>
  </w:num>
  <w:num w:numId="26">
    <w:abstractNumId w:val="21"/>
  </w:num>
  <w:num w:numId="27">
    <w:abstractNumId w:val="11"/>
  </w:num>
  <w:num w:numId="28">
    <w:abstractNumId w:val="20"/>
  </w:num>
  <w:num w:numId="29">
    <w:abstractNumId w:val="8"/>
  </w:num>
  <w:num w:numId="30">
    <w:abstractNumId w:val="18"/>
  </w:num>
  <w:num w:numId="31">
    <w:abstractNumId w:val="17"/>
  </w:num>
  <w:num w:numId="32">
    <w:abstractNumId w:val="7"/>
  </w:num>
  <w:num w:numId="33">
    <w:abstractNumId w:val="5"/>
  </w:num>
  <w:num w:numId="34">
    <w:abstractNumId w:val="19"/>
  </w:num>
  <w:num w:numId="35">
    <w:abstractNumId w:val="30"/>
  </w:num>
  <w:num w:numId="36">
    <w:abstractNumId w:val="4"/>
  </w:num>
  <w:num w:numId="37">
    <w:abstractNumId w:val="25"/>
  </w:num>
  <w:num w:numId="38">
    <w:abstractNumId w:val="27"/>
  </w:num>
  <w:num w:numId="39">
    <w:abstractNumId w:val="10"/>
  </w:num>
  <w:num w:numId="40">
    <w:abstractNumId w:val="15"/>
  </w:num>
  <w:num w:numId="41">
    <w:abstractNumId w:val="2"/>
  </w:num>
  <w:num w:numId="42">
    <w:abstractNumId w:val="9"/>
  </w:num>
  <w:num w:numId="43">
    <w:abstractNumId w:val="16"/>
  </w:num>
  <w:num w:numId="44">
    <w:abstractNumId w:val="0"/>
  </w:num>
  <w:num w:numId="45">
    <w:abstractNumId w:val="28"/>
  </w:num>
  <w:num w:numId="46">
    <w:abstractNumId w:val="12"/>
  </w:num>
  <w:num w:numId="47">
    <w:abstractNumId w:val="23"/>
  </w:num>
  <w:num w:numId="48">
    <w:abstractNumId w:val="22"/>
  </w:num>
  <w:num w:numId="49">
    <w:abstractNumId w:val="13"/>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63D0"/>
    <w:rsid w:val="00011E1B"/>
    <w:rsid w:val="00013335"/>
    <w:rsid w:val="000221F3"/>
    <w:rsid w:val="0005074E"/>
    <w:rsid w:val="0005283C"/>
    <w:rsid w:val="00087C00"/>
    <w:rsid w:val="00097133"/>
    <w:rsid w:val="000D2137"/>
    <w:rsid w:val="000F1BEA"/>
    <w:rsid w:val="000F2046"/>
    <w:rsid w:val="001241D8"/>
    <w:rsid w:val="00151D0D"/>
    <w:rsid w:val="00173161"/>
    <w:rsid w:val="0018026C"/>
    <w:rsid w:val="00190F24"/>
    <w:rsid w:val="0019740E"/>
    <w:rsid w:val="001A66A4"/>
    <w:rsid w:val="001A7BBD"/>
    <w:rsid w:val="001B479F"/>
    <w:rsid w:val="001B5976"/>
    <w:rsid w:val="001C4D4A"/>
    <w:rsid w:val="001E040E"/>
    <w:rsid w:val="001F7C4F"/>
    <w:rsid w:val="00204B1C"/>
    <w:rsid w:val="00216D51"/>
    <w:rsid w:val="00227787"/>
    <w:rsid w:val="00235F8C"/>
    <w:rsid w:val="00247449"/>
    <w:rsid w:val="00271D61"/>
    <w:rsid w:val="00277DBD"/>
    <w:rsid w:val="002B6F72"/>
    <w:rsid w:val="002C0650"/>
    <w:rsid w:val="002C6ADD"/>
    <w:rsid w:val="002D0F9F"/>
    <w:rsid w:val="002E5C00"/>
    <w:rsid w:val="00314C93"/>
    <w:rsid w:val="00325625"/>
    <w:rsid w:val="003260BA"/>
    <w:rsid w:val="003300A2"/>
    <w:rsid w:val="00336B1F"/>
    <w:rsid w:val="00345B3B"/>
    <w:rsid w:val="00377ABD"/>
    <w:rsid w:val="00384781"/>
    <w:rsid w:val="00394E2C"/>
    <w:rsid w:val="003A2CC2"/>
    <w:rsid w:val="003B062D"/>
    <w:rsid w:val="003B6F3C"/>
    <w:rsid w:val="003E2CBA"/>
    <w:rsid w:val="003E4A39"/>
    <w:rsid w:val="003E7765"/>
    <w:rsid w:val="003F1B74"/>
    <w:rsid w:val="003F2A3C"/>
    <w:rsid w:val="00414544"/>
    <w:rsid w:val="004156D4"/>
    <w:rsid w:val="0042183E"/>
    <w:rsid w:val="00424477"/>
    <w:rsid w:val="00436007"/>
    <w:rsid w:val="004605AD"/>
    <w:rsid w:val="004A09E6"/>
    <w:rsid w:val="004C17B7"/>
    <w:rsid w:val="004E36B4"/>
    <w:rsid w:val="00510A28"/>
    <w:rsid w:val="00513595"/>
    <w:rsid w:val="00515D5E"/>
    <w:rsid w:val="005234F6"/>
    <w:rsid w:val="00526A98"/>
    <w:rsid w:val="0053192C"/>
    <w:rsid w:val="00535206"/>
    <w:rsid w:val="00536C38"/>
    <w:rsid w:val="005563BE"/>
    <w:rsid w:val="005706D0"/>
    <w:rsid w:val="00586EE1"/>
    <w:rsid w:val="005B1FB9"/>
    <w:rsid w:val="005C7BF0"/>
    <w:rsid w:val="005D01FE"/>
    <w:rsid w:val="005D2AE3"/>
    <w:rsid w:val="005E32E3"/>
    <w:rsid w:val="005E610D"/>
    <w:rsid w:val="005F0639"/>
    <w:rsid w:val="005F591D"/>
    <w:rsid w:val="0060267F"/>
    <w:rsid w:val="006118C7"/>
    <w:rsid w:val="00620E98"/>
    <w:rsid w:val="0064738D"/>
    <w:rsid w:val="006525D0"/>
    <w:rsid w:val="0066094E"/>
    <w:rsid w:val="0066113D"/>
    <w:rsid w:val="0067456C"/>
    <w:rsid w:val="00695551"/>
    <w:rsid w:val="006A4421"/>
    <w:rsid w:val="006A788F"/>
    <w:rsid w:val="006B63B9"/>
    <w:rsid w:val="006C20B2"/>
    <w:rsid w:val="006D6427"/>
    <w:rsid w:val="006E6701"/>
    <w:rsid w:val="006E736B"/>
    <w:rsid w:val="006F3EF9"/>
    <w:rsid w:val="00712E68"/>
    <w:rsid w:val="00723232"/>
    <w:rsid w:val="0073408F"/>
    <w:rsid w:val="00742249"/>
    <w:rsid w:val="007427FE"/>
    <w:rsid w:val="00747938"/>
    <w:rsid w:val="00782160"/>
    <w:rsid w:val="00797EB7"/>
    <w:rsid w:val="007A3701"/>
    <w:rsid w:val="007A5F66"/>
    <w:rsid w:val="007D246C"/>
    <w:rsid w:val="007F0707"/>
    <w:rsid w:val="0080265B"/>
    <w:rsid w:val="00813D0B"/>
    <w:rsid w:val="00813FCD"/>
    <w:rsid w:val="008178D1"/>
    <w:rsid w:val="00831E13"/>
    <w:rsid w:val="00833395"/>
    <w:rsid w:val="0085505F"/>
    <w:rsid w:val="00855941"/>
    <w:rsid w:val="00864D94"/>
    <w:rsid w:val="00872060"/>
    <w:rsid w:val="00873903"/>
    <w:rsid w:val="00891D5A"/>
    <w:rsid w:val="008A7E29"/>
    <w:rsid w:val="008B4F6E"/>
    <w:rsid w:val="008C47EB"/>
    <w:rsid w:val="008F3731"/>
    <w:rsid w:val="008F5FC0"/>
    <w:rsid w:val="00900AAF"/>
    <w:rsid w:val="00907323"/>
    <w:rsid w:val="009109DB"/>
    <w:rsid w:val="00924965"/>
    <w:rsid w:val="00927072"/>
    <w:rsid w:val="00940E8E"/>
    <w:rsid w:val="00944E5A"/>
    <w:rsid w:val="00957999"/>
    <w:rsid w:val="00975E58"/>
    <w:rsid w:val="00977D5C"/>
    <w:rsid w:val="00980817"/>
    <w:rsid w:val="0099123B"/>
    <w:rsid w:val="009A423F"/>
    <w:rsid w:val="009C5206"/>
    <w:rsid w:val="009E0746"/>
    <w:rsid w:val="009E7314"/>
    <w:rsid w:val="009F0F6A"/>
    <w:rsid w:val="00A1504B"/>
    <w:rsid w:val="00A25926"/>
    <w:rsid w:val="00A61908"/>
    <w:rsid w:val="00A6396A"/>
    <w:rsid w:val="00A87DD4"/>
    <w:rsid w:val="00A91401"/>
    <w:rsid w:val="00A918AF"/>
    <w:rsid w:val="00AA1397"/>
    <w:rsid w:val="00AA2B60"/>
    <w:rsid w:val="00AA448D"/>
    <w:rsid w:val="00AB7D6C"/>
    <w:rsid w:val="00AC2AFE"/>
    <w:rsid w:val="00AD1DC0"/>
    <w:rsid w:val="00AD2740"/>
    <w:rsid w:val="00AF1261"/>
    <w:rsid w:val="00B343A4"/>
    <w:rsid w:val="00B47685"/>
    <w:rsid w:val="00B55545"/>
    <w:rsid w:val="00B669E4"/>
    <w:rsid w:val="00B97835"/>
    <w:rsid w:val="00BA7F33"/>
    <w:rsid w:val="00BE0B2E"/>
    <w:rsid w:val="00BF69C9"/>
    <w:rsid w:val="00C03338"/>
    <w:rsid w:val="00C05D4D"/>
    <w:rsid w:val="00C1108F"/>
    <w:rsid w:val="00C2741A"/>
    <w:rsid w:val="00C30C88"/>
    <w:rsid w:val="00C32525"/>
    <w:rsid w:val="00C71B59"/>
    <w:rsid w:val="00C85CD5"/>
    <w:rsid w:val="00CD4382"/>
    <w:rsid w:val="00CD54AE"/>
    <w:rsid w:val="00CE301B"/>
    <w:rsid w:val="00CE39FE"/>
    <w:rsid w:val="00CE46CF"/>
    <w:rsid w:val="00CE4737"/>
    <w:rsid w:val="00D020C4"/>
    <w:rsid w:val="00D518B6"/>
    <w:rsid w:val="00D53C62"/>
    <w:rsid w:val="00D53D48"/>
    <w:rsid w:val="00D86EFC"/>
    <w:rsid w:val="00DA14AD"/>
    <w:rsid w:val="00DC21BF"/>
    <w:rsid w:val="00DC38B3"/>
    <w:rsid w:val="00DC5ADF"/>
    <w:rsid w:val="00DD05D1"/>
    <w:rsid w:val="00E0185C"/>
    <w:rsid w:val="00E22A90"/>
    <w:rsid w:val="00E25F85"/>
    <w:rsid w:val="00E377E4"/>
    <w:rsid w:val="00E40CB1"/>
    <w:rsid w:val="00E429D0"/>
    <w:rsid w:val="00E46FEC"/>
    <w:rsid w:val="00E56594"/>
    <w:rsid w:val="00E6208F"/>
    <w:rsid w:val="00E86675"/>
    <w:rsid w:val="00EC2834"/>
    <w:rsid w:val="00ED7CED"/>
    <w:rsid w:val="00EF4B22"/>
    <w:rsid w:val="00F11A2B"/>
    <w:rsid w:val="00F12D92"/>
    <w:rsid w:val="00F25D96"/>
    <w:rsid w:val="00F31EC1"/>
    <w:rsid w:val="00F41B51"/>
    <w:rsid w:val="00F425C2"/>
    <w:rsid w:val="00F46149"/>
    <w:rsid w:val="00F65F2B"/>
    <w:rsid w:val="00F6712F"/>
    <w:rsid w:val="00F94FAB"/>
    <w:rsid w:val="00FA7C67"/>
    <w:rsid w:val="00FD0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3"/>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3"/>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3"/>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3"/>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43"/>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3"/>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3"/>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3"/>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3"/>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43"/>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963E2F1F-B0A5-8649-B79D-8C859737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700</TotalTime>
  <Pages>22</Pages>
  <Words>1780</Words>
  <Characters>9795</Characters>
  <Application>Microsoft Macintosh Word</Application>
  <DocSecurity>0</DocSecurity>
  <Lines>81</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11552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76</cp:revision>
  <cp:lastPrinted>2014-01-17T21:56:00Z</cp:lastPrinted>
  <dcterms:created xsi:type="dcterms:W3CDTF">2014-01-17T21:56:00Z</dcterms:created>
  <dcterms:modified xsi:type="dcterms:W3CDTF">2014-06-14T08:16:00Z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