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F46149" w:rsidRPr="00F5081C" w:rsidRDefault="00F4614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F46149" w:rsidRPr="00F5081C" w:rsidRDefault="00F4614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F46149" w:rsidRPr="00F5081C" w:rsidRDefault="00F4614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F46149" w:rsidRPr="00F5081C" w:rsidRDefault="00F4614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F46149" w:rsidRPr="00F5081C" w:rsidRDefault="00F4614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F46149" w:rsidRPr="00F5081C" w:rsidRDefault="00F4614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F46149" w:rsidRPr="00F5081C" w:rsidRDefault="00F4614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F46149" w:rsidRPr="00F5081C" w:rsidRDefault="00F4614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F46149" w:rsidRPr="00F5081C" w:rsidRDefault="00F4614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F46149" w:rsidRPr="00F5081C" w:rsidRDefault="00F4614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F46149" w:rsidRPr="00F5081C" w:rsidRDefault="00F46149"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F46149" w:rsidRPr="00E40CB1" w:rsidRDefault="00F46149"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F46149" w:rsidRPr="00F5081C" w:rsidRDefault="00F46149"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F46149" w:rsidRPr="00E40CB1" w:rsidRDefault="00F46149"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F46149" w:rsidRPr="00F5081C" w:rsidRDefault="00F4614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F46149" w:rsidRPr="00F5081C" w:rsidRDefault="00F46149" w:rsidP="00907323">
                            <w:pPr>
                              <w:jc w:val="center"/>
                              <w:rPr>
                                <w:iCs/>
                                <w:color w:val="FFFFFF"/>
                                <w:sz w:val="28"/>
                                <w:szCs w:val="28"/>
                              </w:rPr>
                            </w:pPr>
                          </w:p>
                          <w:p w14:paraId="010F2FD3" w14:textId="77777777" w:rsidR="00F46149" w:rsidRPr="00F5081C" w:rsidRDefault="00F4614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F46149" w:rsidRPr="00F5081C" w:rsidRDefault="00F4614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F46149" w:rsidRPr="00F5081C" w:rsidRDefault="00F46149" w:rsidP="00907323">
                      <w:pPr>
                        <w:jc w:val="center"/>
                        <w:rPr>
                          <w:iCs/>
                          <w:color w:val="FFFFFF"/>
                          <w:sz w:val="28"/>
                          <w:szCs w:val="28"/>
                        </w:rPr>
                      </w:pPr>
                    </w:p>
                    <w:p w14:paraId="010F2FD3" w14:textId="77777777" w:rsidR="00F46149" w:rsidRPr="00F5081C" w:rsidRDefault="00F4614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8F5FC0">
      <w:pPr>
        <w:pStyle w:val="Paragraphedeliste"/>
        <w:numPr>
          <w:ilvl w:val="0"/>
          <w:numId w:val="35"/>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F12D92">
      <w:pPr>
        <w:pStyle w:val="Paragraphedeliste"/>
        <w:numPr>
          <w:ilvl w:val="0"/>
          <w:numId w:val="31"/>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1146BC82" w:rsidR="00013335" w:rsidRDefault="00013335" w:rsidP="00013335">
      <w:r>
        <w:rPr>
          <w:noProof/>
        </w:rPr>
        <w:drawing>
          <wp:anchor distT="0" distB="0" distL="114300" distR="114300" simplePos="0" relativeHeight="251669504" behindDoc="0" locked="0" layoutInCell="1" allowOverlap="1" wp14:anchorId="3755A16C" wp14:editId="61BA850A">
            <wp:simplePos x="0" y="0"/>
            <wp:positionH relativeFrom="column">
              <wp:posOffset>-114300</wp:posOffset>
            </wp:positionH>
            <wp:positionV relativeFrom="paragraph">
              <wp:posOffset>116840</wp:posOffset>
            </wp:positionV>
            <wp:extent cx="5969000" cy="4362450"/>
            <wp:effectExtent l="0" t="0" r="0" b="6350"/>
            <wp:wrapSquare wrapText="bothSides"/>
            <wp:docPr id="17" name="Image 17"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77777777" w:rsidR="00013335" w:rsidRDefault="00013335" w:rsidP="00013335"/>
    <w:p w14:paraId="42EB3516" w14:textId="77777777"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Pr="00216D51"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4B8ECB37" w14:textId="6EF6C499" w:rsidR="00013335" w:rsidRDefault="00B47685" w:rsidP="00216D51">
      <w:pPr>
        <w:pStyle w:val="Titre3"/>
      </w:pPr>
      <w:r>
        <w:t xml:space="preserve">Détails </w:t>
      </w:r>
      <w:r w:rsidR="00B343A4">
        <w:t xml:space="preserve">de la </w:t>
      </w:r>
      <w:r>
        <w:t>« Gestion des demandes des clients »</w:t>
      </w:r>
    </w:p>
    <w:p w14:paraId="0D4A7EB5" w14:textId="42112B67" w:rsidR="009109DB" w:rsidRPr="00833395" w:rsidRDefault="00D518B6" w:rsidP="009109DB">
      <w:pPr>
        <w:pStyle w:val="Paragraphedeliste"/>
        <w:numPr>
          <w:ilvl w:val="0"/>
          <w:numId w:val="36"/>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8F3731">
      <w:pPr>
        <w:pStyle w:val="Paragraphedeliste"/>
        <w:numPr>
          <w:ilvl w:val="0"/>
          <w:numId w:val="37"/>
        </w:numPr>
        <w:spacing w:after="0"/>
      </w:pPr>
      <w:r>
        <w:t>Le chargé d’affaire clique sur le bouton « Ajouter un client »</w:t>
      </w:r>
    </w:p>
    <w:p w14:paraId="45B08C16" w14:textId="1495F1A3" w:rsidR="008F3731" w:rsidRDefault="008F3731" w:rsidP="008F3731">
      <w:pPr>
        <w:pStyle w:val="Paragraphedeliste"/>
        <w:numPr>
          <w:ilvl w:val="0"/>
          <w:numId w:val="37"/>
        </w:numPr>
        <w:spacing w:after="0"/>
      </w:pPr>
      <w:r>
        <w:t>Le chargé d’affaire remplit un formulaire avec les informations du client</w:t>
      </w:r>
    </w:p>
    <w:p w14:paraId="0F636D28" w14:textId="5D79E85D" w:rsidR="008F3731" w:rsidRDefault="008F3731" w:rsidP="008F3731">
      <w:pPr>
        <w:pStyle w:val="Paragraphedeliste"/>
        <w:numPr>
          <w:ilvl w:val="1"/>
          <w:numId w:val="37"/>
        </w:numPr>
        <w:spacing w:after="0"/>
      </w:pPr>
      <w:r>
        <w:t>Le type de client n’existe pas, le chargé d’affaire créé un nouveau type de client</w:t>
      </w:r>
    </w:p>
    <w:p w14:paraId="44D293B9" w14:textId="68A7FA89" w:rsidR="008F3731" w:rsidRDefault="008F3731" w:rsidP="008F3731">
      <w:pPr>
        <w:pStyle w:val="Paragraphedeliste"/>
        <w:numPr>
          <w:ilvl w:val="1"/>
          <w:numId w:val="37"/>
        </w:numPr>
        <w:spacing w:after="0"/>
      </w:pPr>
      <w:r>
        <w:t>Le client existe déjà dans la base, le système envoie une notification</w:t>
      </w:r>
    </w:p>
    <w:p w14:paraId="69010EF7" w14:textId="58D0A41E" w:rsidR="00833395" w:rsidRDefault="00833395" w:rsidP="008F3731">
      <w:pPr>
        <w:pStyle w:val="Paragraphedeliste"/>
        <w:numPr>
          <w:ilvl w:val="0"/>
          <w:numId w:val="37"/>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833395">
      <w:pPr>
        <w:pStyle w:val="Paragraphedeliste"/>
        <w:numPr>
          <w:ilvl w:val="0"/>
          <w:numId w:val="36"/>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66094E">
      <w:pPr>
        <w:pStyle w:val="Paragraphedeliste"/>
        <w:numPr>
          <w:ilvl w:val="0"/>
          <w:numId w:val="38"/>
        </w:numPr>
        <w:spacing w:after="0"/>
      </w:pPr>
      <w:r>
        <w:t>Le chargé d’affaire clique sur le bouton « Editer un client »</w:t>
      </w:r>
    </w:p>
    <w:p w14:paraId="4F27B972" w14:textId="3B93DE77" w:rsidR="0066094E" w:rsidRDefault="0066094E" w:rsidP="0066094E">
      <w:pPr>
        <w:pStyle w:val="Paragraphedeliste"/>
        <w:numPr>
          <w:ilvl w:val="0"/>
          <w:numId w:val="38"/>
        </w:numPr>
        <w:spacing w:after="0"/>
      </w:pPr>
      <w:r>
        <w:t>Le chargé d’affaire sélectionne les informations du client à modifier</w:t>
      </w:r>
    </w:p>
    <w:p w14:paraId="32CA45DC" w14:textId="57B3F94B" w:rsidR="0066094E" w:rsidRDefault="0066094E" w:rsidP="0066094E">
      <w:pPr>
        <w:pStyle w:val="Paragraphedeliste"/>
        <w:numPr>
          <w:ilvl w:val="0"/>
          <w:numId w:val="38"/>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7FFD5797" w:rsidR="009A423F" w:rsidRPr="000F1BEA" w:rsidRDefault="000F1BEA" w:rsidP="000F1BEA">
      <w:pPr>
        <w:pStyle w:val="Paragraphedeliste"/>
        <w:numPr>
          <w:ilvl w:val="0"/>
          <w:numId w:val="36"/>
        </w:numPr>
        <w:rPr>
          <w:rFonts w:ascii="Times New Roman" w:hAnsi="Times New Roman" w:cs="Times New Roman"/>
          <w:u w:val="single"/>
        </w:rPr>
      </w:pPr>
      <w:r>
        <w:rPr>
          <w:rFonts w:ascii="Times New Roman" w:hAnsi="Times New Roman" w:cs="Times New Roman"/>
          <w:u w:val="single"/>
        </w:rPr>
        <w:lastRenderedPageBreak/>
        <w:t>Consulter son profil</w:t>
      </w:r>
      <w:r w:rsidR="009A423F" w:rsidRPr="000F1BEA">
        <w:rPr>
          <w:rFonts w:ascii="Times New Roman" w:hAnsi="Times New Roman" w:cs="Times New Roman"/>
          <w:u w:val="single"/>
        </w:rPr>
        <w:t>:</w:t>
      </w:r>
    </w:p>
    <w:p w14:paraId="60F49A23" w14:textId="30A92198" w:rsidR="009A423F" w:rsidRDefault="009A423F" w:rsidP="009A423F">
      <w:pPr>
        <w:spacing w:after="0"/>
        <w:rPr>
          <w:rFonts w:ascii="Times New Roman" w:hAnsi="Times New Roman" w:cs="Times New Roman"/>
        </w:rPr>
      </w:pPr>
      <w:r>
        <w:rPr>
          <w:rFonts w:ascii="Times New Roman" w:hAnsi="Times New Roman" w:cs="Times New Roman"/>
        </w:rPr>
        <w:t xml:space="preserve">Titre : </w:t>
      </w:r>
      <w:r w:rsidR="000F1BEA">
        <w:rPr>
          <w:rFonts w:ascii="Times New Roman" w:hAnsi="Times New Roman" w:cs="Times New Roman"/>
        </w:rPr>
        <w:t>Consulter son profil</w:t>
      </w:r>
    </w:p>
    <w:p w14:paraId="22CA1FB0" w14:textId="7108E2E3" w:rsidR="009A423F" w:rsidRDefault="009A423F" w:rsidP="009A423F">
      <w:pPr>
        <w:spacing w:after="0"/>
        <w:rPr>
          <w:rFonts w:ascii="Times New Roman" w:hAnsi="Times New Roman" w:cs="Times New Roman"/>
        </w:rPr>
      </w:pPr>
      <w:r>
        <w:rPr>
          <w:rFonts w:ascii="Times New Roman" w:hAnsi="Times New Roman" w:cs="Times New Roman"/>
        </w:rPr>
        <w:t xml:space="preserve">Acteur principal : </w:t>
      </w:r>
      <w:r w:rsidR="000F1BEA">
        <w:rPr>
          <w:rFonts w:ascii="Times New Roman" w:hAnsi="Times New Roman" w:cs="Times New Roman"/>
        </w:rPr>
        <w:t>Client</w:t>
      </w:r>
    </w:p>
    <w:p w14:paraId="3F2E56CA" w14:textId="77777777" w:rsidR="009A423F" w:rsidRDefault="009A423F" w:rsidP="009A423F">
      <w:pPr>
        <w:spacing w:after="0"/>
      </w:pPr>
      <w:r w:rsidRPr="00515D5E">
        <w:rPr>
          <w:rFonts w:ascii="Times New Roman" w:hAnsi="Times New Roman" w:cs="Times New Roman"/>
        </w:rPr>
        <w:t>Acteur secondaire :</w:t>
      </w:r>
      <w:r>
        <w:t xml:space="preserve"> </w:t>
      </w:r>
    </w:p>
    <w:p w14:paraId="6FC45188" w14:textId="5F5B380E" w:rsidR="009A423F" w:rsidRDefault="009A423F" w:rsidP="009A423F">
      <w:pPr>
        <w:spacing w:after="0"/>
      </w:pPr>
      <w:r>
        <w:t xml:space="preserve">Objectifs : </w:t>
      </w:r>
      <w:r w:rsidR="00F46149">
        <w:t>Consulter ses informations</w:t>
      </w:r>
    </w:p>
    <w:p w14:paraId="5978B98D" w14:textId="77777777" w:rsidR="009A423F" w:rsidRDefault="009A423F" w:rsidP="009A423F">
      <w:pPr>
        <w:spacing w:after="0"/>
      </w:pPr>
      <w:r>
        <w:t>Pré-conditions : Le client existe déjà dans le système</w:t>
      </w:r>
    </w:p>
    <w:p w14:paraId="07734CD7" w14:textId="2A416394" w:rsidR="009A423F" w:rsidRDefault="009A423F" w:rsidP="009A423F">
      <w:pPr>
        <w:spacing w:after="0"/>
      </w:pPr>
      <w:r>
        <w:t xml:space="preserve">Post-conditions : </w:t>
      </w:r>
      <w:r w:rsidR="00F46149">
        <w:t>Le client consulte ses informations</w:t>
      </w:r>
      <w:bookmarkStart w:id="0" w:name="_GoBack"/>
      <w:bookmarkEnd w:id="0"/>
    </w:p>
    <w:p w14:paraId="6D5775D2" w14:textId="77777777" w:rsidR="009A423F" w:rsidRDefault="009A423F" w:rsidP="009A423F">
      <w:pPr>
        <w:spacing w:after="0"/>
      </w:pPr>
      <w:r>
        <w:t>Exigences non fonctionnelles :</w:t>
      </w:r>
    </w:p>
    <w:p w14:paraId="4F4FEF73" w14:textId="77777777" w:rsidR="009A423F" w:rsidRDefault="009A423F" w:rsidP="009A423F">
      <w:pPr>
        <w:spacing w:after="0"/>
      </w:pPr>
      <w:r>
        <w:t xml:space="preserve">Flot d’évènements : </w:t>
      </w:r>
    </w:p>
    <w:p w14:paraId="3B2D5144" w14:textId="5E0EF6BE" w:rsidR="009A423F" w:rsidRDefault="009A423F" w:rsidP="009A423F">
      <w:pPr>
        <w:spacing w:after="0"/>
      </w:pPr>
    </w:p>
    <w:p w14:paraId="07A211A9" w14:textId="4D8E102A" w:rsidR="009A423F" w:rsidRPr="00013335" w:rsidRDefault="009A423F" w:rsidP="009A423F">
      <w:pPr>
        <w:spacing w:after="0"/>
      </w:pPr>
    </w:p>
    <w:sectPr w:rsidR="009A423F" w:rsidRPr="00013335" w:rsidSect="0005074E">
      <w:footerReference w:type="default" r:id="rId21"/>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F46149" w:rsidRDefault="00F46149" w:rsidP="00AD1DC0">
      <w:pPr>
        <w:spacing w:after="0" w:line="240" w:lineRule="auto"/>
      </w:pPr>
      <w:r>
        <w:separator/>
      </w:r>
    </w:p>
  </w:endnote>
  <w:endnote w:type="continuationSeparator" w:id="0">
    <w:p w14:paraId="358563C2" w14:textId="77777777" w:rsidR="00F46149" w:rsidRDefault="00F4614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F46149"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F46149" w:rsidRDefault="00F46149"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F46149" w:rsidRDefault="00F4614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957999">
            <w:rPr>
              <w:noProof/>
              <w:color w:val="FFFFFF" w:themeColor="background1"/>
            </w:rPr>
            <w:t>12</w:t>
          </w:r>
          <w:r>
            <w:rPr>
              <w:color w:val="FFFFFF" w:themeColor="background1"/>
            </w:rPr>
            <w:fldChar w:fldCharType="end"/>
          </w:r>
        </w:p>
      </w:tc>
    </w:tr>
  </w:tbl>
  <w:p w14:paraId="51A6C45C" w14:textId="77777777" w:rsidR="00F46149" w:rsidRDefault="00F4614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F46149" w:rsidRDefault="00F46149" w:rsidP="00AD1DC0">
      <w:pPr>
        <w:spacing w:after="0" w:line="240" w:lineRule="auto"/>
      </w:pPr>
      <w:r>
        <w:separator/>
      </w:r>
    </w:p>
  </w:footnote>
  <w:footnote w:type="continuationSeparator" w:id="0">
    <w:p w14:paraId="42CB9DE8" w14:textId="77777777" w:rsidR="00F46149" w:rsidRDefault="00F4614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5CBA"/>
    <w:multiLevelType w:val="hybridMultilevel"/>
    <w:tmpl w:val="21B0B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3864C5"/>
    <w:multiLevelType w:val="hybridMultilevel"/>
    <w:tmpl w:val="0472D7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DE6D64"/>
    <w:multiLevelType w:val="hybridMultilevel"/>
    <w:tmpl w:val="A9B87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155C107B"/>
    <w:multiLevelType w:val="multilevel"/>
    <w:tmpl w:val="5AE465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9353B88"/>
    <w:multiLevelType w:val="hybridMultilevel"/>
    <w:tmpl w:val="301CE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D557DB"/>
    <w:multiLevelType w:val="multilevel"/>
    <w:tmpl w:val="6D8E6C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9AF64F5"/>
    <w:multiLevelType w:val="hybridMultilevel"/>
    <w:tmpl w:val="B42A5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120202"/>
    <w:multiLevelType w:val="hybridMultilevel"/>
    <w:tmpl w:val="4F70F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5B4757"/>
    <w:multiLevelType w:val="hybridMultilevel"/>
    <w:tmpl w:val="4EBAA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3">
    <w:nsid w:val="516E2710"/>
    <w:multiLevelType w:val="hybridMultilevel"/>
    <w:tmpl w:val="BB6CA222"/>
    <w:lvl w:ilvl="0" w:tplc="040C0003">
      <w:start w:val="1"/>
      <w:numFmt w:val="bullet"/>
      <w:lvlText w:val="o"/>
      <w:lvlJc w:val="left"/>
      <w:pPr>
        <w:ind w:left="2160" w:hanging="360"/>
      </w:pPr>
      <w:rPr>
        <w:rFonts w:ascii="Courier New" w:hAnsi="Courier New"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nsid w:val="51DD3FBC"/>
    <w:multiLevelType w:val="hybridMultilevel"/>
    <w:tmpl w:val="8D26712C"/>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5">
    <w:nsid w:val="56D14711"/>
    <w:multiLevelType w:val="hybridMultilevel"/>
    <w:tmpl w:val="4BC8C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1A67A0"/>
    <w:multiLevelType w:val="hybridMultilevel"/>
    <w:tmpl w:val="4620B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2F31500"/>
    <w:multiLevelType w:val="hybridMultilevel"/>
    <w:tmpl w:val="C11E4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8"/>
  </w:num>
  <w:num w:numId="12">
    <w:abstractNumId w:val="15"/>
  </w:num>
  <w:num w:numId="13">
    <w:abstractNumId w:val="19"/>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17"/>
  </w:num>
  <w:num w:numId="25">
    <w:abstractNumId w:val="0"/>
  </w:num>
  <w:num w:numId="26">
    <w:abstractNumId w:val="14"/>
  </w:num>
  <w:num w:numId="27">
    <w:abstractNumId w:val="7"/>
  </w:num>
  <w:num w:numId="28">
    <w:abstractNumId w:val="13"/>
  </w:num>
  <w:num w:numId="29">
    <w:abstractNumId w:val="5"/>
  </w:num>
  <w:num w:numId="30">
    <w:abstractNumId w:val="11"/>
  </w:num>
  <w:num w:numId="31">
    <w:abstractNumId w:val="10"/>
  </w:num>
  <w:num w:numId="32">
    <w:abstractNumId w:val="4"/>
  </w:num>
  <w:num w:numId="33">
    <w:abstractNumId w:val="2"/>
  </w:num>
  <w:num w:numId="34">
    <w:abstractNumId w:val="12"/>
  </w:num>
  <w:num w:numId="35">
    <w:abstractNumId w:val="20"/>
  </w:num>
  <w:num w:numId="36">
    <w:abstractNumId w:val="1"/>
  </w:num>
  <w:num w:numId="37">
    <w:abstractNumId w:val="16"/>
  </w:num>
  <w:num w:numId="38">
    <w:abstractNumId w:val="18"/>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11E1B"/>
    <w:rsid w:val="00013335"/>
    <w:rsid w:val="000221F3"/>
    <w:rsid w:val="0005074E"/>
    <w:rsid w:val="0005283C"/>
    <w:rsid w:val="00087C00"/>
    <w:rsid w:val="00097133"/>
    <w:rsid w:val="000D2137"/>
    <w:rsid w:val="000F1BEA"/>
    <w:rsid w:val="000F2046"/>
    <w:rsid w:val="00151D0D"/>
    <w:rsid w:val="00173161"/>
    <w:rsid w:val="0018026C"/>
    <w:rsid w:val="00190F24"/>
    <w:rsid w:val="0019740E"/>
    <w:rsid w:val="001A66A4"/>
    <w:rsid w:val="001A7BBD"/>
    <w:rsid w:val="001B479F"/>
    <w:rsid w:val="001B5976"/>
    <w:rsid w:val="001C4D4A"/>
    <w:rsid w:val="001E040E"/>
    <w:rsid w:val="001F7C4F"/>
    <w:rsid w:val="00204B1C"/>
    <w:rsid w:val="00216D51"/>
    <w:rsid w:val="00227787"/>
    <w:rsid w:val="00235F8C"/>
    <w:rsid w:val="00247449"/>
    <w:rsid w:val="00271D61"/>
    <w:rsid w:val="002B6F72"/>
    <w:rsid w:val="002C0650"/>
    <w:rsid w:val="002D0F9F"/>
    <w:rsid w:val="002E5C00"/>
    <w:rsid w:val="00314C93"/>
    <w:rsid w:val="00325625"/>
    <w:rsid w:val="003260BA"/>
    <w:rsid w:val="003300A2"/>
    <w:rsid w:val="00336B1F"/>
    <w:rsid w:val="00345B3B"/>
    <w:rsid w:val="00377ABD"/>
    <w:rsid w:val="00384781"/>
    <w:rsid w:val="00394E2C"/>
    <w:rsid w:val="003A2CC2"/>
    <w:rsid w:val="003B062D"/>
    <w:rsid w:val="003B6F3C"/>
    <w:rsid w:val="003E2CBA"/>
    <w:rsid w:val="003E4A39"/>
    <w:rsid w:val="003F2A3C"/>
    <w:rsid w:val="00414544"/>
    <w:rsid w:val="004156D4"/>
    <w:rsid w:val="0042183E"/>
    <w:rsid w:val="00436007"/>
    <w:rsid w:val="004605AD"/>
    <w:rsid w:val="004A09E6"/>
    <w:rsid w:val="004C17B7"/>
    <w:rsid w:val="004E36B4"/>
    <w:rsid w:val="00510A28"/>
    <w:rsid w:val="00513595"/>
    <w:rsid w:val="00515D5E"/>
    <w:rsid w:val="005234F6"/>
    <w:rsid w:val="0053192C"/>
    <w:rsid w:val="00535206"/>
    <w:rsid w:val="00536C38"/>
    <w:rsid w:val="005706D0"/>
    <w:rsid w:val="00586EE1"/>
    <w:rsid w:val="005B1FB9"/>
    <w:rsid w:val="005C7BF0"/>
    <w:rsid w:val="005D01FE"/>
    <w:rsid w:val="005D2AE3"/>
    <w:rsid w:val="005E32E3"/>
    <w:rsid w:val="005F0639"/>
    <w:rsid w:val="0060267F"/>
    <w:rsid w:val="006118C7"/>
    <w:rsid w:val="0064738D"/>
    <w:rsid w:val="006525D0"/>
    <w:rsid w:val="0066094E"/>
    <w:rsid w:val="0066113D"/>
    <w:rsid w:val="0067456C"/>
    <w:rsid w:val="00695551"/>
    <w:rsid w:val="006A4421"/>
    <w:rsid w:val="006A788F"/>
    <w:rsid w:val="006B63B9"/>
    <w:rsid w:val="006C20B2"/>
    <w:rsid w:val="006D6427"/>
    <w:rsid w:val="006E6701"/>
    <w:rsid w:val="006E736B"/>
    <w:rsid w:val="006F3EF9"/>
    <w:rsid w:val="00712E68"/>
    <w:rsid w:val="00723232"/>
    <w:rsid w:val="007427FE"/>
    <w:rsid w:val="00747938"/>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C47EB"/>
    <w:rsid w:val="008F3731"/>
    <w:rsid w:val="008F5FC0"/>
    <w:rsid w:val="00900AAF"/>
    <w:rsid w:val="00907323"/>
    <w:rsid w:val="009109DB"/>
    <w:rsid w:val="00924965"/>
    <w:rsid w:val="00940E8E"/>
    <w:rsid w:val="00944E5A"/>
    <w:rsid w:val="00957999"/>
    <w:rsid w:val="00975E58"/>
    <w:rsid w:val="00980817"/>
    <w:rsid w:val="0099123B"/>
    <w:rsid w:val="009A423F"/>
    <w:rsid w:val="009C5206"/>
    <w:rsid w:val="009E0746"/>
    <w:rsid w:val="009E7314"/>
    <w:rsid w:val="00A1504B"/>
    <w:rsid w:val="00A25926"/>
    <w:rsid w:val="00A61908"/>
    <w:rsid w:val="00A87DD4"/>
    <w:rsid w:val="00A91401"/>
    <w:rsid w:val="00A918AF"/>
    <w:rsid w:val="00AA2B60"/>
    <w:rsid w:val="00AA448D"/>
    <w:rsid w:val="00AB7D6C"/>
    <w:rsid w:val="00AC2AFE"/>
    <w:rsid w:val="00AD1DC0"/>
    <w:rsid w:val="00AD2740"/>
    <w:rsid w:val="00AF1261"/>
    <w:rsid w:val="00B343A4"/>
    <w:rsid w:val="00B47685"/>
    <w:rsid w:val="00B55545"/>
    <w:rsid w:val="00BA7F33"/>
    <w:rsid w:val="00BE0B2E"/>
    <w:rsid w:val="00C03338"/>
    <w:rsid w:val="00C05D4D"/>
    <w:rsid w:val="00C1108F"/>
    <w:rsid w:val="00C2741A"/>
    <w:rsid w:val="00C30C88"/>
    <w:rsid w:val="00C32525"/>
    <w:rsid w:val="00C71B59"/>
    <w:rsid w:val="00C85CD5"/>
    <w:rsid w:val="00CD4382"/>
    <w:rsid w:val="00CD54AE"/>
    <w:rsid w:val="00CE301B"/>
    <w:rsid w:val="00CE46CF"/>
    <w:rsid w:val="00CE4737"/>
    <w:rsid w:val="00D518B6"/>
    <w:rsid w:val="00D86EFC"/>
    <w:rsid w:val="00DA14AD"/>
    <w:rsid w:val="00DC21BF"/>
    <w:rsid w:val="00DC5ADF"/>
    <w:rsid w:val="00DD05D1"/>
    <w:rsid w:val="00E0185C"/>
    <w:rsid w:val="00E22A90"/>
    <w:rsid w:val="00E25F85"/>
    <w:rsid w:val="00E377E4"/>
    <w:rsid w:val="00E40CB1"/>
    <w:rsid w:val="00E429D0"/>
    <w:rsid w:val="00E56594"/>
    <w:rsid w:val="00E6208F"/>
    <w:rsid w:val="00E86675"/>
    <w:rsid w:val="00EC2834"/>
    <w:rsid w:val="00ED7CED"/>
    <w:rsid w:val="00F12D92"/>
    <w:rsid w:val="00F31EC1"/>
    <w:rsid w:val="00F41B51"/>
    <w:rsid w:val="00F425C2"/>
    <w:rsid w:val="00F46149"/>
    <w:rsid w:val="00F65F2B"/>
    <w:rsid w:val="00F6712F"/>
    <w:rsid w:val="00F94FAB"/>
    <w:rsid w:val="00FA7C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28A31034-7CAD-E749-83FE-2DD174B86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477</TotalTime>
  <Pages>13</Pages>
  <Words>1130</Words>
  <Characters>6218</Characters>
  <Application>Microsoft Macintosh Word</Application>
  <DocSecurity>0</DocSecurity>
  <Lines>51</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57</cp:revision>
  <cp:lastPrinted>2014-01-17T21:56:00Z</cp:lastPrinted>
  <dcterms:created xsi:type="dcterms:W3CDTF">2014-01-17T21:56:00Z</dcterms:created>
  <dcterms:modified xsi:type="dcterms:W3CDTF">2014-06-11T23:23:00Z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