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E27784" w:rsidRPr="00F5081C" w:rsidRDefault="00E27784"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E27784" w:rsidRPr="00F5081C" w:rsidRDefault="00E27784"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E27784" w:rsidRPr="00F5081C" w:rsidRDefault="00E27784"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E27784" w:rsidRPr="00F5081C" w:rsidRDefault="00E27784"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E27784" w:rsidRPr="00F5081C" w:rsidRDefault="00E27784"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E27784" w:rsidRPr="00F5081C" w:rsidRDefault="00E27784"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E27784" w:rsidRPr="00E40CB1" w:rsidRDefault="00E27784"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E27784" w:rsidRPr="00F5081C" w:rsidRDefault="00E27784"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E27784" w:rsidRPr="00F5081C" w:rsidRDefault="00E27784" w:rsidP="00907323">
                            <w:pPr>
                              <w:jc w:val="center"/>
                              <w:rPr>
                                <w:iCs/>
                                <w:color w:val="FFFFFF"/>
                                <w:sz w:val="28"/>
                                <w:szCs w:val="28"/>
                              </w:rPr>
                            </w:pPr>
                          </w:p>
                          <w:p w14:paraId="010F2FD3" w14:textId="77777777" w:rsidR="00E27784" w:rsidRPr="00F5081C" w:rsidRDefault="00E27784"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0C4417B1"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lastRenderedPageBreak/>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5979DDDD" w14:textId="77777777" w:rsidR="00B90F12" w:rsidRPr="00B90F12"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p>
    <w:p w14:paraId="254EA01D" w14:textId="77777777" w:rsidR="00B90F12" w:rsidRPr="00B90F12" w:rsidRDefault="00B90F12" w:rsidP="00B90F12">
      <w:pPr>
        <w:pStyle w:val="Titre3"/>
        <w:rPr>
          <w:rFonts w:ascii="Times New Roman" w:hAnsi="Times New Roman" w:cs="Times New Roman"/>
          <w:szCs w:val="24"/>
        </w:rPr>
      </w:pPr>
      <w:r w:rsidRPr="00B90F12">
        <w:t xml:space="preserve">Détails de la </w:t>
      </w:r>
      <w:r>
        <w:t>« </w:t>
      </w:r>
      <w:r w:rsidRPr="00B90F12">
        <w:t>gestion des contrats</w:t>
      </w:r>
      <w:r>
        <w:t> »</w:t>
      </w:r>
    </w:p>
    <w:p w14:paraId="4D5708E9" w14:textId="06142520" w:rsidR="00B90F12" w:rsidRPr="00D53C62" w:rsidRDefault="00B90F12" w:rsidP="00B90F1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Etablir un contrat type </w:t>
      </w:r>
      <w:r w:rsidRPr="00D53C62">
        <w:rPr>
          <w:rFonts w:ascii="Times New Roman" w:hAnsi="Times New Roman" w:cs="Times New Roman"/>
          <w:sz w:val="24"/>
          <w:szCs w:val="24"/>
          <w:u w:val="single"/>
        </w:rPr>
        <w:t>:</w:t>
      </w:r>
    </w:p>
    <w:p w14:paraId="1EFDBC85" w14:textId="4DE0F725"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Etablir un contrat type</w:t>
      </w:r>
    </w:p>
    <w:p w14:paraId="0736070C" w14:textId="24E1DE9D"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EB90AD6" w14:textId="77777777"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BE1856A" w14:textId="4AD331ED"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2530FF">
        <w:rPr>
          <w:rFonts w:ascii="Times New Roman" w:hAnsi="Times New Roman" w:cs="Times New Roman"/>
          <w:sz w:val="24"/>
          <w:szCs w:val="24"/>
        </w:rPr>
        <w:t>Avoir un modèle de référence pour éviter les incohérences et incomplétudes</w:t>
      </w:r>
    </w:p>
    <w:p w14:paraId="75C80CE5" w14:textId="56FBE6EE"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A50C9D">
        <w:rPr>
          <w:rFonts w:ascii="Times New Roman" w:hAnsi="Times New Roman" w:cs="Times New Roman"/>
          <w:sz w:val="24"/>
          <w:szCs w:val="24"/>
        </w:rPr>
        <w:t>Avoir un minimum</w:t>
      </w:r>
      <w:r w:rsidR="0046434F">
        <w:rPr>
          <w:rFonts w:ascii="Times New Roman" w:hAnsi="Times New Roman" w:cs="Times New Roman"/>
          <w:sz w:val="24"/>
          <w:szCs w:val="24"/>
        </w:rPr>
        <w:t xml:space="preserve"> d’</w:t>
      </w:r>
      <w:r w:rsidR="00A50C9D">
        <w:rPr>
          <w:rFonts w:ascii="Times New Roman" w:hAnsi="Times New Roman" w:cs="Times New Roman"/>
          <w:sz w:val="24"/>
          <w:szCs w:val="24"/>
        </w:rPr>
        <w:t xml:space="preserve">informations </w:t>
      </w:r>
    </w:p>
    <w:p w14:paraId="16A3A1C8" w14:textId="18D725A2"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46434F">
        <w:rPr>
          <w:rFonts w:ascii="Times New Roman" w:hAnsi="Times New Roman" w:cs="Times New Roman"/>
          <w:sz w:val="24"/>
          <w:szCs w:val="24"/>
        </w:rPr>
        <w:t>Créer un contrat à partir de ce contrat type</w:t>
      </w:r>
    </w:p>
    <w:p w14:paraId="1E824169" w14:textId="77777777" w:rsidR="00B90F12" w:rsidRPr="00D53C62" w:rsidRDefault="00B90F12" w:rsidP="00B90F1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5D0C936B" w14:textId="74AA33BC" w:rsidR="00CB6A9D" w:rsidRDefault="00CB6A9D" w:rsidP="00CB6A9D">
      <w:pPr>
        <w:pStyle w:val="Titre3"/>
        <w:numPr>
          <w:ilvl w:val="0"/>
          <w:numId w:val="25"/>
        </w:numPr>
        <w:rPr>
          <w:rFonts w:ascii="Times New Roman" w:hAnsi="Times New Roman" w:cs="Times New Roman"/>
          <w:b w:val="0"/>
          <w:szCs w:val="24"/>
        </w:rPr>
      </w:pPr>
      <w:r>
        <w:rPr>
          <w:rFonts w:ascii="Times New Roman" w:hAnsi="Times New Roman" w:cs="Times New Roman"/>
          <w:b w:val="0"/>
          <w:szCs w:val="24"/>
        </w:rPr>
        <w:t>Le chargé d’affaire clique sur le bouton « Etablir un contrat type »</w:t>
      </w:r>
    </w:p>
    <w:p w14:paraId="62D37DFB" w14:textId="2C6A5688" w:rsidR="00CB6A9D" w:rsidRDefault="00CB6A9D" w:rsidP="00CB6A9D">
      <w:pPr>
        <w:pStyle w:val="Paragraphedeliste"/>
        <w:numPr>
          <w:ilvl w:val="0"/>
          <w:numId w:val="25"/>
        </w:numPr>
      </w:pPr>
      <w:r>
        <w:t>Il saisie les informations</w:t>
      </w:r>
    </w:p>
    <w:p w14:paraId="6694F719" w14:textId="0F9B8A62" w:rsidR="00CB6A9D" w:rsidRDefault="00CB6A9D" w:rsidP="00CB6A9D">
      <w:pPr>
        <w:pStyle w:val="Paragraphedeliste"/>
        <w:numPr>
          <w:ilvl w:val="0"/>
          <w:numId w:val="25"/>
        </w:numPr>
      </w:pPr>
      <w:r>
        <w:t xml:space="preserve">Il </w:t>
      </w:r>
      <w:r w:rsidR="00D77ACB">
        <w:t>valide le contrat</w:t>
      </w:r>
    </w:p>
    <w:p w14:paraId="66EEF7AF" w14:textId="01006590" w:rsidR="003E4F67" w:rsidRDefault="00E27784" w:rsidP="003E4F67">
      <w:r>
        <w:rPr>
          <w:noProof/>
        </w:rPr>
        <w:drawing>
          <wp:inline distT="0" distB="0" distL="0" distR="0" wp14:anchorId="602D9F26" wp14:editId="0C8FBADD">
            <wp:extent cx="5963920" cy="4998720"/>
            <wp:effectExtent l="0" t="0" r="5080" b="5080"/>
            <wp:docPr id="29" name="Image 29"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998720"/>
                    </a:xfrm>
                    <a:prstGeom prst="rect">
                      <a:avLst/>
                    </a:prstGeom>
                    <a:noFill/>
                    <a:ln>
                      <a:noFill/>
                    </a:ln>
                  </pic:spPr>
                </pic:pic>
              </a:graphicData>
            </a:graphic>
          </wp:inline>
        </w:drawing>
      </w:r>
    </w:p>
    <w:p w14:paraId="0FDBB16E" w14:textId="6E6C832B" w:rsidR="00E27784" w:rsidRPr="00D53C62" w:rsidRDefault="00E27784" w:rsidP="00E27784">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Editer un contrat type </w:t>
      </w:r>
      <w:r w:rsidRPr="00D53C62">
        <w:rPr>
          <w:rFonts w:ascii="Times New Roman" w:hAnsi="Times New Roman" w:cs="Times New Roman"/>
          <w:sz w:val="24"/>
          <w:szCs w:val="24"/>
          <w:u w:val="single"/>
        </w:rPr>
        <w:t>:</w:t>
      </w:r>
    </w:p>
    <w:p w14:paraId="7A327E88" w14:textId="53F0F9C3"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Pr>
          <w:rFonts w:ascii="Times New Roman" w:hAnsi="Times New Roman" w:cs="Times New Roman"/>
          <w:sz w:val="24"/>
          <w:szCs w:val="24"/>
        </w:rPr>
        <w:t>Editer un contrat type</w:t>
      </w:r>
    </w:p>
    <w:p w14:paraId="7E2D22BC" w14:textId="40D8EF32"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249A85E7" w14:textId="77777777"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0FAF48" w14:textId="5D5D3AE3"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Pr>
          <w:rFonts w:ascii="Times New Roman" w:hAnsi="Times New Roman" w:cs="Times New Roman"/>
          <w:sz w:val="24"/>
          <w:szCs w:val="24"/>
        </w:rPr>
        <w:t>Modifier un contrat type déjà existant</w:t>
      </w:r>
    </w:p>
    <w:p w14:paraId="0FC4381F" w14:textId="5CA8FB9E"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Avoir établi un contrat type</w:t>
      </w:r>
    </w:p>
    <w:p w14:paraId="75A9C45E" w14:textId="59C9BE7A"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Pr>
          <w:rFonts w:ascii="Times New Roman" w:hAnsi="Times New Roman" w:cs="Times New Roman"/>
          <w:sz w:val="24"/>
          <w:szCs w:val="24"/>
        </w:rPr>
        <w:t>Le contrat type a été mis à jour</w:t>
      </w:r>
    </w:p>
    <w:p w14:paraId="0CDF3274" w14:textId="77777777" w:rsidR="00E27784" w:rsidRPr="00D53C62" w:rsidRDefault="00E27784" w:rsidP="00E27784">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9D459C" w14:textId="6BFBD404" w:rsidR="00E27784" w:rsidRDefault="00E27784" w:rsidP="00E27784">
      <w:pPr>
        <w:pStyle w:val="Paragraphedeliste"/>
        <w:numPr>
          <w:ilvl w:val="0"/>
          <w:numId w:val="26"/>
        </w:numPr>
      </w:pPr>
      <w:r>
        <w:t>Le chargé d’affaire clique sur le bouton « Editer un contrat type »</w:t>
      </w:r>
    </w:p>
    <w:p w14:paraId="431278E3" w14:textId="50A02F18" w:rsidR="00E27784" w:rsidRDefault="00E27784" w:rsidP="00E27784">
      <w:pPr>
        <w:pStyle w:val="Paragraphedeliste"/>
        <w:numPr>
          <w:ilvl w:val="0"/>
          <w:numId w:val="26"/>
        </w:numPr>
      </w:pPr>
      <w:r>
        <w:t>Il sélectionne un contrat type</w:t>
      </w:r>
    </w:p>
    <w:p w14:paraId="370186E1" w14:textId="431E0D1B" w:rsidR="00E27784" w:rsidRDefault="00E27784" w:rsidP="00E27784">
      <w:pPr>
        <w:pStyle w:val="Paragraphedeliste"/>
        <w:numPr>
          <w:ilvl w:val="0"/>
          <w:numId w:val="26"/>
        </w:numPr>
      </w:pPr>
      <w:r>
        <w:t xml:space="preserve">Il modifie les informations </w:t>
      </w:r>
      <w:r w:rsidR="007F1C60">
        <w:t>souhaitées</w:t>
      </w:r>
    </w:p>
    <w:p w14:paraId="5703AD59" w14:textId="72E997D4" w:rsidR="007F1C60" w:rsidRPr="00CB6A9D" w:rsidRDefault="007F1C60" w:rsidP="00E27784">
      <w:pPr>
        <w:pStyle w:val="Paragraphedeliste"/>
        <w:numPr>
          <w:ilvl w:val="0"/>
          <w:numId w:val="26"/>
        </w:numPr>
      </w:pPr>
      <w:r>
        <w:t>Il valide le contrat</w:t>
      </w:r>
    </w:p>
    <w:p w14:paraId="408FB29A" w14:textId="4DE7D755" w:rsidR="00CB6A9D" w:rsidRPr="00CB6A9D" w:rsidRDefault="00F63F76" w:rsidP="00CB6A9D">
      <w:r>
        <w:rPr>
          <w:rFonts w:ascii="Times New Roman" w:hAnsi="Times New Roman" w:cs="Times New Roman"/>
          <w:noProof/>
          <w:szCs w:val="24"/>
          <w:u w:val="single"/>
        </w:rPr>
        <w:drawing>
          <wp:anchor distT="0" distB="0" distL="114300" distR="114300" simplePos="0" relativeHeight="251686912" behindDoc="0" locked="0" layoutInCell="1" allowOverlap="1" wp14:anchorId="13EB0615" wp14:editId="523CC1E7">
            <wp:simplePos x="0" y="0"/>
            <wp:positionH relativeFrom="column">
              <wp:posOffset>0</wp:posOffset>
            </wp:positionH>
            <wp:positionV relativeFrom="paragraph">
              <wp:posOffset>33020</wp:posOffset>
            </wp:positionV>
            <wp:extent cx="5963920" cy="3840480"/>
            <wp:effectExtent l="0" t="0" r="5080" b="0"/>
            <wp:wrapSquare wrapText="bothSides"/>
            <wp:docPr id="30" name="Image 30"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E8E629" w14:textId="093D3471" w:rsidR="00D93BB3" w:rsidRPr="007A3DDF" w:rsidRDefault="00F63F76" w:rsidP="00F63F76">
      <w:pPr>
        <w:pStyle w:val="Titre3"/>
        <w:numPr>
          <w:ilvl w:val="0"/>
          <w:numId w:val="0"/>
        </w:numPr>
        <w:ind w:left="720"/>
        <w:rPr>
          <w:rFonts w:ascii="Times New Roman" w:hAnsi="Times New Roman" w:cs="Times New Roman"/>
          <w:szCs w:val="24"/>
        </w:rPr>
      </w:pPr>
      <w:r>
        <w:rPr>
          <w:rFonts w:ascii="Times New Roman" w:hAnsi="Times New Roman" w:cs="Times New Roman"/>
          <w:szCs w:val="24"/>
          <w:u w:val="single"/>
        </w:rPr>
        <w:br w:type="column"/>
      </w:r>
      <w:r>
        <w:rPr>
          <w:rFonts w:ascii="Times New Roman" w:hAnsi="Times New Roman" w:cs="Times New Roman"/>
          <w:szCs w:val="24"/>
          <w:u w:val="single"/>
        </w:rPr>
        <w:lastRenderedPageBreak/>
        <w:br w:type="column"/>
      </w:r>
      <w:bookmarkStart w:id="0" w:name="_GoBack"/>
      <w:bookmarkEnd w:id="0"/>
    </w:p>
    <w:p w14:paraId="59565DA6" w14:textId="002D4627" w:rsidR="006833DD" w:rsidRPr="00D53C62" w:rsidRDefault="006833DD"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61538FE1"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5DC39E20"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4962757"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F6FF5CA"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053547A3"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6809F86D"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618C60FC"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5"/>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E27784" w:rsidRDefault="00E27784" w:rsidP="00AD1DC0">
      <w:pPr>
        <w:spacing w:after="0" w:line="240" w:lineRule="auto"/>
      </w:pPr>
      <w:r>
        <w:separator/>
      </w:r>
    </w:p>
  </w:endnote>
  <w:endnote w:type="continuationSeparator" w:id="0">
    <w:p w14:paraId="358563C2" w14:textId="77777777" w:rsidR="00E27784" w:rsidRDefault="00E27784"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E27784"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E27784" w:rsidRDefault="00E27784"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E27784" w:rsidRDefault="00E27784">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63F76">
            <w:rPr>
              <w:noProof/>
              <w:color w:val="FFFFFF" w:themeColor="background1"/>
            </w:rPr>
            <w:t>26</w:t>
          </w:r>
          <w:r>
            <w:rPr>
              <w:color w:val="FFFFFF" w:themeColor="background1"/>
            </w:rPr>
            <w:fldChar w:fldCharType="end"/>
          </w:r>
        </w:p>
      </w:tc>
    </w:tr>
  </w:tbl>
  <w:p w14:paraId="51A6C45C" w14:textId="77777777" w:rsidR="00E27784" w:rsidRDefault="00E2778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E27784" w:rsidRDefault="00E27784" w:rsidP="00AD1DC0">
      <w:pPr>
        <w:spacing w:after="0" w:line="240" w:lineRule="auto"/>
      </w:pPr>
      <w:r>
        <w:separator/>
      </w:r>
    </w:p>
  </w:footnote>
  <w:footnote w:type="continuationSeparator" w:id="0">
    <w:p w14:paraId="42CB9DE8" w14:textId="77777777" w:rsidR="00E27784" w:rsidRDefault="00E27784"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4">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7">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6"/>
  </w:num>
  <w:num w:numId="2">
    <w:abstractNumId w:val="6"/>
  </w:num>
  <w:num w:numId="3">
    <w:abstractNumId w:val="15"/>
  </w:num>
  <w:num w:numId="4">
    <w:abstractNumId w:val="14"/>
  </w:num>
  <w:num w:numId="5">
    <w:abstractNumId w:val="16"/>
  </w:num>
  <w:num w:numId="6">
    <w:abstractNumId w:val="24"/>
  </w:num>
  <w:num w:numId="7">
    <w:abstractNumId w:val="4"/>
  </w:num>
  <w:num w:numId="8">
    <w:abstractNumId w:val="20"/>
  </w:num>
  <w:num w:numId="9">
    <w:abstractNumId w:val="22"/>
  </w:num>
  <w:num w:numId="10">
    <w:abstractNumId w:val="1"/>
  </w:num>
  <w:num w:numId="11">
    <w:abstractNumId w:val="7"/>
  </w:num>
  <w:num w:numId="12">
    <w:abstractNumId w:val="13"/>
  </w:num>
  <w:num w:numId="13">
    <w:abstractNumId w:val="0"/>
  </w:num>
  <w:num w:numId="14">
    <w:abstractNumId w:val="23"/>
  </w:num>
  <w:num w:numId="15">
    <w:abstractNumId w:val="8"/>
  </w:num>
  <w:num w:numId="16">
    <w:abstractNumId w:val="19"/>
  </w:num>
  <w:num w:numId="17">
    <w:abstractNumId w:val="18"/>
  </w:num>
  <w:num w:numId="18">
    <w:abstractNumId w:val="9"/>
  </w:num>
  <w:num w:numId="19">
    <w:abstractNumId w:val="3"/>
  </w:num>
  <w:num w:numId="20">
    <w:abstractNumId w:val="17"/>
  </w:num>
  <w:num w:numId="21">
    <w:abstractNumId w:val="11"/>
  </w:num>
  <w:num w:numId="22">
    <w:abstractNumId w:val="21"/>
  </w:num>
  <w:num w:numId="23">
    <w:abstractNumId w:val="5"/>
  </w:num>
  <w:num w:numId="24">
    <w:abstractNumId w:val="10"/>
  </w:num>
  <w:num w:numId="25">
    <w:abstractNumId w:val="12"/>
  </w:num>
  <w:num w:numId="26">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F1BEA"/>
    <w:rsid w:val="000F2046"/>
    <w:rsid w:val="00103FFF"/>
    <w:rsid w:val="001145A2"/>
    <w:rsid w:val="001241D8"/>
    <w:rsid w:val="00151D0D"/>
    <w:rsid w:val="0016515D"/>
    <w:rsid w:val="00173161"/>
    <w:rsid w:val="0018026C"/>
    <w:rsid w:val="00181D01"/>
    <w:rsid w:val="00182F2E"/>
    <w:rsid w:val="00190F24"/>
    <w:rsid w:val="0019740E"/>
    <w:rsid w:val="001A2C22"/>
    <w:rsid w:val="001A5A3A"/>
    <w:rsid w:val="001A66A4"/>
    <w:rsid w:val="001A7BBD"/>
    <w:rsid w:val="001B479F"/>
    <w:rsid w:val="001B5976"/>
    <w:rsid w:val="001C4D4A"/>
    <w:rsid w:val="001D64DB"/>
    <w:rsid w:val="001E040E"/>
    <w:rsid w:val="001F7C4F"/>
    <w:rsid w:val="00204B1C"/>
    <w:rsid w:val="00216D51"/>
    <w:rsid w:val="00227787"/>
    <w:rsid w:val="00234309"/>
    <w:rsid w:val="00235F8C"/>
    <w:rsid w:val="00244967"/>
    <w:rsid w:val="00247449"/>
    <w:rsid w:val="002530FF"/>
    <w:rsid w:val="00271D61"/>
    <w:rsid w:val="00277DBD"/>
    <w:rsid w:val="00294720"/>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77ABD"/>
    <w:rsid w:val="00384781"/>
    <w:rsid w:val="00394E2C"/>
    <w:rsid w:val="003A2CC2"/>
    <w:rsid w:val="003B062D"/>
    <w:rsid w:val="003B508B"/>
    <w:rsid w:val="003B6F3C"/>
    <w:rsid w:val="003E2CBA"/>
    <w:rsid w:val="003E4A39"/>
    <w:rsid w:val="003E4F67"/>
    <w:rsid w:val="003E7765"/>
    <w:rsid w:val="003F1B74"/>
    <w:rsid w:val="003F2A3C"/>
    <w:rsid w:val="00414544"/>
    <w:rsid w:val="004156D4"/>
    <w:rsid w:val="0042183E"/>
    <w:rsid w:val="00424477"/>
    <w:rsid w:val="00436007"/>
    <w:rsid w:val="004605AD"/>
    <w:rsid w:val="00463903"/>
    <w:rsid w:val="0046434F"/>
    <w:rsid w:val="0046579F"/>
    <w:rsid w:val="004A09E6"/>
    <w:rsid w:val="004C17B7"/>
    <w:rsid w:val="004E36B4"/>
    <w:rsid w:val="004F4D5D"/>
    <w:rsid w:val="00510A28"/>
    <w:rsid w:val="00513595"/>
    <w:rsid w:val="00515D5E"/>
    <w:rsid w:val="005234F6"/>
    <w:rsid w:val="00526A98"/>
    <w:rsid w:val="0053192C"/>
    <w:rsid w:val="00535206"/>
    <w:rsid w:val="00536C38"/>
    <w:rsid w:val="00555761"/>
    <w:rsid w:val="005563BE"/>
    <w:rsid w:val="005706D0"/>
    <w:rsid w:val="00575907"/>
    <w:rsid w:val="00586EE1"/>
    <w:rsid w:val="005A5215"/>
    <w:rsid w:val="005A7B3F"/>
    <w:rsid w:val="005B1FB9"/>
    <w:rsid w:val="005C7BF0"/>
    <w:rsid w:val="005D01FE"/>
    <w:rsid w:val="005D2AE3"/>
    <w:rsid w:val="005E32E3"/>
    <w:rsid w:val="005E610D"/>
    <w:rsid w:val="005F0639"/>
    <w:rsid w:val="005F591D"/>
    <w:rsid w:val="00601E37"/>
    <w:rsid w:val="0060267F"/>
    <w:rsid w:val="006118C7"/>
    <w:rsid w:val="00620E98"/>
    <w:rsid w:val="0064531E"/>
    <w:rsid w:val="0064738D"/>
    <w:rsid w:val="006525D0"/>
    <w:rsid w:val="0066094E"/>
    <w:rsid w:val="0066113D"/>
    <w:rsid w:val="0067456C"/>
    <w:rsid w:val="006833DD"/>
    <w:rsid w:val="00695551"/>
    <w:rsid w:val="006A4421"/>
    <w:rsid w:val="006A788F"/>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678D"/>
    <w:rsid w:val="007F0707"/>
    <w:rsid w:val="007F1C60"/>
    <w:rsid w:val="0080265B"/>
    <w:rsid w:val="00813D0B"/>
    <w:rsid w:val="00813FCD"/>
    <w:rsid w:val="008178D1"/>
    <w:rsid w:val="00831E13"/>
    <w:rsid w:val="00833395"/>
    <w:rsid w:val="00842B00"/>
    <w:rsid w:val="0085505F"/>
    <w:rsid w:val="00855941"/>
    <w:rsid w:val="00864D94"/>
    <w:rsid w:val="00872060"/>
    <w:rsid w:val="00873903"/>
    <w:rsid w:val="00891D5A"/>
    <w:rsid w:val="00893D60"/>
    <w:rsid w:val="008A7E29"/>
    <w:rsid w:val="008B4F6E"/>
    <w:rsid w:val="008C47EB"/>
    <w:rsid w:val="008D30D0"/>
    <w:rsid w:val="008F3731"/>
    <w:rsid w:val="008F5FC0"/>
    <w:rsid w:val="00900AAF"/>
    <w:rsid w:val="00907323"/>
    <w:rsid w:val="009109DB"/>
    <w:rsid w:val="00924965"/>
    <w:rsid w:val="00927072"/>
    <w:rsid w:val="00930066"/>
    <w:rsid w:val="00940E8E"/>
    <w:rsid w:val="00944E5A"/>
    <w:rsid w:val="00957999"/>
    <w:rsid w:val="00975E58"/>
    <w:rsid w:val="00977D5C"/>
    <w:rsid w:val="00980817"/>
    <w:rsid w:val="0099123B"/>
    <w:rsid w:val="009A423F"/>
    <w:rsid w:val="009C5206"/>
    <w:rsid w:val="009D4E77"/>
    <w:rsid w:val="009D7C78"/>
    <w:rsid w:val="009E0746"/>
    <w:rsid w:val="009E2421"/>
    <w:rsid w:val="009E7314"/>
    <w:rsid w:val="009F0F6A"/>
    <w:rsid w:val="00A1504B"/>
    <w:rsid w:val="00A25926"/>
    <w:rsid w:val="00A50C9D"/>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69E4"/>
    <w:rsid w:val="00B90F12"/>
    <w:rsid w:val="00B93D13"/>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B6A9D"/>
    <w:rsid w:val="00CD4382"/>
    <w:rsid w:val="00CD54AE"/>
    <w:rsid w:val="00CE301B"/>
    <w:rsid w:val="00CE39FE"/>
    <w:rsid w:val="00CE46CF"/>
    <w:rsid w:val="00CE4737"/>
    <w:rsid w:val="00D020C4"/>
    <w:rsid w:val="00D518B6"/>
    <w:rsid w:val="00D53C62"/>
    <w:rsid w:val="00D53D48"/>
    <w:rsid w:val="00D77ACB"/>
    <w:rsid w:val="00D86EFC"/>
    <w:rsid w:val="00D93BB3"/>
    <w:rsid w:val="00D93EAD"/>
    <w:rsid w:val="00DA14AD"/>
    <w:rsid w:val="00DB3A8A"/>
    <w:rsid w:val="00DC21BF"/>
    <w:rsid w:val="00DC38B3"/>
    <w:rsid w:val="00DC5ADF"/>
    <w:rsid w:val="00DD05D1"/>
    <w:rsid w:val="00DD56BA"/>
    <w:rsid w:val="00E0185C"/>
    <w:rsid w:val="00E2057B"/>
    <w:rsid w:val="00E22A90"/>
    <w:rsid w:val="00E22F5D"/>
    <w:rsid w:val="00E25F85"/>
    <w:rsid w:val="00E262CA"/>
    <w:rsid w:val="00E27784"/>
    <w:rsid w:val="00E377E4"/>
    <w:rsid w:val="00E40CB1"/>
    <w:rsid w:val="00E429D0"/>
    <w:rsid w:val="00E46FEC"/>
    <w:rsid w:val="00E53ECB"/>
    <w:rsid w:val="00E56594"/>
    <w:rsid w:val="00E6208F"/>
    <w:rsid w:val="00E74960"/>
    <w:rsid w:val="00E86675"/>
    <w:rsid w:val="00EA6B9D"/>
    <w:rsid w:val="00EC2834"/>
    <w:rsid w:val="00ED7CED"/>
    <w:rsid w:val="00EF4B22"/>
    <w:rsid w:val="00F11A2B"/>
    <w:rsid w:val="00F12D92"/>
    <w:rsid w:val="00F25D96"/>
    <w:rsid w:val="00F31EC1"/>
    <w:rsid w:val="00F41B51"/>
    <w:rsid w:val="00F425C2"/>
    <w:rsid w:val="00F46149"/>
    <w:rsid w:val="00F63F76"/>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AA119606-555E-B941-86B4-E042BCF37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986</TotalTime>
  <Pages>29</Pages>
  <Words>2410</Words>
  <Characters>13257</Characters>
  <Application>Microsoft Macintosh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15636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128</cp:revision>
  <cp:lastPrinted>2014-01-17T21:56:00Z</cp:lastPrinted>
  <dcterms:created xsi:type="dcterms:W3CDTF">2014-01-17T21:56:00Z</dcterms:created>
  <dcterms:modified xsi:type="dcterms:W3CDTF">2014-06-19T12:26:00Z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