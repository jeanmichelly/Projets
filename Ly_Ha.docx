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AA6235" w14:textId="77777777" w:rsidR="00907323" w:rsidRPr="005B1FB9" w:rsidRDefault="00907323" w:rsidP="00907323">
      <w:pPr>
        <w:rPr>
          <w:rFonts w:ascii="Times New Roman" w:hAnsi="Times New Roman" w:cs="Times New Roman"/>
        </w:rPr>
      </w:pPr>
    </w:p>
    <w:p w14:paraId="298659B5" w14:textId="338A01FD"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17008080" wp14:editId="66D5CF99">
                <wp:simplePos x="0" y="0"/>
                <wp:positionH relativeFrom="page">
                  <wp:align>center</wp:align>
                </wp:positionH>
                <wp:positionV relativeFrom="page">
                  <wp:align>center</wp:align>
                </wp:positionV>
                <wp:extent cx="6855460" cy="9142730"/>
                <wp:effectExtent l="0" t="0" r="2540" b="635"/>
                <wp:wrapNone/>
                <wp:docPr id="12" name="Groupe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5460" cy="9142730"/>
                          <a:chOff x="0" y="0"/>
                          <a:chExt cx="6864824" cy="9123528"/>
                        </a:xfrm>
                      </wpg:grpSpPr>
                      <wps:wsp>
                        <wps:cNvPr id="14" name="Rectangle 194"/>
                        <wps:cNvSpPr/>
                        <wps:spPr>
                          <a:xfrm>
                            <a:off x="0" y="0"/>
                            <a:ext cx="6858000" cy="1371600"/>
                          </a:xfrm>
                          <a:prstGeom prst="rect">
                            <a:avLst/>
                          </a:prstGeom>
                          <a:solidFill>
                            <a:srgbClr val="4A66AC"/>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95"/>
                        <wps:cNvSpPr/>
                        <wps:spPr>
                          <a:xfrm>
                            <a:off x="0" y="4094328"/>
                            <a:ext cx="6858000" cy="5029200"/>
                          </a:xfrm>
                          <a:prstGeom prst="rect">
                            <a:avLst/>
                          </a:prstGeom>
                          <a:solidFill>
                            <a:srgbClr val="4A66AC"/>
                          </a:solidFill>
                          <a:ln w="12700" cap="flat" cmpd="sng" algn="ctr">
                            <a:noFill/>
                            <a:prstDash val="solid"/>
                          </a:ln>
                          <a:effectLst/>
                        </wps:spPr>
                        <wps:txbx>
                          <w:txbxContent>
                            <w:p w14:paraId="7B4A9C82" w14:textId="77777777" w:rsidR="007D2DDA" w:rsidRPr="00F5081C" w:rsidRDefault="007D2DDA"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7D2DDA" w:rsidRPr="00F5081C" w:rsidRDefault="007D2DDA"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6" name="Zone de texte 196"/>
                        <wps:cNvSpPr txBox="1"/>
                        <wps:spPr>
                          <a:xfrm>
                            <a:off x="6824" y="1371600"/>
                            <a:ext cx="6858000" cy="2722728"/>
                          </a:xfrm>
                          <a:prstGeom prst="rect">
                            <a:avLst/>
                          </a:prstGeom>
                          <a:solidFill>
                            <a:sysClr val="window" lastClr="FFFFFF"/>
                          </a:solidFill>
                          <a:ln w="6350">
                            <a:noFill/>
                          </a:ln>
                          <a:effectLst/>
                        </wps:spPr>
                        <wps:txbx>
                          <w:txbxContent>
                            <w:p w14:paraId="0C2398C9" w14:textId="77777777" w:rsidR="007D2DDA" w:rsidRPr="00F5081C" w:rsidRDefault="007D2DDA" w:rsidP="00907323">
                              <w:pPr>
                                <w:pStyle w:val="Sansinterligne"/>
                                <w:jc w:val="center"/>
                                <w:rPr>
                                  <w:caps/>
                                  <w:color w:val="4A66AC"/>
                                  <w:sz w:val="72"/>
                                  <w:szCs w:val="72"/>
                                </w:rPr>
                              </w:pPr>
                              <w:r w:rsidRPr="00F5081C">
                                <w:rPr>
                                  <w:caps/>
                                  <w:color w:val="4A66AC"/>
                                  <w:sz w:val="72"/>
                                  <w:szCs w:val="72"/>
                                </w:rPr>
                                <w:t>Sociéte bnk</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e 193" o:spid="_x0000_s1026" style="position:absolute;margin-left:0;margin-top:0;width:539.8pt;height:719.9pt;z-index:-251657216;mso-width-percent:882;mso-height-percent:909;mso-position-horizontal:center;mso-position-horizontal-relative:page;mso-position-vertical:center;mso-position-vertical-relative:page;mso-width-percent:882;mso-height-percent:909" coordsize="6864824,91235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">
                <v:rect id="Rectangle 194" o:spid="_x0000_s1027" style="position:absolute;width:685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p19wwAA&#10;ANsAAAAPAAAAZHJzL2Rvd25yZXYueG1sRE9Na8JAEL0L/Q/LCF5C3Shi29RViiCIh4pJEY/T7DQJ&#10;ZmdDdo3x37sFwds83ucsVr2pRUetqywrmIxjEMS51RUXCn6yzes7COeRNdaWScGNHKyWL4MFJtpe&#10;+UBd6gsRQtglqKD0vkmkdHlJBt3YNsSB+7OtQR9gW0jd4jWEm1pO43guDVYcGkpsaF1Sfk4vRkH0&#10;sT+sT9vmW8b9b9a9zaLsuIuUGg37r08Qnnr/FD/cWx3mz+D/l3CAX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qp19wwAAANsAAAAPAAAAAAAAAAAAAAAAAJcCAABkcnMvZG93&#10;bnJldi54bWxQSwUGAAAAAAQABAD1AAAAhwMAAAAA&#10;" fillcolor="#4a66ac" stroked="f" strokeweight="1pt"/>
                <v:rect id="Rectangle 195" o:spid="_x0000_s1028" style="position:absolute;top:4094328;width:6858000;height:502920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FgHkwAAA&#10;ANsAAAAPAAAAZHJzL2Rvd25yZXYueG1sRE/bisIwEH0X9h/CLPim6boo2jXKIriI+uBlP2BoxqbY&#10;TEoT2/r3RhB8m8O5znzZ2VI0VPvCsYKvYQKCOHO64FzB/3k9mILwAVlj6ZgU3MnDcvHRm2OqXctH&#10;ak4hFzGEfYoKTAhVKqXPDFn0Q1cRR+7iaoshwjqXusY2httSjpJkIi0WHBsMVrQylF1PN6uA+Lib&#10;rb5Du/fbs7nf/g7NbNwq1f/sfn9ABOrCW/xyb3ScP4bnL/EAuXg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FgHkwAAAANsAAAAPAAAAAAAAAAAAAAAAAJcCAABkcnMvZG93bnJl&#10;di54bWxQSwUGAAAAAAQABAD1AAAAhAMAAAAA&#10;" fillcolor="#4a66ac" stroked="f" strokeweight="1pt">
                  <v:textbox inset="36pt,57.6pt,36pt,36pt">
                    <w:txbxContent>
                      <w:p w14:paraId="7B4A9C82" w14:textId="77777777" w:rsidR="00B97835" w:rsidRPr="00F5081C" w:rsidRDefault="00B97835"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B97835" w:rsidRPr="00F5081C" w:rsidRDefault="00B97835"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v:textbox>
                </v:rect>
                <v:shapetype id="_x0000_t202" coordsize="21600,21600" o:spt="202" path="m0,0l0,21600,21600,21600,21600,0xe">
                  <v:stroke joinstyle="miter"/>
                  <v:path gradientshapeok="t" o:connecttype="rect"/>
                </v:shapetype>
                <v:shape id="Zone de texte 196" o:spid="_x0000_s1029" type="#_x0000_t202" style="position:absolute;left:6824;top:1371600;width:6858000;height:2722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n4m7vwAA&#10;ANsAAAAPAAAAZHJzL2Rvd25yZXYueG1sRE/NasJAEL4XfIdlhF6KbvQgJbqKGoXebG0fYMyOSTA7&#10;G3ZHjW/vFgq9zcf3O4tV71p1oxAbzwYm4wwUceltw5WBn+/96B1UFGSLrWcy8KAIq+XgZYG59Xf+&#10;ottRKpVCOOZooBbpcq1jWZPDOPYdceLOPjiUBEOlbcB7CnetnmbZTDtsODXU2NG2pvJyvDoDfn/y&#10;8rnTk7fDWsJDdCGbojDmddiv56CEevkX/7k/bJo/g99f0gF6+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fibu/AAAA2wAAAA8AAAAAAAAAAAAAAAAAlwIAAGRycy9kb3ducmV2&#10;LnhtbFBLBQYAAAAABAAEAPUAAACDAwAAAAA=&#10;" fillcolor="window" stroked="f" strokeweight=".5pt">
                  <v:textbox inset="36pt,7.2pt,36pt,7.2pt">
                    <w:txbxContent>
                      <w:p w14:paraId="0C2398C9" w14:textId="77777777" w:rsidR="00B97835" w:rsidRPr="00F5081C" w:rsidRDefault="00B97835" w:rsidP="00907323">
                        <w:pPr>
                          <w:pStyle w:val="Sansinterligne"/>
                          <w:jc w:val="center"/>
                          <w:rPr>
                            <w:caps/>
                            <w:color w:val="4A66AC"/>
                            <w:sz w:val="72"/>
                            <w:szCs w:val="72"/>
                          </w:rPr>
                        </w:pPr>
                        <w:r w:rsidRPr="00F5081C">
                          <w:rPr>
                            <w:caps/>
                            <w:color w:val="4A66AC"/>
                            <w:sz w:val="72"/>
                            <w:szCs w:val="72"/>
                          </w:rPr>
                          <w:t>Sociéte bnk</w:t>
                        </w:r>
                      </w:p>
                    </w:txbxContent>
                  </v:textbox>
                </v:shape>
                <w10:wrap anchorx="page" anchory="page"/>
              </v:group>
            </w:pict>
          </mc:Fallback>
        </mc:AlternateContent>
      </w:r>
    </w:p>
    <w:p w14:paraId="222C3A84" w14:textId="18D54C61"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91440" distB="91440" distL="137160" distR="137160" simplePos="0" relativeHeight="251662336" behindDoc="0" locked="0" layoutInCell="0" allowOverlap="1" wp14:anchorId="094E7AEE" wp14:editId="1A3FB37C">
                <wp:simplePos x="0" y="0"/>
                <wp:positionH relativeFrom="margin">
                  <wp:posOffset>2347595</wp:posOffset>
                </wp:positionH>
                <wp:positionV relativeFrom="page">
                  <wp:posOffset>3582035</wp:posOffset>
                </wp:positionV>
                <wp:extent cx="950595" cy="5188585"/>
                <wp:effectExtent l="0" t="10795" r="3810" b="3810"/>
                <wp:wrapSquare wrapText="bothSides"/>
                <wp:docPr id="1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0595" cy="5188585"/>
                        </a:xfrm>
                        <a:prstGeom prst="roundRect">
                          <a:avLst>
                            <a:gd name="adj" fmla="val 13032"/>
                          </a:avLst>
                        </a:prstGeom>
                        <a:solidFill>
                          <a:srgbClr val="4A66AC"/>
                        </a:solidFill>
                        <a:extLst/>
                      </wps:spPr>
                      <wps:txbx>
                        <w:txbxContent>
                          <w:p w14:paraId="4CA9034D" w14:textId="77777777" w:rsidR="007D2DDA" w:rsidRPr="00F5081C" w:rsidRDefault="007D2DDA"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7D2DDA" w:rsidRPr="00F5081C" w:rsidRDefault="007D2DDA" w:rsidP="00907323">
                            <w:pPr>
                              <w:jc w:val="center"/>
                              <w:rPr>
                                <w:rStyle w:val="Accentuationdiscrte"/>
                                <w:rFonts w:cs="Aharoni"/>
                                <w:b/>
                                <w:i w:val="0"/>
                                <w:color w:val="FFFFFF"/>
                                <w:sz w:val="40"/>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Forme automatique 2" o:spid="_x0000_s1030" style="position:absolute;margin-left:184.85pt;margin-top:282.05pt;width:74.85pt;height:408.55pt;rotation:90;z-index:25166233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" o:allowincell="f" fillcolor="#4a66ac" stroked="f">
                <v:textbox>
                  <w:txbxContent>
                    <w:p w14:paraId="4CA9034D" w14:textId="77777777" w:rsidR="00B97835" w:rsidRPr="00F5081C" w:rsidRDefault="00B97835"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B97835" w:rsidRPr="00F5081C" w:rsidRDefault="00B97835" w:rsidP="00907323">
                      <w:pPr>
                        <w:jc w:val="center"/>
                        <w:rPr>
                          <w:rStyle w:val="Accentuationdiscrte"/>
                          <w:rFonts w:cs="Aharoni"/>
                          <w:b/>
                          <w:i w:val="0"/>
                          <w:color w:val="FFFFFF"/>
                          <w:sz w:val="40"/>
                        </w:rPr>
                      </w:pPr>
                    </w:p>
                  </w:txbxContent>
                </v:textbox>
                <w10:wrap type="square" anchorx="margin" anchory="page"/>
              </v:roundrect>
            </w:pict>
          </mc:Fallback>
        </mc:AlternateContent>
      </w:r>
      <w:r w:rsidRPr="005B1FB9">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22CEBA6E" wp14:editId="34D4CEE5">
                <wp:simplePos x="0" y="0"/>
                <wp:positionH relativeFrom="column">
                  <wp:posOffset>-899160</wp:posOffset>
                </wp:positionH>
                <wp:positionV relativeFrom="paragraph">
                  <wp:posOffset>652780</wp:posOffset>
                </wp:positionV>
                <wp:extent cx="7757795" cy="914400"/>
                <wp:effectExtent l="0" t="0" r="0" b="0"/>
                <wp:wrapSquare wrapText="bothSides"/>
                <wp:docPr id="6"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57795" cy="914400"/>
                        </a:xfrm>
                        <a:prstGeom prst="rect">
                          <a:avLst/>
                        </a:prstGeom>
                        <a:noFill/>
                        <a:ln>
                          <a:noFill/>
                        </a:ln>
                        <a:effectLst/>
                        <a:extLst>
                          <a:ext uri="{C572A759-6A51-4108-AA02-DFA0A04FC94B}">
                            <ma14:wrappingTextBoxFlag xmlns:ma14="http://schemas.microsoft.com/office/mac/drawingml/2011/main"/>
                          </a:ext>
                        </a:extLst>
                      </wps:spPr>
                      <wps:txbx>
                        <w:txbxContent>
                          <w:p w14:paraId="48A6D816" w14:textId="77777777" w:rsidR="007D2DDA" w:rsidRPr="00F5081C" w:rsidRDefault="007D2DDA" w:rsidP="00907323">
                            <w:pPr>
                              <w:jc w:val="center"/>
                              <w:rPr>
                                <w:rStyle w:val="Accentuationdiscrte"/>
                                <w:rFonts w:ascii="GeosansLight" w:hAnsi="GeosansLight"/>
                                <w:i w:val="0"/>
                                <w:color w:val="000000"/>
                                <w:sz w:val="56"/>
                                <w:szCs w:val="56"/>
                              </w:rPr>
                            </w:pPr>
                            <w:r w:rsidRPr="00F5081C">
                              <w:rPr>
                                <w:rStyle w:val="Accentuationdiscrte"/>
                                <w:rFonts w:ascii="GeosansLight" w:hAnsi="GeosansLight"/>
                                <w:i w:val="0"/>
                                <w:color w:val="000000"/>
                                <w:sz w:val="56"/>
                                <w:szCs w:val="56"/>
                              </w:rPr>
                              <w:t>Projet</w:t>
                            </w:r>
                          </w:p>
                          <w:p w14:paraId="43BC949D" w14:textId="77777777" w:rsidR="007D2DDA" w:rsidRPr="00E40CB1" w:rsidRDefault="007D2DDA" w:rsidP="00907323">
                            <w:pPr>
                              <w:rPr>
                                <w:sz w:val="56"/>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3" o:spid="_x0000_s1031" type="#_x0000_t202" style="position:absolute;margin-left:-70.75pt;margin-top:51.4pt;width:610.85pt;height:1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" filled="f" stroked="f">
                <v:path arrowok="t"/>
                <v:textbox>
                  <w:txbxContent>
                    <w:p w14:paraId="48A6D816" w14:textId="77777777" w:rsidR="00B97835" w:rsidRPr="00F5081C" w:rsidRDefault="00B97835" w:rsidP="00907323">
                      <w:pPr>
                        <w:jc w:val="center"/>
                        <w:rPr>
                          <w:rStyle w:val="Accentuationdiscrte"/>
                          <w:rFonts w:ascii="GeosansLight" w:hAnsi="GeosansLight"/>
                          <w:i w:val="0"/>
                          <w:color w:val="000000"/>
                          <w:sz w:val="56"/>
                          <w:szCs w:val="56"/>
                        </w:rPr>
                      </w:pPr>
                      <w:r w:rsidRPr="00F5081C">
                        <w:rPr>
                          <w:rStyle w:val="Accentuationdiscrte"/>
                          <w:rFonts w:ascii="GeosansLight" w:hAnsi="GeosansLight"/>
                          <w:i w:val="0"/>
                          <w:color w:val="000000"/>
                          <w:sz w:val="56"/>
                          <w:szCs w:val="56"/>
                        </w:rPr>
                        <w:t>Projet</w:t>
                      </w:r>
                    </w:p>
                    <w:p w14:paraId="43BC949D" w14:textId="77777777" w:rsidR="00B97835" w:rsidRPr="00E40CB1" w:rsidRDefault="00B97835" w:rsidP="00907323">
                      <w:pPr>
                        <w:rPr>
                          <w:sz w:val="56"/>
                          <w:szCs w:val="56"/>
                        </w:rPr>
                      </w:pPr>
                    </w:p>
                  </w:txbxContent>
                </v:textbox>
                <w10:wrap type="square"/>
              </v:shape>
            </w:pict>
          </mc:Fallback>
        </mc:AlternateContent>
      </w:r>
      <w:r w:rsidRPr="005B1FB9">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FD2C9C0" wp14:editId="61BDD140">
                <wp:simplePos x="0" y="0"/>
                <wp:positionH relativeFrom="margin">
                  <wp:posOffset>2273300</wp:posOffset>
                </wp:positionH>
                <wp:positionV relativeFrom="paragraph">
                  <wp:posOffset>6050915</wp:posOffset>
                </wp:positionV>
                <wp:extent cx="1466850" cy="665480"/>
                <wp:effectExtent l="0" t="0" r="6350" b="0"/>
                <wp:wrapNone/>
                <wp:docPr id="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665480"/>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179pt;margin-top:476.45pt;width:115.5pt;height:52.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" fillcolor="window" stroked="f" strokeweight="1pt">
                <v:path arrowok="t"/>
                <w10:wrap anchorx="margin"/>
              </v:rect>
            </w:pict>
          </mc:Fallback>
        </mc:AlternateContent>
      </w:r>
      <w:r w:rsidRPr="005B1FB9">
        <w:rPr>
          <w:rFonts w:ascii="Times New Roman" w:hAnsi="Times New Roman" w:cs="Times New Roman"/>
          <w:noProof/>
        </w:rPr>
        <w:drawing>
          <wp:anchor distT="0" distB="0" distL="114300" distR="114300" simplePos="0" relativeHeight="251664384" behindDoc="0" locked="0" layoutInCell="1" allowOverlap="1" wp14:anchorId="0492C902" wp14:editId="38F12A9F">
            <wp:simplePos x="0" y="0"/>
            <wp:positionH relativeFrom="margin">
              <wp:align>center</wp:align>
            </wp:positionH>
            <wp:positionV relativeFrom="paragraph">
              <wp:posOffset>6162675</wp:posOffset>
            </wp:positionV>
            <wp:extent cx="1278890" cy="452120"/>
            <wp:effectExtent l="0" t="0" r="0" b="5080"/>
            <wp:wrapNone/>
            <wp:docPr id="10"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Description : http://www.labex-action.fr/sites/default/files/content/logos/logo_ut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1FB9">
        <w:rPr>
          <w:rFonts w:ascii="Times New Roman" w:hAnsi="Times New Roman" w:cs="Times New Roman"/>
          <w:noProof/>
        </w:rPr>
        <mc:AlternateContent>
          <mc:Choice Requires="wps">
            <w:drawing>
              <wp:anchor distT="91440" distB="91440" distL="137160" distR="137160" simplePos="0" relativeHeight="251661312" behindDoc="0" locked="0" layoutInCell="0" allowOverlap="1" wp14:anchorId="0E3607C1" wp14:editId="72171423">
                <wp:simplePos x="0" y="0"/>
                <wp:positionH relativeFrom="margin">
                  <wp:align>center</wp:align>
                </wp:positionH>
                <wp:positionV relativeFrom="page">
                  <wp:posOffset>2898775</wp:posOffset>
                </wp:positionV>
                <wp:extent cx="954405" cy="3588385"/>
                <wp:effectExtent l="3810" t="0" r="0" b="0"/>
                <wp:wrapSquare wrapText="bothSides"/>
                <wp:docPr id="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4405" cy="3588385"/>
                        </a:xfrm>
                        <a:prstGeom prst="roundRect">
                          <a:avLst>
                            <a:gd name="adj" fmla="val 13032"/>
                          </a:avLst>
                        </a:prstGeom>
                        <a:solidFill>
                          <a:srgbClr val="4A66AC"/>
                        </a:solidFill>
                        <a:extLst/>
                      </wps:spPr>
                      <wps:txbx>
                        <w:txbxContent>
                          <w:p w14:paraId="349E35F5" w14:textId="77777777" w:rsidR="007D2DDA" w:rsidRPr="00F5081C" w:rsidRDefault="007D2DDA"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7D2DDA" w:rsidRPr="00F5081C" w:rsidRDefault="007D2DDA" w:rsidP="00907323">
                            <w:pPr>
                              <w:jc w:val="center"/>
                              <w:rPr>
                                <w:iCs/>
                                <w:color w:val="FFFFFF"/>
                                <w:sz w:val="28"/>
                                <w:szCs w:val="28"/>
                              </w:rPr>
                            </w:pPr>
                          </w:p>
                          <w:p w14:paraId="010F2FD3" w14:textId="77777777" w:rsidR="007D2DDA" w:rsidRPr="00F5081C" w:rsidRDefault="007D2DDA" w:rsidP="00907323">
                            <w:pPr>
                              <w:jc w:val="center"/>
                              <w:rPr>
                                <w:iCs/>
                                <w:color w:val="FFFFF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2" style="position:absolute;margin-left:0;margin-top:228.25pt;width:75.15pt;height:282.55pt;rotation:90;z-index:251661312;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" o:allowincell="f" fillcolor="#4a66ac" stroked="f">
                <v:textbox>
                  <w:txbxContent>
                    <w:p w14:paraId="349E35F5" w14:textId="77777777" w:rsidR="00B97835" w:rsidRPr="00F5081C" w:rsidRDefault="00B97835"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B97835" w:rsidRPr="00F5081C" w:rsidRDefault="00B97835" w:rsidP="00907323">
                      <w:pPr>
                        <w:jc w:val="center"/>
                        <w:rPr>
                          <w:iCs/>
                          <w:color w:val="FFFFFF"/>
                          <w:sz w:val="28"/>
                          <w:szCs w:val="28"/>
                        </w:rPr>
                      </w:pPr>
                    </w:p>
                    <w:p w14:paraId="010F2FD3" w14:textId="77777777" w:rsidR="00B97835" w:rsidRPr="00F5081C" w:rsidRDefault="00B97835" w:rsidP="00907323">
                      <w:pPr>
                        <w:jc w:val="center"/>
                        <w:rPr>
                          <w:iCs/>
                          <w:color w:val="FFFFFF"/>
                          <w:sz w:val="28"/>
                          <w:szCs w:val="28"/>
                        </w:rPr>
                      </w:pPr>
                    </w:p>
                  </w:txbxContent>
                </v:textbox>
                <w10:wrap type="square" anchorx="margin" anchory="page"/>
              </v:roundrect>
            </w:pict>
          </mc:Fallback>
        </mc:AlternateContent>
      </w:r>
      <w:r w:rsidRPr="005B1FB9">
        <w:rPr>
          <w:rFonts w:ascii="Times New Roman" w:hAnsi="Times New Roman" w:cs="Times New Roman"/>
          <w:szCs w:val="21"/>
        </w:rPr>
        <w:br w:type="page"/>
      </w:r>
    </w:p>
    <w:p w14:paraId="15CD918E" w14:textId="77777777" w:rsidR="00907323" w:rsidRPr="005B1FB9" w:rsidRDefault="00907323" w:rsidP="00907323">
      <w:pPr>
        <w:pStyle w:val="Titre"/>
        <w:rPr>
          <w:rFonts w:ascii="Times New Roman" w:hAnsi="Times New Roman" w:cs="Times New Roman"/>
          <w:color w:val="3F6BA9"/>
        </w:rPr>
      </w:pPr>
      <w:r w:rsidRPr="005B1FB9">
        <w:rPr>
          <w:rFonts w:ascii="Times New Roman" w:hAnsi="Times New Roman" w:cs="Times New Roman"/>
          <w:color w:val="3F6BA9"/>
        </w:rPr>
        <w:lastRenderedPageBreak/>
        <w:t>Table des matières</w:t>
      </w:r>
    </w:p>
    <w:p w14:paraId="0A559F86" w14:textId="77777777" w:rsidR="00907323" w:rsidRPr="005B1FB9" w:rsidRDefault="00907323" w:rsidP="00907323">
      <w:pPr>
        <w:rPr>
          <w:rFonts w:ascii="Times New Roman" w:hAnsi="Times New Roman" w:cs="Times New Roman"/>
        </w:rPr>
      </w:pPr>
    </w:p>
    <w:p w14:paraId="11D58E3B" w14:textId="77777777" w:rsidR="00907323" w:rsidRPr="005B1FB9" w:rsidRDefault="00907323" w:rsidP="00907323">
      <w:pPr>
        <w:rPr>
          <w:rFonts w:ascii="Times New Roman" w:hAnsi="Times New Roman" w:cs="Times New Roman"/>
        </w:rPr>
      </w:pPr>
    </w:p>
    <w:p w14:paraId="48BE29E7" w14:textId="77777777" w:rsidR="00907323" w:rsidRPr="005B1FB9" w:rsidRDefault="00907323" w:rsidP="00907323">
      <w:pPr>
        <w:rPr>
          <w:rFonts w:ascii="Times New Roman" w:hAnsi="Times New Roman" w:cs="Times New Roman"/>
        </w:rPr>
      </w:pPr>
    </w:p>
    <w:p w14:paraId="425A4CCC" w14:textId="403661CB"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9D4292A" wp14:editId="6F984906">
                <wp:simplePos x="0" y="0"/>
                <wp:positionH relativeFrom="page">
                  <wp:posOffset>6795135</wp:posOffset>
                </wp:positionH>
                <wp:positionV relativeFrom="paragraph">
                  <wp:posOffset>487680</wp:posOffset>
                </wp:positionV>
                <wp:extent cx="1466215" cy="612775"/>
                <wp:effectExtent l="0" t="0" r="6985" b="0"/>
                <wp:wrapNone/>
                <wp:docPr id="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215" cy="612775"/>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35.05pt;margin-top:38.4pt;width:115.45pt;height:48.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" fillcolor="window" stroked="f" strokeweight="1pt">
                <v:path arrowok="t"/>
                <w10:wrap anchorx="page"/>
              </v:rect>
            </w:pict>
          </mc:Fallback>
        </mc:AlternateContent>
      </w:r>
    </w:p>
    <w:p w14:paraId="1D410BB2" w14:textId="77777777" w:rsidR="00907323" w:rsidRPr="005B1FB9" w:rsidRDefault="00907323" w:rsidP="00907323">
      <w:pPr>
        <w:rPr>
          <w:rFonts w:ascii="Times New Roman" w:hAnsi="Times New Roman" w:cs="Times New Roman"/>
        </w:rPr>
      </w:pPr>
    </w:p>
    <w:p w14:paraId="636A807B" w14:textId="77777777" w:rsidR="00907323" w:rsidRPr="005B1FB9" w:rsidRDefault="00907323" w:rsidP="00907323">
      <w:pPr>
        <w:rPr>
          <w:rFonts w:ascii="Times New Roman" w:hAnsi="Times New Roman" w:cs="Times New Roman"/>
        </w:rPr>
      </w:pPr>
    </w:p>
    <w:p w14:paraId="07CFE034" w14:textId="77777777" w:rsidR="00907323" w:rsidRPr="005B1FB9" w:rsidRDefault="00907323" w:rsidP="00907323">
      <w:pPr>
        <w:rPr>
          <w:rFonts w:ascii="Times New Roman" w:hAnsi="Times New Roman" w:cs="Times New Roman"/>
        </w:rPr>
      </w:pPr>
    </w:p>
    <w:p w14:paraId="4CD8E57C" w14:textId="77777777" w:rsidR="00907323" w:rsidRPr="005B1FB9" w:rsidRDefault="00907323" w:rsidP="00907323">
      <w:pPr>
        <w:rPr>
          <w:rFonts w:ascii="Times New Roman" w:hAnsi="Times New Roman" w:cs="Times New Roman"/>
        </w:rPr>
      </w:pPr>
    </w:p>
    <w:p w14:paraId="37E8A189" w14:textId="77777777" w:rsidR="00907323" w:rsidRPr="005B1FB9" w:rsidRDefault="00907323" w:rsidP="00907323">
      <w:pPr>
        <w:rPr>
          <w:rFonts w:ascii="Times New Roman" w:hAnsi="Times New Roman" w:cs="Times New Roman"/>
        </w:rPr>
      </w:pPr>
    </w:p>
    <w:p w14:paraId="7289D64A" w14:textId="77777777" w:rsidR="00907323" w:rsidRPr="005B1FB9" w:rsidRDefault="00907323" w:rsidP="00907323">
      <w:pPr>
        <w:rPr>
          <w:rFonts w:ascii="Times New Roman" w:hAnsi="Times New Roman" w:cs="Times New Roman"/>
        </w:rPr>
      </w:pPr>
    </w:p>
    <w:p w14:paraId="2CEEC6B3" w14:textId="77777777" w:rsidR="00907323" w:rsidRPr="005B1FB9" w:rsidRDefault="00907323" w:rsidP="00907323">
      <w:pPr>
        <w:rPr>
          <w:rFonts w:ascii="Times New Roman" w:hAnsi="Times New Roman" w:cs="Times New Roman"/>
        </w:rPr>
      </w:pPr>
    </w:p>
    <w:p w14:paraId="5F499791" w14:textId="77777777" w:rsidR="00907323" w:rsidRPr="005B1FB9" w:rsidRDefault="00907323" w:rsidP="00907323">
      <w:pPr>
        <w:rPr>
          <w:rFonts w:ascii="Times New Roman" w:hAnsi="Times New Roman" w:cs="Times New Roman"/>
        </w:rPr>
      </w:pPr>
    </w:p>
    <w:p w14:paraId="25488E03" w14:textId="77777777" w:rsidR="00907323" w:rsidRPr="005B1FB9" w:rsidRDefault="00907323" w:rsidP="00907323">
      <w:pPr>
        <w:pStyle w:val="Titre1"/>
        <w:numPr>
          <w:ilvl w:val="0"/>
          <w:numId w:val="1"/>
        </w:numPr>
        <w:pBdr>
          <w:bottom w:val="single" w:sz="4" w:space="1" w:color="595959"/>
        </w:pBdr>
        <w:rPr>
          <w:rFonts w:ascii="Times New Roman" w:hAnsi="Times New Roman" w:cs="Times New Roman"/>
          <w:color w:val="3F6BA9"/>
        </w:rPr>
      </w:pPr>
      <w:r w:rsidRPr="005B1FB9">
        <w:rPr>
          <w:rFonts w:ascii="Times New Roman" w:hAnsi="Times New Roman" w:cs="Times New Roman"/>
          <w:color w:val="3F6BA9"/>
        </w:rPr>
        <w:br w:type="column"/>
      </w:r>
      <w:r w:rsidRPr="005B1FB9">
        <w:rPr>
          <w:rFonts w:ascii="Times New Roman" w:hAnsi="Times New Roman" w:cs="Times New Roman"/>
          <w:color w:val="3F6BA9"/>
        </w:rPr>
        <w:lastRenderedPageBreak/>
        <w:t>Introduction</w:t>
      </w:r>
    </w:p>
    <w:p w14:paraId="6B7CD7FD" w14:textId="6792A351" w:rsidR="00907323" w:rsidRPr="005B1FB9" w:rsidRDefault="00907323" w:rsidP="00944E5A">
      <w:pPr>
        <w:ind w:firstLine="432"/>
        <w:rPr>
          <w:rFonts w:ascii="Times New Roman" w:hAnsi="Times New Roman" w:cs="Times New Roman"/>
        </w:rPr>
      </w:pPr>
      <w:r w:rsidRPr="005B1FB9">
        <w:rPr>
          <w:rFonts w:ascii="Times New Roman" w:hAnsi="Times New Roman" w:cs="Times New Roman"/>
        </w:rPr>
        <w:t>Dans le cadre de l’UV modélisation pour la conception  des systèmes d’information, il nous a été demandé d’effectuer une analyse sur le contexte organisationnel du groupe BNK et d’apporter des améliorations. Nous avions pour vocation d’apporter de la rigueur à</w:t>
      </w:r>
      <w:r w:rsidR="00510A28" w:rsidRPr="005B1FB9">
        <w:rPr>
          <w:rFonts w:ascii="Times New Roman" w:hAnsi="Times New Roman" w:cs="Times New Roman"/>
        </w:rPr>
        <w:t xml:space="preserve"> la</w:t>
      </w:r>
      <w:r w:rsidRPr="005B1FB9">
        <w:rPr>
          <w:rFonts w:ascii="Times New Roman" w:hAnsi="Times New Roman" w:cs="Times New Roman"/>
        </w:rPr>
        <w:t xml:space="preserve"> gestion de leurs fournisseurs</w:t>
      </w:r>
      <w:r w:rsidR="00510A28" w:rsidRPr="005B1FB9">
        <w:rPr>
          <w:rFonts w:ascii="Times New Roman" w:hAnsi="Times New Roman" w:cs="Times New Roman"/>
        </w:rPr>
        <w:t xml:space="preserve"> pour leur activité en régie</w:t>
      </w:r>
      <w:r w:rsidRPr="005B1FB9">
        <w:rPr>
          <w:rFonts w:ascii="Times New Roman" w:hAnsi="Times New Roman" w:cs="Times New Roman"/>
        </w:rPr>
        <w:t>. La finalité était d’initier une réelle démarche qualité à travers un système d’information plus efficace et qui corresponde parfaitement aux attentes des employés de l’entreprise. Après une présentation détaillée de l’entreprise et de ses acteurs, nous exposerons, à l’aide de multiples diagrammes UML, l’analyse que nous avons faite des besoins exprimés par la maitrise d’ouvrage ainsi que des failles de son fonctionnement. Ensuite nous présenterons les principes de fonctionnement du système d’information que nous proposerons ainsi que les différentes méthodes qualité qui y sont incluses pour une meilleure efficacité du système. En dernier ressort, nous entrerons plus en détail dans la conception des composantes du nouveau système d’information.</w:t>
      </w:r>
    </w:p>
    <w:p w14:paraId="2F76E904" w14:textId="77777777" w:rsidR="00907323" w:rsidRDefault="00907323" w:rsidP="00907323">
      <w:pPr>
        <w:rPr>
          <w:rFonts w:ascii="Times New Roman" w:hAnsi="Times New Roman" w:cs="Times New Roman"/>
        </w:rPr>
      </w:pPr>
    </w:p>
    <w:p w14:paraId="03E4E683" w14:textId="77777777" w:rsidR="00103FFF" w:rsidRDefault="00103FFF" w:rsidP="00907323">
      <w:pPr>
        <w:rPr>
          <w:rFonts w:ascii="Times New Roman" w:hAnsi="Times New Roman" w:cs="Times New Roman"/>
        </w:rPr>
      </w:pPr>
    </w:p>
    <w:p w14:paraId="7F6BD2A7" w14:textId="77777777" w:rsidR="00103FFF" w:rsidRDefault="00103FFF" w:rsidP="00907323">
      <w:pPr>
        <w:rPr>
          <w:rFonts w:ascii="Times New Roman" w:hAnsi="Times New Roman" w:cs="Times New Roman"/>
        </w:rPr>
      </w:pPr>
    </w:p>
    <w:p w14:paraId="667D512B" w14:textId="77777777" w:rsidR="00103FFF" w:rsidRDefault="00103FFF" w:rsidP="00907323">
      <w:pPr>
        <w:rPr>
          <w:rFonts w:ascii="Times New Roman" w:hAnsi="Times New Roman" w:cs="Times New Roman"/>
        </w:rPr>
      </w:pPr>
    </w:p>
    <w:p w14:paraId="709FCC3D" w14:textId="77777777" w:rsidR="00103FFF" w:rsidRDefault="00103FFF" w:rsidP="00907323">
      <w:pPr>
        <w:rPr>
          <w:rFonts w:ascii="Times New Roman" w:hAnsi="Times New Roman" w:cs="Times New Roman"/>
        </w:rPr>
      </w:pPr>
    </w:p>
    <w:p w14:paraId="3D6B3666" w14:textId="77777777" w:rsidR="00103FFF" w:rsidRDefault="00103FFF" w:rsidP="00907323">
      <w:pPr>
        <w:rPr>
          <w:rFonts w:ascii="Times New Roman" w:hAnsi="Times New Roman" w:cs="Times New Roman"/>
        </w:rPr>
      </w:pPr>
    </w:p>
    <w:p w14:paraId="5512B2CE" w14:textId="77777777" w:rsidR="00103FFF" w:rsidRDefault="00103FFF" w:rsidP="00907323">
      <w:pPr>
        <w:rPr>
          <w:rFonts w:ascii="Times New Roman" w:hAnsi="Times New Roman" w:cs="Times New Roman"/>
        </w:rPr>
      </w:pPr>
    </w:p>
    <w:p w14:paraId="49627B2D" w14:textId="77777777" w:rsidR="00103FFF" w:rsidRDefault="00103FFF" w:rsidP="00907323">
      <w:pPr>
        <w:rPr>
          <w:rFonts w:ascii="Times New Roman" w:hAnsi="Times New Roman" w:cs="Times New Roman"/>
        </w:rPr>
      </w:pPr>
    </w:p>
    <w:p w14:paraId="621C4E3A" w14:textId="77777777" w:rsidR="00103FFF" w:rsidRDefault="00103FFF" w:rsidP="00907323">
      <w:pPr>
        <w:rPr>
          <w:rFonts w:ascii="Times New Roman" w:hAnsi="Times New Roman" w:cs="Times New Roman"/>
        </w:rPr>
      </w:pPr>
    </w:p>
    <w:p w14:paraId="72F201F3" w14:textId="77777777" w:rsidR="00103FFF" w:rsidRDefault="00103FFF" w:rsidP="00907323">
      <w:pPr>
        <w:rPr>
          <w:rFonts w:ascii="Times New Roman" w:hAnsi="Times New Roman" w:cs="Times New Roman"/>
        </w:rPr>
      </w:pPr>
    </w:p>
    <w:p w14:paraId="4941C349" w14:textId="77777777" w:rsidR="00103FFF" w:rsidRDefault="00103FFF" w:rsidP="00907323">
      <w:pPr>
        <w:rPr>
          <w:rFonts w:ascii="Times New Roman" w:hAnsi="Times New Roman" w:cs="Times New Roman"/>
        </w:rPr>
      </w:pPr>
    </w:p>
    <w:p w14:paraId="7AED92AB" w14:textId="77777777" w:rsidR="00103FFF" w:rsidRDefault="00103FFF" w:rsidP="00907323">
      <w:pPr>
        <w:rPr>
          <w:rFonts w:ascii="Times New Roman" w:hAnsi="Times New Roman" w:cs="Times New Roman"/>
        </w:rPr>
      </w:pPr>
    </w:p>
    <w:p w14:paraId="0720B172" w14:textId="77777777" w:rsidR="00103FFF" w:rsidRDefault="00103FFF" w:rsidP="00907323">
      <w:pPr>
        <w:rPr>
          <w:rFonts w:ascii="Times New Roman" w:hAnsi="Times New Roman" w:cs="Times New Roman"/>
        </w:rPr>
      </w:pPr>
    </w:p>
    <w:p w14:paraId="0C4417B1" w14:textId="77777777" w:rsidR="00103FFF" w:rsidRDefault="00103FFF" w:rsidP="00907323">
      <w:pPr>
        <w:rPr>
          <w:rFonts w:ascii="Times New Roman" w:hAnsi="Times New Roman" w:cs="Times New Roman"/>
        </w:rPr>
      </w:pPr>
    </w:p>
    <w:p w14:paraId="2B4D9A66" w14:textId="77777777" w:rsidR="00103FFF" w:rsidRPr="005B1FB9" w:rsidRDefault="00103FFF" w:rsidP="00907323">
      <w:pPr>
        <w:rPr>
          <w:rFonts w:ascii="Times New Roman" w:hAnsi="Times New Roman" w:cs="Times New Roman"/>
        </w:rPr>
      </w:pPr>
    </w:p>
    <w:p w14:paraId="7FD60BB3" w14:textId="77777777" w:rsidR="00907323" w:rsidRPr="005B1FB9" w:rsidRDefault="00907323" w:rsidP="00907323">
      <w:pPr>
        <w:pStyle w:val="Titre1"/>
        <w:numPr>
          <w:ilvl w:val="0"/>
          <w:numId w:val="1"/>
        </w:numPr>
        <w:pBdr>
          <w:bottom w:val="single" w:sz="4" w:space="1" w:color="595959"/>
        </w:pBdr>
        <w:rPr>
          <w:rFonts w:ascii="Times New Roman" w:hAnsi="Times New Roman" w:cs="Times New Roman"/>
          <w:color w:val="3F6BA9"/>
        </w:rPr>
      </w:pPr>
      <w:r w:rsidRPr="005B1FB9">
        <w:rPr>
          <w:rFonts w:ascii="Times New Roman" w:hAnsi="Times New Roman" w:cs="Times New Roman"/>
          <w:color w:val="3F6BA9"/>
        </w:rPr>
        <w:lastRenderedPageBreak/>
        <w:t>Analyse du besoin</w:t>
      </w:r>
    </w:p>
    <w:p w14:paraId="518BDCA5" w14:textId="599050B1" w:rsidR="00907323" w:rsidRPr="005B1FB9" w:rsidRDefault="00907323" w:rsidP="00907323">
      <w:pPr>
        <w:pStyle w:val="Titre2"/>
        <w:numPr>
          <w:ilvl w:val="1"/>
          <w:numId w:val="1"/>
        </w:numPr>
        <w:rPr>
          <w:rFonts w:ascii="Times New Roman" w:hAnsi="Times New Roman" w:cs="Times New Roman"/>
          <w:color w:val="3F6BA9"/>
          <w:sz w:val="36"/>
          <w:szCs w:val="36"/>
        </w:rPr>
      </w:pPr>
      <w:r w:rsidRPr="005B1FB9">
        <w:rPr>
          <w:rFonts w:ascii="Times New Roman" w:hAnsi="Times New Roman" w:cs="Times New Roman"/>
          <w:color w:val="9CC7E3"/>
        </w:rPr>
        <w:t>Organisation et cadrage de l’étude</w:t>
      </w:r>
      <w:r w:rsidR="00944E5A" w:rsidRPr="005B1FB9">
        <w:rPr>
          <w:rFonts w:ascii="Times New Roman" w:hAnsi="Times New Roman" w:cs="Times New Roman"/>
          <w:color w:val="9CC7E3"/>
        </w:rPr>
        <w:t xml:space="preserve"> de la societe BNK</w:t>
      </w:r>
    </w:p>
    <w:p w14:paraId="6C878209" w14:textId="28622438" w:rsidR="0085505F" w:rsidRPr="005B1FB9" w:rsidRDefault="00944E5A" w:rsidP="00944E5A">
      <w:pPr>
        <w:pStyle w:val="Titre3"/>
        <w:rPr>
          <w:rFonts w:ascii="Times New Roman" w:hAnsi="Times New Roman" w:cs="Times New Roman"/>
        </w:rPr>
      </w:pPr>
      <w:r w:rsidRPr="005B1FB9">
        <w:rPr>
          <w:rFonts w:ascii="Times New Roman" w:hAnsi="Times New Roman" w:cs="Times New Roman"/>
        </w:rPr>
        <w:t>Hiérarchie</w:t>
      </w:r>
    </w:p>
    <w:p w14:paraId="7D9C8147" w14:textId="77777777" w:rsidR="00907323" w:rsidRPr="005B1FB9" w:rsidRDefault="00907323" w:rsidP="00907323">
      <w:pPr>
        <w:ind w:firstLine="576"/>
        <w:rPr>
          <w:rFonts w:ascii="Times New Roman" w:hAnsi="Times New Roman" w:cs="Times New Roman"/>
        </w:rPr>
      </w:pPr>
      <w:r w:rsidRPr="005B1FB9">
        <w:rPr>
          <w:rFonts w:ascii="Times New Roman" w:hAnsi="Times New Roman" w:cs="Times New Roman"/>
        </w:rPr>
        <w:t>Ce projet se déroule au sein du service commercial pour la gestion de ses fournisseurs.</w:t>
      </w:r>
    </w:p>
    <w:p w14:paraId="78186ABD" w14:textId="77777777" w:rsidR="00907323" w:rsidRPr="005B1FB9" w:rsidRDefault="00907323" w:rsidP="00907323">
      <w:pPr>
        <w:ind w:firstLine="432"/>
        <w:rPr>
          <w:rFonts w:ascii="Times New Roman" w:hAnsi="Times New Roman" w:cs="Times New Roman"/>
        </w:rPr>
      </w:pPr>
      <w:r w:rsidRPr="005B1FB9">
        <w:rPr>
          <w:rFonts w:ascii="Times New Roman" w:hAnsi="Times New Roman" w:cs="Times New Roman"/>
        </w:rPr>
        <w:t>Afin de mieux visualiser la hiérarchie et l’organisation de la société BNK, nous avons réalisé un organigramme :</w:t>
      </w:r>
    </w:p>
    <w:p w14:paraId="5BC3CEDE" w14:textId="19D05C9E" w:rsidR="00907323" w:rsidRPr="005B1FB9" w:rsidRDefault="00907323" w:rsidP="00907323">
      <w:pPr>
        <w:pStyle w:val="Titre2"/>
        <w:numPr>
          <w:ilvl w:val="0"/>
          <w:numId w:val="0"/>
        </w:numPr>
        <w:rPr>
          <w:rFonts w:ascii="Times New Roman" w:hAnsi="Times New Roman" w:cs="Times New Roman"/>
          <w:color w:val="3F6BA9"/>
          <w:sz w:val="36"/>
          <w:szCs w:val="36"/>
        </w:rPr>
      </w:pPr>
      <w:r w:rsidRPr="005B1FB9">
        <w:rPr>
          <w:rFonts w:ascii="Times New Roman" w:hAnsi="Times New Roman" w:cs="Times New Roman"/>
          <w:noProof/>
          <w:color w:val="3F6BA9"/>
          <w:sz w:val="36"/>
          <w:szCs w:val="36"/>
        </w:rPr>
        <w:drawing>
          <wp:inline distT="0" distB="0" distL="0" distR="0" wp14:anchorId="6B3C16FB" wp14:editId="119A127E">
            <wp:extent cx="6056630" cy="2816458"/>
            <wp:effectExtent l="0" t="0" r="0" b="3175"/>
            <wp:docPr id="1" name="Image 2" descr="Description : Macintosh HD:Users:jean-michelly:Projets:Hierarchie BNK 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Macintosh HD:Users:jean-michelly:Projets:Hierarchie BNK 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6630" cy="2816458"/>
                    </a:xfrm>
                    <a:prstGeom prst="rect">
                      <a:avLst/>
                    </a:prstGeom>
                    <a:noFill/>
                    <a:ln>
                      <a:noFill/>
                    </a:ln>
                  </pic:spPr>
                </pic:pic>
              </a:graphicData>
            </a:graphic>
          </wp:inline>
        </w:drawing>
      </w:r>
      <w:r w:rsidRPr="005B1FB9">
        <w:rPr>
          <w:rFonts w:ascii="Times New Roman" w:hAnsi="Times New Roman" w:cs="Times New Roman"/>
          <w:color w:val="3F6BA9"/>
          <w:sz w:val="36"/>
          <w:szCs w:val="36"/>
        </w:rPr>
        <w:br w:type="column"/>
      </w:r>
    </w:p>
    <w:p w14:paraId="5667FF9B" w14:textId="151AF8E4" w:rsidR="00944E5A" w:rsidRPr="005B1FB9" w:rsidRDefault="00944E5A" w:rsidP="00944E5A">
      <w:pPr>
        <w:pStyle w:val="Titre3"/>
        <w:rPr>
          <w:rFonts w:ascii="Times New Roman" w:hAnsi="Times New Roman" w:cs="Times New Roman"/>
        </w:rPr>
      </w:pPr>
      <w:r w:rsidRPr="005B1FB9">
        <w:rPr>
          <w:rFonts w:ascii="Times New Roman" w:hAnsi="Times New Roman" w:cs="Times New Roman"/>
        </w:rPr>
        <w:t>Les différents acteurs</w:t>
      </w:r>
    </w:p>
    <w:p w14:paraId="2C1C8D56" w14:textId="136B6F85"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La première étape dans ce projet a été de comprendre clairement le fonctionnement de la société BNK afin de mener de la manière la plus efficace notre étude. Pour cela, nous avons dans un premier temps relevé les différents acteurs qui agissent dans la partie de l’entreprise qui nous intéresse.</w:t>
      </w:r>
    </w:p>
    <w:p w14:paraId="5E66D722" w14:textId="77777777"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Voici les différents acteurs que nous avons isolés :</w:t>
      </w:r>
    </w:p>
    <w:p w14:paraId="7673E963" w14:textId="345516FF"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 service commercial</w:t>
      </w:r>
    </w:p>
    <w:p w14:paraId="7BBACE43" w14:textId="7A328615"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Chargé d’affaire</w:t>
      </w:r>
    </w:p>
    <w:p w14:paraId="681B4BA9" w14:textId="0AFC8857"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Back-office</w:t>
      </w:r>
    </w:p>
    <w:p w14:paraId="7F4EBED9" w14:textId="509C2978"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fournisseurs</w:t>
      </w:r>
    </w:p>
    <w:p w14:paraId="15072EAD" w14:textId="4C92B4C1"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clients</w:t>
      </w:r>
    </w:p>
    <w:p w14:paraId="5043EF7F" w14:textId="77777777" w:rsidR="00CE4737" w:rsidRPr="005B1FB9" w:rsidRDefault="00CE4737" w:rsidP="00CE4737">
      <w:pPr>
        <w:pStyle w:val="Paragraphedeliste"/>
        <w:ind w:left="1296"/>
        <w:rPr>
          <w:rFonts w:ascii="Times New Roman" w:hAnsi="Times New Roman" w:cs="Times New Roman"/>
        </w:rPr>
      </w:pPr>
    </w:p>
    <w:p w14:paraId="517FDB36" w14:textId="78B7586A" w:rsidR="00CE4737" w:rsidRPr="005B1FB9" w:rsidRDefault="00CE4737" w:rsidP="00CE4737">
      <w:pPr>
        <w:ind w:firstLine="720"/>
        <w:rPr>
          <w:rFonts w:ascii="Times New Roman" w:hAnsi="Times New Roman" w:cs="Times New Roman"/>
        </w:rPr>
      </w:pPr>
      <w:r w:rsidRPr="005B1FB9">
        <w:rPr>
          <w:rFonts w:ascii="Times New Roman" w:hAnsi="Times New Roman" w:cs="Times New Roman"/>
        </w:rPr>
        <w:t>Parmi ces différents acteurs, c’est le chargé d’affaire du service commercial qui est la maîtrise d’ouvrage (la MOA). E</w:t>
      </w:r>
      <w:r w:rsidR="00011E1B" w:rsidRPr="005B1FB9">
        <w:rPr>
          <w:rFonts w:ascii="Times New Roman" w:hAnsi="Times New Roman" w:cs="Times New Roman"/>
        </w:rPr>
        <w:t>ffectivement, c’est son rôle d’</w:t>
      </w:r>
      <w:r w:rsidRPr="005B1FB9">
        <w:rPr>
          <w:rFonts w:ascii="Times New Roman" w:hAnsi="Times New Roman" w:cs="Times New Roman"/>
        </w:rPr>
        <w:t>assurer l’évolution de ce projet</w:t>
      </w:r>
      <w:r w:rsidR="0080265B" w:rsidRPr="005B1FB9">
        <w:rPr>
          <w:rFonts w:ascii="Times New Roman" w:hAnsi="Times New Roman" w:cs="Times New Roman"/>
        </w:rPr>
        <w:t xml:space="preserve"> puisque c’est lui qui </w:t>
      </w:r>
      <w:r w:rsidR="009E0746" w:rsidRPr="005B1FB9">
        <w:rPr>
          <w:rFonts w:ascii="Times New Roman" w:hAnsi="Times New Roman" w:cs="Times New Roman"/>
        </w:rPr>
        <w:t>gère majoritairement</w:t>
      </w:r>
      <w:r w:rsidR="0080265B" w:rsidRPr="005B1FB9">
        <w:rPr>
          <w:rFonts w:ascii="Times New Roman" w:hAnsi="Times New Roman" w:cs="Times New Roman"/>
        </w:rPr>
        <w:t>, la gestion des fournisseurs</w:t>
      </w:r>
      <w:r w:rsidRPr="005B1FB9">
        <w:rPr>
          <w:rFonts w:ascii="Times New Roman" w:hAnsi="Times New Roman" w:cs="Times New Roman"/>
        </w:rPr>
        <w:t xml:space="preserve">. Dans le cadre de notre sujet, nous considérons que la tâche qui nous est confiée </w:t>
      </w:r>
      <w:r w:rsidR="00087C00" w:rsidRPr="005B1FB9">
        <w:rPr>
          <w:rFonts w:ascii="Times New Roman" w:hAnsi="Times New Roman" w:cs="Times New Roman"/>
        </w:rPr>
        <w:t xml:space="preserve">en tant que maîtrise d’œuvre (la MOE) </w:t>
      </w:r>
      <w:r w:rsidRPr="005B1FB9">
        <w:rPr>
          <w:rFonts w:ascii="Times New Roman" w:hAnsi="Times New Roman" w:cs="Times New Roman"/>
        </w:rPr>
        <w:t xml:space="preserve">appartient </w:t>
      </w:r>
      <w:r w:rsidR="00087C00" w:rsidRPr="005B1FB9">
        <w:rPr>
          <w:rFonts w:ascii="Times New Roman" w:hAnsi="Times New Roman" w:cs="Times New Roman"/>
        </w:rPr>
        <w:t>au département développement (BNK INFORMATIQUE)</w:t>
      </w:r>
      <w:r w:rsidRPr="005B1FB9">
        <w:rPr>
          <w:rFonts w:ascii="Times New Roman" w:hAnsi="Times New Roman" w:cs="Times New Roman"/>
        </w:rPr>
        <w:t xml:space="preserve">. </w:t>
      </w:r>
    </w:p>
    <w:p w14:paraId="23EF8870" w14:textId="5F0F09DF" w:rsidR="004A09E6" w:rsidRPr="005B1FB9" w:rsidRDefault="00087C00" w:rsidP="004A09E6">
      <w:pPr>
        <w:ind w:firstLine="720"/>
        <w:rPr>
          <w:rFonts w:ascii="Times New Roman" w:hAnsi="Times New Roman" w:cs="Times New Roman"/>
        </w:rPr>
      </w:pPr>
      <w:r w:rsidRPr="005B1FB9">
        <w:rPr>
          <w:rFonts w:ascii="Times New Roman" w:hAnsi="Times New Roman" w:cs="Times New Roman"/>
        </w:rPr>
        <w:t xml:space="preserve">Actuellement, nous n’avons pas de solution logicielle pour mener </w:t>
      </w:r>
      <w:r w:rsidR="001B479F" w:rsidRPr="005B1FB9">
        <w:rPr>
          <w:rFonts w:ascii="Times New Roman" w:hAnsi="Times New Roman" w:cs="Times New Roman"/>
        </w:rPr>
        <w:t xml:space="preserve">à bien </w:t>
      </w:r>
      <w:r w:rsidRPr="005B1FB9">
        <w:rPr>
          <w:rFonts w:ascii="Times New Roman" w:hAnsi="Times New Roman" w:cs="Times New Roman"/>
        </w:rPr>
        <w:t>ce</w:t>
      </w:r>
      <w:r w:rsidR="001B479F" w:rsidRPr="005B1FB9">
        <w:rPr>
          <w:rFonts w:ascii="Times New Roman" w:hAnsi="Times New Roman" w:cs="Times New Roman"/>
        </w:rPr>
        <w:t>tte gestion des fournisseurs. Effectivement, une suite bureautique et des serveurs de partage de documents ne suffisent pas pour garantir une qualité optimale.</w:t>
      </w:r>
    </w:p>
    <w:p w14:paraId="46CB104E" w14:textId="77777777" w:rsidR="00944E5A" w:rsidRPr="005B1FB9" w:rsidRDefault="00944E5A" w:rsidP="004A09E6">
      <w:pPr>
        <w:ind w:firstLine="720"/>
        <w:rPr>
          <w:rFonts w:ascii="Times New Roman" w:hAnsi="Times New Roman" w:cs="Times New Roman"/>
        </w:rPr>
      </w:pPr>
    </w:p>
    <w:p w14:paraId="773D5321" w14:textId="4DC3F3E6" w:rsidR="00944E5A" w:rsidRPr="005B1FB9" w:rsidRDefault="00944E5A" w:rsidP="00944E5A">
      <w:pPr>
        <w:pStyle w:val="Titre3"/>
        <w:rPr>
          <w:rFonts w:ascii="Times New Roman" w:hAnsi="Times New Roman" w:cs="Times New Roman"/>
        </w:rPr>
      </w:pPr>
      <w:r w:rsidRPr="005B1FB9">
        <w:rPr>
          <w:rFonts w:ascii="Times New Roman" w:hAnsi="Times New Roman" w:cs="Times New Roman"/>
        </w:rPr>
        <w:t>Les différents comités</w:t>
      </w:r>
    </w:p>
    <w:p w14:paraId="2ABD092F" w14:textId="77777777" w:rsidR="008F5FC0" w:rsidRPr="005B1FB9" w:rsidRDefault="008F5FC0" w:rsidP="001B479F">
      <w:pPr>
        <w:ind w:firstLine="567"/>
        <w:rPr>
          <w:rFonts w:ascii="Times New Roman" w:hAnsi="Times New Roman" w:cs="Times New Roman"/>
        </w:rPr>
      </w:pPr>
      <w:r w:rsidRPr="005B1FB9">
        <w:rPr>
          <w:rFonts w:ascii="Times New Roman" w:hAnsi="Times New Roman" w:cs="Times New Roman"/>
        </w:rPr>
        <w:t>Pour mener à bien ce projet, quelques comités devront être formés et se réunir tout au long de l’analyse et de la conception. Les différents comités à former et qui devront se réunir tout au long de ce projet sont les suivants :</w:t>
      </w:r>
    </w:p>
    <w:p w14:paraId="311615C2" w14:textId="773FC9C8" w:rsidR="008F5FC0" w:rsidRPr="005B1FB9" w:rsidRDefault="008F5FC0" w:rsidP="0016515D">
      <w:pPr>
        <w:pStyle w:val="Paragraphedeliste"/>
        <w:numPr>
          <w:ilvl w:val="0"/>
          <w:numId w:val="6"/>
        </w:numPr>
        <w:jc w:val="both"/>
        <w:rPr>
          <w:rFonts w:ascii="Times New Roman" w:hAnsi="Times New Roman" w:cs="Times New Roman"/>
        </w:rPr>
      </w:pPr>
      <w:r w:rsidRPr="005B1FB9">
        <w:rPr>
          <w:rStyle w:val="Accentuation"/>
          <w:rFonts w:ascii="Times New Roman" w:hAnsi="Times New Roman" w:cs="Times New Roman"/>
        </w:rPr>
        <w:t>Le comité de pilotage</w:t>
      </w:r>
      <w:r w:rsidRPr="005B1FB9">
        <w:rPr>
          <w:rFonts w:ascii="Times New Roman" w:hAnsi="Times New Roman" w:cs="Times New Roman"/>
        </w:rPr>
        <w:t> : Celui-ci comprend un représentant de la MOA (</w:t>
      </w:r>
      <w:r w:rsidR="00A87DD4" w:rsidRPr="005B1FB9">
        <w:rPr>
          <w:rFonts w:ascii="Times New Roman" w:hAnsi="Times New Roman" w:cs="Times New Roman"/>
        </w:rPr>
        <w:t>Chargé d’affaire</w:t>
      </w:r>
      <w:r w:rsidRPr="005B1FB9">
        <w:rPr>
          <w:rFonts w:ascii="Times New Roman" w:hAnsi="Times New Roman" w:cs="Times New Roman"/>
        </w:rPr>
        <w:t xml:space="preserve">), la MOE (membre </w:t>
      </w:r>
      <w:r w:rsidR="00A87DD4" w:rsidRPr="005B1FB9">
        <w:rPr>
          <w:rFonts w:ascii="Times New Roman" w:hAnsi="Times New Roman" w:cs="Times New Roman"/>
        </w:rPr>
        <w:t>du département de développement</w:t>
      </w:r>
      <w:r w:rsidRPr="005B1FB9">
        <w:rPr>
          <w:rFonts w:ascii="Times New Roman" w:hAnsi="Times New Roman" w:cs="Times New Roman"/>
        </w:rPr>
        <w:t>)</w:t>
      </w:r>
      <w:r w:rsidR="00924965" w:rsidRPr="005B1FB9">
        <w:rPr>
          <w:rFonts w:ascii="Times New Roman" w:hAnsi="Times New Roman" w:cs="Times New Roman"/>
        </w:rPr>
        <w:t xml:space="preserve"> puis un membre du back-office</w:t>
      </w:r>
      <w:r w:rsidRPr="005B1FB9">
        <w:rPr>
          <w:rFonts w:ascii="Times New Roman" w:hAnsi="Times New Roman" w:cs="Times New Roman"/>
        </w:rPr>
        <w:t>. Ce comité nous p</w:t>
      </w:r>
      <w:r w:rsidR="00586EE1" w:rsidRPr="005B1FB9">
        <w:rPr>
          <w:rFonts w:ascii="Times New Roman" w:hAnsi="Times New Roman" w:cs="Times New Roman"/>
        </w:rPr>
        <w:t xml:space="preserve">ermettra de nous assurer que le chargé d’affaire </w:t>
      </w:r>
      <w:r w:rsidRPr="005B1FB9">
        <w:rPr>
          <w:rFonts w:ascii="Times New Roman" w:hAnsi="Times New Roman" w:cs="Times New Roman"/>
        </w:rPr>
        <w:t xml:space="preserve">est en accord avec notre travail réalisé au cours de différents jalons. Nous avons pris la décision d’inviter un </w:t>
      </w:r>
      <w:r w:rsidR="005706D0" w:rsidRPr="005B1FB9">
        <w:rPr>
          <w:rFonts w:ascii="Times New Roman" w:hAnsi="Times New Roman" w:cs="Times New Roman"/>
        </w:rPr>
        <w:t xml:space="preserve">membre du back-office </w:t>
      </w:r>
      <w:r w:rsidRPr="005B1FB9">
        <w:rPr>
          <w:rFonts w:ascii="Times New Roman" w:hAnsi="Times New Roman" w:cs="Times New Roman"/>
        </w:rPr>
        <w:t xml:space="preserve">à chacun des comités de pilotage. Cela nous permettra de nous assurer, lors des passages des différents jalons, que </w:t>
      </w:r>
      <w:r w:rsidR="005706D0" w:rsidRPr="005B1FB9">
        <w:rPr>
          <w:rFonts w:ascii="Times New Roman" w:hAnsi="Times New Roman" w:cs="Times New Roman"/>
        </w:rPr>
        <w:t>le chargé d’affaire et le back office soient en accord</w:t>
      </w:r>
      <w:r w:rsidR="00F94FAB" w:rsidRPr="005B1FB9">
        <w:rPr>
          <w:rFonts w:ascii="Times New Roman" w:hAnsi="Times New Roman" w:cs="Times New Roman"/>
        </w:rPr>
        <w:t xml:space="preserve"> puisqu’ils travaillent ensemble</w:t>
      </w:r>
      <w:r w:rsidRPr="005B1FB9">
        <w:rPr>
          <w:rFonts w:ascii="Times New Roman" w:hAnsi="Times New Roman" w:cs="Times New Roman"/>
        </w:rPr>
        <w:t>.</w:t>
      </w:r>
    </w:p>
    <w:p w14:paraId="374D8A78" w14:textId="77777777" w:rsidR="008F5FC0" w:rsidRPr="005B1FB9" w:rsidRDefault="008F5FC0" w:rsidP="008F5FC0">
      <w:pPr>
        <w:pStyle w:val="Paragraphedeliste"/>
        <w:ind w:left="927"/>
        <w:rPr>
          <w:rFonts w:ascii="Times New Roman" w:hAnsi="Times New Roman" w:cs="Times New Roman"/>
        </w:rPr>
      </w:pPr>
    </w:p>
    <w:p w14:paraId="34C5F303" w14:textId="5E280631"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t xml:space="preserve">Le comité technique : </w:t>
      </w:r>
      <w:r w:rsidRPr="005B1FB9">
        <w:rPr>
          <w:rFonts w:ascii="Times New Roman" w:hAnsi="Times New Roman" w:cs="Times New Roman"/>
        </w:rPr>
        <w:t>Ce</w:t>
      </w:r>
      <w:r w:rsidR="004E36B4" w:rsidRPr="005B1FB9">
        <w:rPr>
          <w:rFonts w:ascii="Times New Roman" w:hAnsi="Times New Roman" w:cs="Times New Roman"/>
        </w:rPr>
        <w:t>lui-ci comprend la MOE (nous), responsable de la DSI,</w:t>
      </w:r>
      <w:r w:rsidRPr="005B1FB9">
        <w:rPr>
          <w:rFonts w:ascii="Times New Roman" w:hAnsi="Times New Roman" w:cs="Times New Roman"/>
        </w:rPr>
        <w:t xml:space="preserve"> le représentant des utilisateurs</w:t>
      </w:r>
      <w:r w:rsidR="002C0650" w:rsidRPr="005B1FB9">
        <w:rPr>
          <w:rFonts w:ascii="Times New Roman" w:hAnsi="Times New Roman" w:cs="Times New Roman"/>
        </w:rPr>
        <w:t xml:space="preserve"> (Chargé d’affaire)</w:t>
      </w:r>
      <w:r w:rsidRPr="005B1FB9">
        <w:rPr>
          <w:rFonts w:ascii="Times New Roman" w:hAnsi="Times New Roman" w:cs="Times New Roman"/>
        </w:rPr>
        <w:t>. Ce comité se réunira plusieurs fois entre les jalons. Il nous permettra de discuter avec le représentant des utilisateurs si l’avancement du projet correspond bien à leur attente.</w:t>
      </w:r>
    </w:p>
    <w:p w14:paraId="290896A1" w14:textId="77777777" w:rsidR="008F5FC0" w:rsidRPr="005B1FB9" w:rsidRDefault="008F5FC0" w:rsidP="008F5FC0">
      <w:pPr>
        <w:pStyle w:val="Paragraphedeliste"/>
        <w:ind w:left="927"/>
        <w:rPr>
          <w:rFonts w:ascii="Times New Roman" w:hAnsi="Times New Roman" w:cs="Times New Roman"/>
          <w:i/>
          <w:iCs/>
        </w:rPr>
      </w:pPr>
    </w:p>
    <w:p w14:paraId="5760B730" w14:textId="11A94A1A"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t xml:space="preserve">Le comité d’utilisateur : </w:t>
      </w:r>
      <w:r w:rsidRPr="005B1FB9">
        <w:rPr>
          <w:rFonts w:ascii="Times New Roman" w:hAnsi="Times New Roman" w:cs="Times New Roman"/>
        </w:rPr>
        <w:t>Ce comité regroupe les différents utilisateurs du système d’information et le représentant des utilisateurs</w:t>
      </w:r>
      <w:r w:rsidR="004E36B4" w:rsidRPr="005B1FB9">
        <w:rPr>
          <w:rFonts w:ascii="Times New Roman" w:hAnsi="Times New Roman" w:cs="Times New Roman"/>
        </w:rPr>
        <w:t xml:space="preserve"> (Charge d’affaire et back-office)</w:t>
      </w:r>
      <w:r w:rsidRPr="005B1FB9">
        <w:rPr>
          <w:rFonts w:ascii="Times New Roman" w:hAnsi="Times New Roman" w:cs="Times New Roman"/>
        </w:rPr>
        <w:t>. Le comité d’utilisateur se réunira au début du projet et à la fin. Dans le premier cas, cela nous permettra d’isoler les attentes des utilisateurs. La deuxième réunion sera une présentation du nouvel outil.</w:t>
      </w:r>
    </w:p>
    <w:p w14:paraId="647D0A20" w14:textId="77777777" w:rsidR="0085505F" w:rsidRPr="005B1FB9" w:rsidRDefault="0085505F" w:rsidP="0085505F">
      <w:pPr>
        <w:ind w:firstLine="567"/>
        <w:rPr>
          <w:rFonts w:ascii="Times New Roman" w:hAnsi="Times New Roman" w:cs="Times New Roman"/>
        </w:rPr>
      </w:pPr>
      <w:r w:rsidRPr="005B1FB9">
        <w:rPr>
          <w:rFonts w:ascii="Times New Roman" w:hAnsi="Times New Roman" w:cs="Times New Roman"/>
        </w:rPr>
        <w:t>Pour la suite du projet, nous posons l’hypothèse que ces réunions seront toutes validées durant l’avancement du projet.</w:t>
      </w:r>
    </w:p>
    <w:p w14:paraId="1BDD5010" w14:textId="77777777" w:rsidR="00944E5A" w:rsidRPr="005B1FB9" w:rsidRDefault="00944E5A" w:rsidP="0085505F">
      <w:pPr>
        <w:ind w:firstLine="567"/>
        <w:rPr>
          <w:rFonts w:ascii="Times New Roman" w:hAnsi="Times New Roman" w:cs="Times New Roman"/>
        </w:rPr>
      </w:pPr>
    </w:p>
    <w:p w14:paraId="593BC18C" w14:textId="747CDB98" w:rsidR="0085505F" w:rsidRPr="005B1FB9" w:rsidRDefault="00944E5A" w:rsidP="00944E5A">
      <w:pPr>
        <w:pStyle w:val="Titre3"/>
        <w:rPr>
          <w:rFonts w:ascii="Times New Roman" w:hAnsi="Times New Roman" w:cs="Times New Roman"/>
        </w:rPr>
      </w:pPr>
      <w:r w:rsidRPr="005B1FB9">
        <w:rPr>
          <w:rFonts w:ascii="Times New Roman" w:hAnsi="Times New Roman" w:cs="Times New Roman"/>
        </w:rPr>
        <w:t>Les différents points à améliorer</w:t>
      </w:r>
    </w:p>
    <w:p w14:paraId="2778A74C"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Procédures écrites manquantes pour la gestion des fournisseurs.</w:t>
      </w:r>
    </w:p>
    <w:p w14:paraId="5AB6E35A"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Outils hétérogènes et non intégrés utilisés dans cette gestion.</w:t>
      </w:r>
    </w:p>
    <w:p w14:paraId="353CDE3F" w14:textId="2165D5D5"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 xml:space="preserve">Les relations des fournisseurs avec leurs contrats ne sont pas </w:t>
      </w:r>
      <w:proofErr w:type="gramStart"/>
      <w:r w:rsidRPr="005B1FB9">
        <w:rPr>
          <w:rFonts w:ascii="Times New Roman" w:hAnsi="Times New Roman" w:cs="Times New Roman"/>
        </w:rPr>
        <w:t>complet</w:t>
      </w:r>
      <w:proofErr w:type="gramEnd"/>
      <w:r w:rsidRPr="005B1FB9">
        <w:rPr>
          <w:rFonts w:ascii="Times New Roman" w:hAnsi="Times New Roman" w:cs="Times New Roman"/>
        </w:rPr>
        <w:t>.</w:t>
      </w:r>
    </w:p>
    <w:p w14:paraId="7B26D599"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La négociation financière avec les fournisseurs n’est pas centralisée, il n’y a pas de politique de sous-traitance définie.</w:t>
      </w:r>
    </w:p>
    <w:p w14:paraId="7102CD11" w14:textId="77777777" w:rsidR="00944E5A" w:rsidRPr="005B1FB9" w:rsidRDefault="00944E5A" w:rsidP="00944E5A">
      <w:pPr>
        <w:pStyle w:val="Paragraphedeliste"/>
        <w:rPr>
          <w:rFonts w:ascii="Times New Roman" w:hAnsi="Times New Roman" w:cs="Times New Roman"/>
        </w:rPr>
      </w:pPr>
    </w:p>
    <w:p w14:paraId="532397CE" w14:textId="5AC920F9" w:rsidR="00944E5A" w:rsidRPr="005B1FB9" w:rsidRDefault="00944E5A" w:rsidP="00944E5A">
      <w:pPr>
        <w:pStyle w:val="Titre3"/>
        <w:rPr>
          <w:rFonts w:ascii="Times New Roman" w:hAnsi="Times New Roman" w:cs="Times New Roman"/>
        </w:rPr>
      </w:pPr>
      <w:r w:rsidRPr="005B1FB9">
        <w:rPr>
          <w:rFonts w:ascii="Times New Roman" w:hAnsi="Times New Roman" w:cs="Times New Roman"/>
        </w:rPr>
        <w:t>Objectifs</w:t>
      </w:r>
    </w:p>
    <w:p w14:paraId="0FE6C34A" w14:textId="77777777" w:rsidR="00944E5A" w:rsidRPr="005B1FB9" w:rsidRDefault="00944E5A" w:rsidP="00944E5A">
      <w:pPr>
        <w:ind w:firstLine="360"/>
        <w:rPr>
          <w:rFonts w:ascii="Times New Roman" w:hAnsi="Times New Roman" w:cs="Times New Roman"/>
        </w:rPr>
      </w:pPr>
      <w:r w:rsidRPr="005B1FB9">
        <w:rPr>
          <w:rFonts w:ascii="Times New Roman" w:hAnsi="Times New Roman" w:cs="Times New Roman"/>
        </w:rPr>
        <w:t>Apporter de la rigueur à l’activité de gestion des fournisseurs :</w:t>
      </w:r>
    </w:p>
    <w:p w14:paraId="22DE9FCA"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Améliorer la recherche d’un fournisseur de prestations de services</w:t>
      </w:r>
    </w:p>
    <w:p w14:paraId="51A4BACF"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Etablir un contrat type avec les fournisseurs</w:t>
      </w:r>
    </w:p>
    <w:p w14:paraId="379F7A68"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Mettre en place un suivi des contrats et des fournisseurs</w:t>
      </w:r>
    </w:p>
    <w:p w14:paraId="6F82CAA6" w14:textId="7E995D42" w:rsidR="00F12D92"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Instaurer une BDD pour archiver les contrats</w:t>
      </w:r>
    </w:p>
    <w:p w14:paraId="28E39D35" w14:textId="77777777" w:rsidR="005B1FB9" w:rsidRPr="005B1FB9" w:rsidRDefault="005B1FB9" w:rsidP="005B1FB9">
      <w:pPr>
        <w:pStyle w:val="Paragraphedeliste"/>
        <w:rPr>
          <w:rFonts w:ascii="Times New Roman" w:hAnsi="Times New Roman" w:cs="Times New Roman"/>
        </w:rPr>
      </w:pPr>
    </w:p>
    <w:p w14:paraId="07DB483B" w14:textId="410000F8" w:rsidR="00F12D92" w:rsidRPr="005B1FB9" w:rsidRDefault="0019740E" w:rsidP="00F12D92">
      <w:pPr>
        <w:pStyle w:val="Titre2"/>
        <w:rPr>
          <w:rFonts w:ascii="Times New Roman" w:hAnsi="Times New Roman" w:cs="Times New Roman"/>
          <w:color w:val="9CC7E3"/>
        </w:rPr>
      </w:pPr>
      <w:r>
        <w:rPr>
          <w:rFonts w:ascii="Times New Roman" w:hAnsi="Times New Roman" w:cs="Times New Roman"/>
          <w:color w:val="9CC7E3"/>
        </w:rPr>
        <w:t>Diagramme d’activite - R</w:t>
      </w:r>
      <w:r w:rsidR="00F12D92" w:rsidRPr="005B1FB9">
        <w:rPr>
          <w:rFonts w:ascii="Times New Roman" w:hAnsi="Times New Roman" w:cs="Times New Roman"/>
          <w:color w:val="9CC7E3"/>
        </w:rPr>
        <w:t>eprésentation du processus de travail BNK</w:t>
      </w:r>
    </w:p>
    <w:p w14:paraId="73C6295F" w14:textId="77B51167" w:rsidR="00813FCD" w:rsidRPr="005B1FB9" w:rsidRDefault="00813FCD" w:rsidP="00813FCD">
      <w:pPr>
        <w:ind w:firstLine="576"/>
        <w:rPr>
          <w:rFonts w:ascii="Times New Roman" w:hAnsi="Times New Roman" w:cs="Times New Roman"/>
        </w:rPr>
      </w:pPr>
      <w:r w:rsidRPr="005B1FB9">
        <w:rPr>
          <w:rFonts w:ascii="Times New Roman" w:hAnsi="Times New Roman" w:cs="Times New Roman"/>
        </w:rPr>
        <w:t xml:space="preserve">Avant de commencer la conception d’un nouveau système d’information (le SI), il est très important pour nous de connaître le fonctionnement de l’entreprise. En effet, c’est de cette manière que nous pourrons connaître les réels besoins de </w:t>
      </w:r>
      <w:r w:rsidR="0053192C" w:rsidRPr="005B1FB9">
        <w:rPr>
          <w:rFonts w:ascii="Times New Roman" w:hAnsi="Times New Roman" w:cs="Times New Roman"/>
        </w:rPr>
        <w:t>BNK</w:t>
      </w:r>
      <w:r w:rsidRPr="005B1FB9">
        <w:rPr>
          <w:rFonts w:ascii="Times New Roman" w:hAnsi="Times New Roman" w:cs="Times New Roman"/>
        </w:rPr>
        <w:t xml:space="preserve">. Nous avons divisé la couverture fonctionnelle du SI actuel en </w:t>
      </w:r>
      <w:r w:rsidR="0053192C" w:rsidRPr="005B1FB9">
        <w:rPr>
          <w:rFonts w:ascii="Times New Roman" w:hAnsi="Times New Roman" w:cs="Times New Roman"/>
        </w:rPr>
        <w:t>2</w:t>
      </w:r>
      <w:r w:rsidRPr="005B1FB9">
        <w:rPr>
          <w:rFonts w:ascii="Times New Roman" w:hAnsi="Times New Roman" w:cs="Times New Roman"/>
        </w:rPr>
        <w:t xml:space="preserve"> parties. La gestion </w:t>
      </w:r>
      <w:r w:rsidR="0053192C" w:rsidRPr="005B1FB9">
        <w:rPr>
          <w:rFonts w:ascii="Times New Roman" w:hAnsi="Times New Roman" w:cs="Times New Roman"/>
        </w:rPr>
        <w:t>des demandes de clients puis la gestion des contrats entre les clients et les fournisseurs.</w:t>
      </w:r>
    </w:p>
    <w:p w14:paraId="415BF9EE" w14:textId="77777777" w:rsidR="00797EB7" w:rsidRPr="005B1FB9" w:rsidRDefault="00797EB7" w:rsidP="00813FCD">
      <w:pPr>
        <w:ind w:firstLine="576"/>
        <w:rPr>
          <w:rFonts w:ascii="Times New Roman" w:hAnsi="Times New Roman" w:cs="Times New Roman"/>
        </w:rPr>
      </w:pPr>
    </w:p>
    <w:p w14:paraId="009003A5" w14:textId="77777777" w:rsidR="00797EB7" w:rsidRPr="005B1FB9" w:rsidRDefault="00797EB7" w:rsidP="00813FCD">
      <w:pPr>
        <w:ind w:firstLine="576"/>
        <w:rPr>
          <w:rFonts w:ascii="Times New Roman" w:hAnsi="Times New Roman" w:cs="Times New Roman"/>
        </w:rPr>
      </w:pPr>
    </w:p>
    <w:p w14:paraId="2FE87ECD" w14:textId="77777777" w:rsidR="00797EB7" w:rsidRPr="005B1FB9" w:rsidRDefault="00797EB7" w:rsidP="00813FCD">
      <w:pPr>
        <w:ind w:firstLine="576"/>
        <w:rPr>
          <w:rFonts w:ascii="Times New Roman" w:hAnsi="Times New Roman" w:cs="Times New Roman"/>
        </w:rPr>
      </w:pPr>
    </w:p>
    <w:p w14:paraId="0555383F" w14:textId="77777777" w:rsidR="00797EB7" w:rsidRDefault="00797EB7" w:rsidP="00813FCD">
      <w:pPr>
        <w:ind w:firstLine="576"/>
        <w:rPr>
          <w:rFonts w:ascii="Times New Roman" w:hAnsi="Times New Roman" w:cs="Times New Roman"/>
        </w:rPr>
      </w:pPr>
    </w:p>
    <w:p w14:paraId="3861B001" w14:textId="77777777" w:rsidR="005B1FB9" w:rsidRPr="005B1FB9" w:rsidRDefault="005B1FB9" w:rsidP="00813FCD">
      <w:pPr>
        <w:ind w:firstLine="576"/>
        <w:rPr>
          <w:rFonts w:ascii="Times New Roman" w:hAnsi="Times New Roman" w:cs="Times New Roman"/>
        </w:rPr>
      </w:pPr>
    </w:p>
    <w:p w14:paraId="0AE85BF2" w14:textId="0F1C0798" w:rsidR="00797EB7" w:rsidRPr="005B1FB9" w:rsidRDefault="00797EB7" w:rsidP="00797EB7">
      <w:pPr>
        <w:pStyle w:val="Titre3"/>
        <w:rPr>
          <w:rFonts w:ascii="Times New Roman" w:hAnsi="Times New Roman" w:cs="Times New Roman"/>
        </w:rPr>
      </w:pPr>
      <w:r w:rsidRPr="005B1FB9">
        <w:rPr>
          <w:rFonts w:ascii="Times New Roman" w:hAnsi="Times New Roman" w:cs="Times New Roman"/>
        </w:rPr>
        <w:lastRenderedPageBreak/>
        <w:t>Gestion des demandes de clients</w:t>
      </w:r>
    </w:p>
    <w:p w14:paraId="430C4ADB" w14:textId="50FB1514" w:rsidR="00CD4382" w:rsidRPr="00CD4382" w:rsidRDefault="00CD4382" w:rsidP="00CD4382">
      <w:pPr>
        <w:ind w:firstLine="720"/>
      </w:pPr>
      <w:r>
        <w:rPr>
          <w:noProof/>
        </w:rPr>
        <w:drawing>
          <wp:anchor distT="0" distB="0" distL="114300" distR="114300" simplePos="0" relativeHeight="251666432" behindDoc="0" locked="0" layoutInCell="1" allowOverlap="1" wp14:anchorId="06D63BAE" wp14:editId="6A483CFC">
            <wp:simplePos x="0" y="0"/>
            <wp:positionH relativeFrom="column">
              <wp:posOffset>0</wp:posOffset>
            </wp:positionH>
            <wp:positionV relativeFrom="paragraph">
              <wp:posOffset>725170</wp:posOffset>
            </wp:positionV>
            <wp:extent cx="5943600" cy="4424680"/>
            <wp:effectExtent l="0" t="0" r="0" b="0"/>
            <wp:wrapSquare wrapText="bothSides"/>
            <wp:docPr id="8" name="Image 8" descr="Macintosh HD:Users:jean-michelly:Projets:Activite_Demande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Activite_DemandeClie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246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B1FB9" w:rsidRPr="007B24EF">
        <w:rPr>
          <w:rFonts w:cs="Times New Roman"/>
        </w:rPr>
        <w:t xml:space="preserve">Pour ce premier diagramme, nous nous sommes penchés sur l’étude </w:t>
      </w:r>
      <w:r w:rsidR="005B1FB9">
        <w:rPr>
          <w:rFonts w:cs="Times New Roman"/>
        </w:rPr>
        <w:t xml:space="preserve">des demandes des clients </w:t>
      </w:r>
      <w:r>
        <w:rPr>
          <w:rFonts w:cs="Times New Roman"/>
        </w:rPr>
        <w:t>dans l’entreprise actuellement pour améliorer la recherche d’un fournisseur de prestations de services.</w:t>
      </w:r>
    </w:p>
    <w:p w14:paraId="5C9BA0F7" w14:textId="6C42ED03" w:rsidR="00CD4382" w:rsidRDefault="00CD4382" w:rsidP="00CD4382">
      <w:pPr>
        <w:pStyle w:val="Titre3"/>
      </w:pPr>
      <w:r>
        <w:br w:type="column"/>
      </w:r>
      <w:r>
        <w:rPr>
          <w:noProof/>
        </w:rPr>
        <w:lastRenderedPageBreak/>
        <w:drawing>
          <wp:anchor distT="0" distB="0" distL="114300" distR="114300" simplePos="0" relativeHeight="251667456" behindDoc="0" locked="0" layoutInCell="1" allowOverlap="1" wp14:anchorId="5A7F8260" wp14:editId="5E8B87CB">
            <wp:simplePos x="0" y="0"/>
            <wp:positionH relativeFrom="column">
              <wp:posOffset>0</wp:posOffset>
            </wp:positionH>
            <wp:positionV relativeFrom="paragraph">
              <wp:posOffset>457200</wp:posOffset>
            </wp:positionV>
            <wp:extent cx="5969000" cy="5702300"/>
            <wp:effectExtent l="0" t="0" r="0" b="12700"/>
            <wp:wrapSquare wrapText="bothSides"/>
            <wp:docPr id="13" name="Image 13" descr="Macintosh HD:Users:jean-michelly:Projets:Activite_Gestion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Activite_GestionContra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9000" cy="5702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 contrats</w:t>
      </w:r>
    </w:p>
    <w:p w14:paraId="7058816F" w14:textId="77777777" w:rsidR="00CD4382" w:rsidRPr="00CD4382" w:rsidRDefault="00CD4382" w:rsidP="00CD4382"/>
    <w:p w14:paraId="29E572C1" w14:textId="77777777" w:rsidR="00CD4382" w:rsidRPr="00CD4382" w:rsidRDefault="00CD4382" w:rsidP="00CD4382"/>
    <w:p w14:paraId="294214F0" w14:textId="51B53EE6" w:rsidR="002D0F9F" w:rsidRDefault="002D0F9F" w:rsidP="00CD4382"/>
    <w:p w14:paraId="313AE329" w14:textId="77777777" w:rsidR="002D0F9F" w:rsidRDefault="002D0F9F" w:rsidP="00CD4382"/>
    <w:p w14:paraId="3B295B0F" w14:textId="77777777" w:rsidR="002D0F9F" w:rsidRDefault="002D0F9F" w:rsidP="00CD4382"/>
    <w:p w14:paraId="357191A5" w14:textId="12C5C335" w:rsidR="00CD4382" w:rsidRPr="002D0F9F" w:rsidRDefault="002D0F9F" w:rsidP="002D0F9F">
      <w:pPr>
        <w:pStyle w:val="Titre2"/>
        <w:rPr>
          <w:color w:val="9CC7E3"/>
        </w:rPr>
      </w:pPr>
      <w:r>
        <w:rPr>
          <w:color w:val="9CC7E3"/>
        </w:rPr>
        <w:lastRenderedPageBreak/>
        <w:t xml:space="preserve">Diagramme des cas d’utilisation - </w:t>
      </w:r>
      <w:r w:rsidRPr="002D0F9F">
        <w:rPr>
          <w:color w:val="9CC7E3"/>
        </w:rPr>
        <w:t>Fonctionnalités proposées pour la gestion des fournisseurs</w:t>
      </w:r>
    </w:p>
    <w:p w14:paraId="0BBADB52" w14:textId="73F068DE" w:rsidR="00CD4382" w:rsidRDefault="00013335" w:rsidP="003E4A39">
      <w:pPr>
        <w:pStyle w:val="Titre3"/>
      </w:pPr>
      <w:r>
        <w:rPr>
          <w:noProof/>
        </w:rPr>
        <w:drawing>
          <wp:anchor distT="0" distB="0" distL="114300" distR="114300" simplePos="0" relativeHeight="251668480" behindDoc="0" locked="0" layoutInCell="1" allowOverlap="1" wp14:anchorId="2026AAC2" wp14:editId="68F3FA57">
            <wp:simplePos x="0" y="0"/>
            <wp:positionH relativeFrom="column">
              <wp:posOffset>0</wp:posOffset>
            </wp:positionH>
            <wp:positionV relativeFrom="paragraph">
              <wp:posOffset>560070</wp:posOffset>
            </wp:positionV>
            <wp:extent cx="5969000" cy="4356100"/>
            <wp:effectExtent l="0" t="0" r="0" b="12700"/>
            <wp:wrapSquare wrapText="bothSides"/>
            <wp:docPr id="9" name="Image 9" descr="Macintosh HD:Users:jean-michelly:Projets:Diagrammes cas d'utilisation:CU_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DemandesClien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9000" cy="4356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E4A39">
        <w:t>Gestion des demandes des clients</w:t>
      </w:r>
    </w:p>
    <w:p w14:paraId="08D26AB8" w14:textId="5DADE9D5" w:rsidR="00F12D92" w:rsidRDefault="00F12D92" w:rsidP="00CD4382">
      <w:pPr>
        <w:jc w:val="center"/>
      </w:pPr>
    </w:p>
    <w:p w14:paraId="6B97ED90" w14:textId="72D7D8CF" w:rsidR="003E4A39" w:rsidRDefault="00013335" w:rsidP="00013335">
      <w:pPr>
        <w:pStyle w:val="Titre3"/>
      </w:pPr>
      <w:r>
        <w:br w:type="column"/>
      </w:r>
      <w:r>
        <w:lastRenderedPageBreak/>
        <w:t>Gestion de la recherche des fournisseurs</w:t>
      </w:r>
    </w:p>
    <w:p w14:paraId="1DD453A1" w14:textId="6E754C3B" w:rsidR="00013335" w:rsidRDefault="008B4F6E" w:rsidP="00013335">
      <w:r>
        <w:rPr>
          <w:noProof/>
        </w:rPr>
        <w:drawing>
          <wp:anchor distT="0" distB="0" distL="114300" distR="114300" simplePos="0" relativeHeight="251678720" behindDoc="0" locked="0" layoutInCell="1" allowOverlap="1" wp14:anchorId="284A33DC" wp14:editId="24FA7596">
            <wp:simplePos x="0" y="0"/>
            <wp:positionH relativeFrom="column">
              <wp:posOffset>0</wp:posOffset>
            </wp:positionH>
            <wp:positionV relativeFrom="paragraph">
              <wp:posOffset>116840</wp:posOffset>
            </wp:positionV>
            <wp:extent cx="5969000" cy="4362450"/>
            <wp:effectExtent l="0" t="0" r="0" b="6350"/>
            <wp:wrapSquare wrapText="bothSides"/>
            <wp:docPr id="23" name="Image 23" descr="Macintosh HD:Users:jean-michelly:Projets:Diagrammes cas d'utilisation:CU_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RechercheFournisse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000" cy="43624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990527" w14:textId="77777777" w:rsidR="00013335" w:rsidRDefault="00013335" w:rsidP="00013335"/>
    <w:p w14:paraId="0A6795D1" w14:textId="5299B9AF" w:rsidR="00013335" w:rsidRDefault="00013335" w:rsidP="00013335"/>
    <w:p w14:paraId="42EB3516" w14:textId="41C967F4" w:rsidR="00013335" w:rsidRDefault="00013335" w:rsidP="00013335"/>
    <w:p w14:paraId="546075BE" w14:textId="77777777" w:rsidR="00013335" w:rsidRDefault="00013335" w:rsidP="00013335"/>
    <w:p w14:paraId="1391D151" w14:textId="77777777" w:rsidR="00013335" w:rsidRDefault="00013335" w:rsidP="00013335"/>
    <w:p w14:paraId="5C17DB5A" w14:textId="77777777" w:rsidR="00013335" w:rsidRDefault="00013335" w:rsidP="00013335"/>
    <w:p w14:paraId="1A46FE1D" w14:textId="77777777" w:rsidR="00013335" w:rsidRDefault="00013335" w:rsidP="00013335"/>
    <w:p w14:paraId="308F6006" w14:textId="77777777" w:rsidR="00013335" w:rsidRDefault="00013335" w:rsidP="00013335"/>
    <w:p w14:paraId="07639695" w14:textId="77777777" w:rsidR="00013335" w:rsidRDefault="00013335" w:rsidP="00013335"/>
    <w:p w14:paraId="5836B1E6" w14:textId="60F42545" w:rsidR="00013335" w:rsidRDefault="00013335" w:rsidP="00013335"/>
    <w:p w14:paraId="5DA56B0B" w14:textId="32F28F4E" w:rsidR="00013335" w:rsidRDefault="00013335" w:rsidP="00013335">
      <w:pPr>
        <w:pStyle w:val="Titre3"/>
      </w:pPr>
      <w:r>
        <w:rPr>
          <w:noProof/>
        </w:rPr>
        <w:lastRenderedPageBreak/>
        <w:drawing>
          <wp:anchor distT="0" distB="0" distL="114300" distR="114300" simplePos="0" relativeHeight="251670528" behindDoc="0" locked="0" layoutInCell="1" allowOverlap="1" wp14:anchorId="5C746295" wp14:editId="1E7067AC">
            <wp:simplePos x="0" y="0"/>
            <wp:positionH relativeFrom="column">
              <wp:posOffset>0</wp:posOffset>
            </wp:positionH>
            <wp:positionV relativeFrom="paragraph">
              <wp:posOffset>342900</wp:posOffset>
            </wp:positionV>
            <wp:extent cx="5969000" cy="6419850"/>
            <wp:effectExtent l="0" t="0" r="0" b="6350"/>
            <wp:wrapSquare wrapText="bothSides"/>
            <wp:docPr id="18" name="Image 18" descr="Macintosh HD:Users:jean-michelly:Projets:Diagrammes cas d'utilisation:CU_GestionCont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s cas d'utilisation:CU_GestionContra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9000" cy="64198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 contrats</w:t>
      </w:r>
    </w:p>
    <w:p w14:paraId="136A8A63" w14:textId="7C3D32F7" w:rsidR="00B47685" w:rsidRDefault="00013335" w:rsidP="00013335">
      <w:pPr>
        <w:pStyle w:val="Titre2"/>
        <w:rPr>
          <w:color w:val="9CC7E3"/>
        </w:rPr>
      </w:pPr>
      <w:r w:rsidRPr="00013335">
        <w:rPr>
          <w:color w:val="9CC7E3"/>
        </w:rPr>
        <w:br w:type="column"/>
      </w:r>
      <w:r w:rsidRPr="00013335">
        <w:rPr>
          <w:color w:val="9CC7E3"/>
        </w:rPr>
        <w:lastRenderedPageBreak/>
        <w:t>Diagramme de séquence – Mise en œuvre des fonctionnalités</w:t>
      </w:r>
    </w:p>
    <w:p w14:paraId="3B5710A0" w14:textId="503720D9" w:rsidR="005E610D" w:rsidRPr="00AA1397" w:rsidRDefault="005E610D" w:rsidP="00424477">
      <w:pPr>
        <w:spacing w:after="0"/>
        <w:rPr>
          <w:rFonts w:ascii="Times New Roman" w:hAnsi="Times New Roman" w:cs="Times New Roman"/>
        </w:rPr>
      </w:pPr>
      <w:r>
        <w:t xml:space="preserve">Pour chacun de ces diagrammes, l’authentification est nécessaire pour réaliser les scénarios mais pour clarifier au mieux, nous avons préféré éviter de surcharger ces diagrammes </w:t>
      </w:r>
      <w:r w:rsidR="00526A98">
        <w:t xml:space="preserve">avec un </w:t>
      </w:r>
      <w:r w:rsidR="00526A98" w:rsidRPr="00AA1397">
        <w:rPr>
          <w:rFonts w:ascii="Times New Roman" w:hAnsi="Times New Roman" w:cs="Times New Roman"/>
        </w:rPr>
        <w:t>fragment « </w:t>
      </w:r>
      <w:proofErr w:type="spellStart"/>
      <w:r w:rsidR="00526A98" w:rsidRPr="00AA1397">
        <w:rPr>
          <w:rFonts w:ascii="Times New Roman" w:hAnsi="Times New Roman" w:cs="Times New Roman"/>
        </w:rPr>
        <w:t>Ref</w:t>
      </w:r>
      <w:proofErr w:type="spellEnd"/>
      <w:r w:rsidR="00526A98" w:rsidRPr="00AA1397">
        <w:rPr>
          <w:rFonts w:ascii="Times New Roman" w:hAnsi="Times New Roman" w:cs="Times New Roman"/>
        </w:rPr>
        <w:t xml:space="preserve"> vers Authentification »</w:t>
      </w:r>
    </w:p>
    <w:p w14:paraId="257A3445" w14:textId="048C1E78" w:rsidR="00AA1397" w:rsidRPr="00AA1397" w:rsidRDefault="00AA1397" w:rsidP="0016515D">
      <w:pPr>
        <w:pStyle w:val="Paragraphedeliste"/>
        <w:numPr>
          <w:ilvl w:val="0"/>
          <w:numId w:val="10"/>
        </w:numPr>
        <w:spacing w:after="0"/>
        <w:rPr>
          <w:rFonts w:ascii="Times New Roman" w:hAnsi="Times New Roman" w:cs="Times New Roman"/>
        </w:rPr>
      </w:pPr>
      <w:r w:rsidRPr="00AA1397">
        <w:rPr>
          <w:rFonts w:ascii="Times New Roman" w:hAnsi="Times New Roman" w:cs="Times New Roman"/>
        </w:rPr>
        <w:t>Authentifier un utilisateur :</w:t>
      </w:r>
    </w:p>
    <w:p w14:paraId="0E799659" w14:textId="372A751B"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Titre : Authentifier un utilisateur</w:t>
      </w:r>
    </w:p>
    <w:p w14:paraId="1783D260" w14:textId="30DF503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Acteur principal : Actor0 peut être le chargé d’affaire, le client, le fournisseur ou le back-office</w:t>
      </w:r>
    </w:p>
    <w:p w14:paraId="6E7FD306" w14:textId="0B1E00B5"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Objectifs : Distinguer les accès entre les différents types d’utilisateur</w:t>
      </w:r>
    </w:p>
    <w:p w14:paraId="249F376C" w14:textId="00953D7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Pré-conditions : L’utilisateur possède un compte stocké dans la base de données</w:t>
      </w:r>
    </w:p>
    <w:p w14:paraId="1A747410" w14:textId="51ABD569"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 xml:space="preserve">Post condition : </w:t>
      </w:r>
      <w:r w:rsidR="00424477">
        <w:rPr>
          <w:rFonts w:ascii="Times New Roman" w:hAnsi="Times New Roman" w:cs="Times New Roman"/>
        </w:rPr>
        <w:t>L’utilisateur est connecté et peut donc accéder à ses différentes fonctionnalités.</w:t>
      </w:r>
    </w:p>
    <w:p w14:paraId="1CE8615D" w14:textId="58BBD1C5" w:rsidR="00AA1397" w:rsidRDefault="00424477" w:rsidP="005E610D">
      <w:r>
        <w:t xml:space="preserve">Flot d’évènements : </w:t>
      </w:r>
    </w:p>
    <w:p w14:paraId="0B8F3338" w14:textId="125C992F" w:rsidR="00424477" w:rsidRDefault="00424477" w:rsidP="0016515D">
      <w:pPr>
        <w:pStyle w:val="Paragraphedeliste"/>
        <w:numPr>
          <w:ilvl w:val="0"/>
          <w:numId w:val="11"/>
        </w:numPr>
      </w:pPr>
      <w:r>
        <w:t>L’ut</w:t>
      </w:r>
      <w:r w:rsidR="000063D0">
        <w:t>ilisateur clique sur le bouton « S’authentifier »</w:t>
      </w:r>
    </w:p>
    <w:p w14:paraId="387D8D64" w14:textId="555A32D1" w:rsidR="00424477" w:rsidRDefault="000063D0" w:rsidP="0016515D">
      <w:pPr>
        <w:pStyle w:val="Paragraphedeliste"/>
        <w:numPr>
          <w:ilvl w:val="0"/>
          <w:numId w:val="11"/>
        </w:numPr>
      </w:pPr>
      <w:r>
        <w:t xml:space="preserve">La page </w:t>
      </w:r>
      <w:r w:rsidR="00D53D48">
        <w:t xml:space="preserve">d’authentification </w:t>
      </w:r>
      <w:r>
        <w:t>s’affiche</w:t>
      </w:r>
      <w:r w:rsidR="00D53D48">
        <w:t xml:space="preserve"> </w:t>
      </w:r>
    </w:p>
    <w:p w14:paraId="7D523222" w14:textId="1A389686" w:rsidR="00D53D48" w:rsidRDefault="00D53D48" w:rsidP="0016515D">
      <w:pPr>
        <w:pStyle w:val="Paragraphedeliste"/>
        <w:numPr>
          <w:ilvl w:val="0"/>
          <w:numId w:val="11"/>
        </w:numPr>
      </w:pPr>
      <w:r>
        <w:t xml:space="preserve">L’utilisateur rentre son login et son </w:t>
      </w:r>
      <w:proofErr w:type="spellStart"/>
      <w:r>
        <w:t>password</w:t>
      </w:r>
      <w:proofErr w:type="spellEnd"/>
    </w:p>
    <w:p w14:paraId="1BE779CE" w14:textId="6FC3165B" w:rsidR="00D53D48" w:rsidRDefault="00D53D48" w:rsidP="0016515D">
      <w:pPr>
        <w:pStyle w:val="Paragraphedeliste"/>
        <w:numPr>
          <w:ilvl w:val="0"/>
          <w:numId w:val="11"/>
        </w:numPr>
      </w:pPr>
      <w:r>
        <w:t>L’utilisateur valide son identification</w:t>
      </w:r>
    </w:p>
    <w:p w14:paraId="4F4D9E6A" w14:textId="65EFE205" w:rsidR="00D53D48" w:rsidRDefault="00D53D48" w:rsidP="0016515D">
      <w:pPr>
        <w:pStyle w:val="Paragraphedeliste"/>
        <w:numPr>
          <w:ilvl w:val="0"/>
          <w:numId w:val="11"/>
        </w:numPr>
      </w:pPr>
      <w:r>
        <w:t>Le système accède à la table « </w:t>
      </w:r>
      <w:proofErr w:type="spellStart"/>
      <w:r>
        <w:t>Account</w:t>
      </w:r>
      <w:proofErr w:type="spellEnd"/>
      <w:r>
        <w:t> » dans la base de données et valide que l’authentification est correcte</w:t>
      </w:r>
    </w:p>
    <w:p w14:paraId="3535A461" w14:textId="789A8444" w:rsidR="00D53D48" w:rsidRDefault="00D53D48" w:rsidP="0016515D">
      <w:pPr>
        <w:pStyle w:val="Paragraphedeliste"/>
        <w:numPr>
          <w:ilvl w:val="0"/>
          <w:numId w:val="11"/>
        </w:numPr>
      </w:pPr>
      <w:r>
        <w:t>L’utilisateur est connecté et renvoyer sur la page d’accueil comportant ses différentes fonctionnalités</w:t>
      </w:r>
    </w:p>
    <w:p w14:paraId="4DF970E1" w14:textId="10D8CDD1" w:rsidR="00AA1397" w:rsidRDefault="000063D0" w:rsidP="005E610D">
      <w:r>
        <w:rPr>
          <w:noProof/>
        </w:rPr>
        <w:drawing>
          <wp:inline distT="0" distB="0" distL="0" distR="0" wp14:anchorId="6462A080" wp14:editId="31C5EB18">
            <wp:extent cx="5969000" cy="2870200"/>
            <wp:effectExtent l="0" t="0" r="0" b="0"/>
            <wp:docPr id="19" name="Image 19" descr="Macintosh HD:Users:jean-michelly:Projets:Diagramme de séquence:Sequence_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_Authentific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000" cy="2870200"/>
                    </a:xfrm>
                    <a:prstGeom prst="rect">
                      <a:avLst/>
                    </a:prstGeom>
                    <a:noFill/>
                    <a:ln>
                      <a:noFill/>
                    </a:ln>
                  </pic:spPr>
                </pic:pic>
              </a:graphicData>
            </a:graphic>
          </wp:inline>
        </w:drawing>
      </w:r>
    </w:p>
    <w:p w14:paraId="6DF413E0" w14:textId="7C629CBA" w:rsidR="00526A98" w:rsidRDefault="00526A98" w:rsidP="005E610D"/>
    <w:p w14:paraId="72DB78D6" w14:textId="77777777" w:rsidR="005563BE" w:rsidRPr="005E610D" w:rsidRDefault="005563BE" w:rsidP="005E610D"/>
    <w:p w14:paraId="4B8ECB37" w14:textId="6EF6C499" w:rsidR="00013335" w:rsidRDefault="00B47685" w:rsidP="00216D51">
      <w:pPr>
        <w:pStyle w:val="Titre3"/>
      </w:pPr>
      <w:r>
        <w:lastRenderedPageBreak/>
        <w:t xml:space="preserve">Détails </w:t>
      </w:r>
      <w:r w:rsidR="00B343A4">
        <w:t xml:space="preserve">de la </w:t>
      </w:r>
      <w:r>
        <w:t>« Gestion des demandes des clients »</w:t>
      </w:r>
    </w:p>
    <w:p w14:paraId="0D4A7EB5" w14:textId="42112B67" w:rsidR="009109DB" w:rsidRPr="00833395" w:rsidRDefault="00D518B6" w:rsidP="0016515D">
      <w:pPr>
        <w:pStyle w:val="Paragraphedeliste"/>
        <w:numPr>
          <w:ilvl w:val="0"/>
          <w:numId w:val="7"/>
        </w:numPr>
        <w:rPr>
          <w:rFonts w:ascii="Times New Roman" w:hAnsi="Times New Roman" w:cs="Times New Roman"/>
          <w:u w:val="single"/>
        </w:rPr>
      </w:pPr>
      <w:r w:rsidRPr="00833395">
        <w:rPr>
          <w:rFonts w:ascii="Times New Roman" w:hAnsi="Times New Roman" w:cs="Times New Roman"/>
          <w:u w:val="single"/>
        </w:rPr>
        <w:t xml:space="preserve">Ajouter </w:t>
      </w:r>
      <w:r w:rsidR="00833395" w:rsidRPr="00833395">
        <w:rPr>
          <w:rFonts w:ascii="Times New Roman" w:hAnsi="Times New Roman" w:cs="Times New Roman"/>
          <w:u w:val="single"/>
        </w:rPr>
        <w:t xml:space="preserve">un </w:t>
      </w:r>
      <w:r w:rsidRPr="00833395">
        <w:rPr>
          <w:rFonts w:ascii="Times New Roman" w:hAnsi="Times New Roman" w:cs="Times New Roman"/>
          <w:u w:val="single"/>
        </w:rPr>
        <w:t>client :</w:t>
      </w:r>
    </w:p>
    <w:p w14:paraId="64AEE627" w14:textId="179BCF18" w:rsidR="00A61908" w:rsidRDefault="00A61908" w:rsidP="00A61908">
      <w:pPr>
        <w:spacing w:after="0"/>
        <w:rPr>
          <w:rFonts w:ascii="Times New Roman" w:hAnsi="Times New Roman" w:cs="Times New Roman"/>
        </w:rPr>
      </w:pPr>
      <w:r>
        <w:rPr>
          <w:rFonts w:ascii="Times New Roman" w:hAnsi="Times New Roman" w:cs="Times New Roman"/>
        </w:rPr>
        <w:t>Titre : Ajouter un client</w:t>
      </w:r>
    </w:p>
    <w:p w14:paraId="7D7AA0B4" w14:textId="081DABC0" w:rsidR="00A61908" w:rsidRDefault="00A61908" w:rsidP="00A61908">
      <w:pPr>
        <w:spacing w:after="0"/>
        <w:rPr>
          <w:rFonts w:ascii="Times New Roman" w:hAnsi="Times New Roman" w:cs="Times New Roman"/>
        </w:rPr>
      </w:pPr>
      <w:r>
        <w:rPr>
          <w:rFonts w:ascii="Times New Roman" w:hAnsi="Times New Roman" w:cs="Times New Roman"/>
        </w:rPr>
        <w:t>Acteur principal : Chargé d’affaire</w:t>
      </w:r>
    </w:p>
    <w:p w14:paraId="37698F5C" w14:textId="51014709" w:rsidR="009109DB" w:rsidRDefault="00515D5E" w:rsidP="00A61908">
      <w:pPr>
        <w:spacing w:after="0"/>
      </w:pPr>
      <w:r w:rsidRPr="00515D5E">
        <w:rPr>
          <w:rFonts w:ascii="Times New Roman" w:hAnsi="Times New Roman" w:cs="Times New Roman"/>
        </w:rPr>
        <w:t>Acteur secondaire :</w:t>
      </w:r>
      <w:r>
        <w:t xml:space="preserve"> </w:t>
      </w:r>
    </w:p>
    <w:p w14:paraId="270EB5D3" w14:textId="4E409B21" w:rsidR="00515D5E" w:rsidRDefault="00A61908" w:rsidP="00A61908">
      <w:pPr>
        <w:spacing w:after="0"/>
      </w:pPr>
      <w:r>
        <w:t>Objectifs : Référencer les clients</w:t>
      </w:r>
    </w:p>
    <w:p w14:paraId="7C47B605" w14:textId="6DCAA59A" w:rsidR="00A61908" w:rsidRDefault="00A61908" w:rsidP="00A61908">
      <w:pPr>
        <w:spacing w:after="0"/>
      </w:pPr>
      <w:r>
        <w:t>Pré-conditions : Le client a formulé un besoin</w:t>
      </w:r>
    </w:p>
    <w:p w14:paraId="574ADB44" w14:textId="6FD9C264" w:rsidR="00A61908" w:rsidRDefault="00A61908" w:rsidP="00A61908">
      <w:pPr>
        <w:spacing w:after="0"/>
      </w:pPr>
      <w:r>
        <w:t>Post-conditions : Le chargé d’affaire associe sa demande</w:t>
      </w:r>
    </w:p>
    <w:p w14:paraId="66B2AE68" w14:textId="775CBD4E" w:rsidR="00A61908" w:rsidRDefault="00A61908" w:rsidP="00A61908">
      <w:pPr>
        <w:spacing w:after="0"/>
      </w:pPr>
      <w:r>
        <w:t>Exigences non fonctionnelles :</w:t>
      </w:r>
    </w:p>
    <w:p w14:paraId="3BD76022" w14:textId="31B04B20" w:rsidR="00A61908" w:rsidRDefault="008F3731" w:rsidP="00A61908">
      <w:pPr>
        <w:spacing w:after="0"/>
      </w:pPr>
      <w:r>
        <w:t xml:space="preserve">Flot d’évènements : </w:t>
      </w:r>
    </w:p>
    <w:p w14:paraId="66DD76EB" w14:textId="268C49AF" w:rsidR="008F3731" w:rsidRDefault="008F3731" w:rsidP="0016515D">
      <w:pPr>
        <w:pStyle w:val="Paragraphedeliste"/>
        <w:numPr>
          <w:ilvl w:val="0"/>
          <w:numId w:val="8"/>
        </w:numPr>
        <w:spacing w:after="0"/>
      </w:pPr>
      <w:r>
        <w:t>Le chargé d’affaire clique sur le bouton « Ajouter un client »</w:t>
      </w:r>
    </w:p>
    <w:p w14:paraId="45B08C16" w14:textId="1495F1A3" w:rsidR="008F3731" w:rsidRDefault="008F3731" w:rsidP="0016515D">
      <w:pPr>
        <w:pStyle w:val="Paragraphedeliste"/>
        <w:numPr>
          <w:ilvl w:val="0"/>
          <w:numId w:val="8"/>
        </w:numPr>
        <w:spacing w:after="0"/>
      </w:pPr>
      <w:r>
        <w:t>Le chargé d’affaire remplit un formulaire avec les informations du client</w:t>
      </w:r>
    </w:p>
    <w:p w14:paraId="0F636D28" w14:textId="5D79E85D" w:rsidR="008F3731" w:rsidRDefault="008F3731" w:rsidP="0016515D">
      <w:pPr>
        <w:pStyle w:val="Paragraphedeliste"/>
        <w:numPr>
          <w:ilvl w:val="1"/>
          <w:numId w:val="8"/>
        </w:numPr>
        <w:spacing w:after="0"/>
      </w:pPr>
      <w:r>
        <w:t>Le type de client n’existe pas, le chargé d’affaire créé un nouveau type de client</w:t>
      </w:r>
    </w:p>
    <w:p w14:paraId="44D293B9" w14:textId="68A7FA89" w:rsidR="008F3731" w:rsidRDefault="008F3731" w:rsidP="0016515D">
      <w:pPr>
        <w:pStyle w:val="Paragraphedeliste"/>
        <w:numPr>
          <w:ilvl w:val="1"/>
          <w:numId w:val="8"/>
        </w:numPr>
        <w:spacing w:after="0"/>
      </w:pPr>
      <w:r>
        <w:t>Le client existe déjà dans la base, le système envoie une notification</w:t>
      </w:r>
    </w:p>
    <w:p w14:paraId="69010EF7" w14:textId="58D0A41E" w:rsidR="00833395" w:rsidRDefault="00833395" w:rsidP="0016515D">
      <w:pPr>
        <w:pStyle w:val="Paragraphedeliste"/>
        <w:numPr>
          <w:ilvl w:val="0"/>
          <w:numId w:val="8"/>
        </w:numPr>
        <w:spacing w:after="0"/>
      </w:pPr>
      <w:r>
        <w:rPr>
          <w:noProof/>
        </w:rPr>
        <w:drawing>
          <wp:anchor distT="0" distB="0" distL="114300" distR="114300" simplePos="0" relativeHeight="251671552" behindDoc="0" locked="0" layoutInCell="1" allowOverlap="1" wp14:anchorId="533AAA3C" wp14:editId="0A81C847">
            <wp:simplePos x="0" y="0"/>
            <wp:positionH relativeFrom="column">
              <wp:posOffset>914400</wp:posOffset>
            </wp:positionH>
            <wp:positionV relativeFrom="paragraph">
              <wp:posOffset>316230</wp:posOffset>
            </wp:positionV>
            <wp:extent cx="4243705" cy="4344035"/>
            <wp:effectExtent l="0" t="0" r="0" b="0"/>
            <wp:wrapSquare wrapText="bothSides"/>
            <wp:docPr id="7" name="Image 7" descr="Macintosh HD:Users:jean-michelly:Projets:Diagramme de séquence:Séquence DemandeClient:Sequence Ajou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 DemandeClient:Sequence AjouterCli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3705" cy="43440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F3731">
        <w:t>Le client a été ajouté dans le système</w:t>
      </w:r>
    </w:p>
    <w:p w14:paraId="65E44A7D" w14:textId="45C69C2B" w:rsidR="00833395" w:rsidRPr="00833395" w:rsidRDefault="00833395" w:rsidP="0016515D">
      <w:pPr>
        <w:pStyle w:val="Paragraphedeliste"/>
        <w:numPr>
          <w:ilvl w:val="0"/>
          <w:numId w:val="7"/>
        </w:numPr>
        <w:rPr>
          <w:rFonts w:ascii="Times New Roman" w:hAnsi="Times New Roman" w:cs="Times New Roman"/>
          <w:u w:val="single"/>
        </w:rPr>
      </w:pPr>
      <w:r>
        <w:br w:type="column"/>
      </w:r>
      <w:r w:rsidRPr="00833395">
        <w:rPr>
          <w:rFonts w:ascii="Times New Roman" w:hAnsi="Times New Roman" w:cs="Times New Roman"/>
          <w:u w:val="single"/>
        </w:rPr>
        <w:lastRenderedPageBreak/>
        <w:t>Editer un client :</w:t>
      </w:r>
    </w:p>
    <w:p w14:paraId="020A9812" w14:textId="1E53650A" w:rsidR="00833395" w:rsidRDefault="00833395" w:rsidP="00833395">
      <w:pPr>
        <w:spacing w:after="0"/>
        <w:rPr>
          <w:rFonts w:ascii="Times New Roman" w:hAnsi="Times New Roman" w:cs="Times New Roman"/>
        </w:rPr>
      </w:pPr>
      <w:r>
        <w:rPr>
          <w:rFonts w:ascii="Times New Roman" w:hAnsi="Times New Roman" w:cs="Times New Roman"/>
        </w:rPr>
        <w:t>Titre : Editer un client</w:t>
      </w:r>
    </w:p>
    <w:p w14:paraId="6B78AB46" w14:textId="77777777" w:rsidR="00833395" w:rsidRDefault="00833395" w:rsidP="00833395">
      <w:pPr>
        <w:spacing w:after="0"/>
        <w:rPr>
          <w:rFonts w:ascii="Times New Roman" w:hAnsi="Times New Roman" w:cs="Times New Roman"/>
        </w:rPr>
      </w:pPr>
      <w:r>
        <w:rPr>
          <w:rFonts w:ascii="Times New Roman" w:hAnsi="Times New Roman" w:cs="Times New Roman"/>
        </w:rPr>
        <w:t>Acteur principal : Chargé d’affaire</w:t>
      </w:r>
    </w:p>
    <w:p w14:paraId="0F4F9A3D" w14:textId="77777777" w:rsidR="00833395" w:rsidRDefault="00833395" w:rsidP="00833395">
      <w:pPr>
        <w:spacing w:after="0"/>
      </w:pPr>
      <w:r w:rsidRPr="00515D5E">
        <w:rPr>
          <w:rFonts w:ascii="Times New Roman" w:hAnsi="Times New Roman" w:cs="Times New Roman"/>
        </w:rPr>
        <w:t>Acteur secondaire :</w:t>
      </w:r>
      <w:r>
        <w:t xml:space="preserve"> </w:t>
      </w:r>
    </w:p>
    <w:p w14:paraId="7BDCDFA9" w14:textId="488BC430" w:rsidR="00833395" w:rsidRDefault="00833395" w:rsidP="00833395">
      <w:pPr>
        <w:spacing w:after="0"/>
      </w:pPr>
      <w:r>
        <w:t>Objectifs : Modifier les informations du client</w:t>
      </w:r>
    </w:p>
    <w:p w14:paraId="637D5DDD" w14:textId="2C5B5D68" w:rsidR="00833395" w:rsidRDefault="00833395" w:rsidP="00833395">
      <w:pPr>
        <w:spacing w:after="0"/>
      </w:pPr>
      <w:r>
        <w:t xml:space="preserve">Pré-conditions : Le client </w:t>
      </w:r>
      <w:r w:rsidR="00F6712F">
        <w:t xml:space="preserve">existe déjà </w:t>
      </w:r>
      <w:r>
        <w:t>dans le système</w:t>
      </w:r>
    </w:p>
    <w:p w14:paraId="5B86D0B5" w14:textId="2A337235" w:rsidR="00833395" w:rsidRDefault="00833395" w:rsidP="00833395">
      <w:pPr>
        <w:spacing w:after="0"/>
      </w:pPr>
      <w:r>
        <w:t>Post-conditions : Les informations du client ont été mis</w:t>
      </w:r>
      <w:r w:rsidR="003B062D">
        <w:t>es</w:t>
      </w:r>
      <w:r>
        <w:t xml:space="preserve"> à jour</w:t>
      </w:r>
    </w:p>
    <w:p w14:paraId="5E019F65" w14:textId="77777777" w:rsidR="00833395" w:rsidRDefault="00833395" w:rsidP="00833395">
      <w:pPr>
        <w:spacing w:after="0"/>
      </w:pPr>
      <w:r>
        <w:t>Exigences non fonctionnelles :</w:t>
      </w:r>
    </w:p>
    <w:p w14:paraId="7F4CD841" w14:textId="77777777" w:rsidR="00833395" w:rsidRDefault="00833395" w:rsidP="00833395">
      <w:pPr>
        <w:spacing w:after="0"/>
      </w:pPr>
      <w:r>
        <w:t xml:space="preserve">Flot d’évènements : </w:t>
      </w:r>
    </w:p>
    <w:p w14:paraId="2FAB4707" w14:textId="42022F45" w:rsidR="008F3731" w:rsidRDefault="0066094E" w:rsidP="0016515D">
      <w:pPr>
        <w:pStyle w:val="Paragraphedeliste"/>
        <w:numPr>
          <w:ilvl w:val="0"/>
          <w:numId w:val="9"/>
        </w:numPr>
        <w:spacing w:after="0"/>
      </w:pPr>
      <w:r>
        <w:t>Le chargé d’affaire clique sur le bouton « Editer un client »</w:t>
      </w:r>
    </w:p>
    <w:p w14:paraId="4F27B972" w14:textId="3B93DE77" w:rsidR="0066094E" w:rsidRDefault="0066094E" w:rsidP="0016515D">
      <w:pPr>
        <w:pStyle w:val="Paragraphedeliste"/>
        <w:numPr>
          <w:ilvl w:val="0"/>
          <w:numId w:val="9"/>
        </w:numPr>
        <w:spacing w:after="0"/>
      </w:pPr>
      <w:r>
        <w:t>Le chargé d’affaire sélectionne les informations du client à modifier</w:t>
      </w:r>
    </w:p>
    <w:p w14:paraId="32CA45DC" w14:textId="57B3F94B" w:rsidR="0066094E" w:rsidRDefault="0066094E" w:rsidP="0016515D">
      <w:pPr>
        <w:pStyle w:val="Paragraphedeliste"/>
        <w:numPr>
          <w:ilvl w:val="0"/>
          <w:numId w:val="9"/>
        </w:numPr>
        <w:spacing w:after="0"/>
      </w:pPr>
      <w:r>
        <w:t xml:space="preserve">Le </w:t>
      </w:r>
      <w:r w:rsidR="00F6712F">
        <w:t xml:space="preserve">profil du client </w:t>
      </w:r>
      <w:r>
        <w:t>a été modifié dans le système</w:t>
      </w:r>
    </w:p>
    <w:p w14:paraId="10F026BC" w14:textId="7AEA8B6B" w:rsidR="000F1BEA" w:rsidRDefault="009A423F" w:rsidP="000F1BEA">
      <w:pPr>
        <w:ind w:left="360"/>
      </w:pPr>
      <w:r>
        <w:rPr>
          <w:noProof/>
        </w:rPr>
        <w:drawing>
          <wp:anchor distT="0" distB="0" distL="114300" distR="114300" simplePos="0" relativeHeight="251672576" behindDoc="0" locked="0" layoutInCell="1" allowOverlap="1" wp14:anchorId="42C699F3" wp14:editId="483DEF02">
            <wp:simplePos x="0" y="0"/>
            <wp:positionH relativeFrom="column">
              <wp:posOffset>228600</wp:posOffset>
            </wp:positionH>
            <wp:positionV relativeFrom="paragraph">
              <wp:posOffset>278765</wp:posOffset>
            </wp:positionV>
            <wp:extent cx="5295900" cy="3663950"/>
            <wp:effectExtent l="0" t="0" r="12700" b="0"/>
            <wp:wrapSquare wrapText="bothSides"/>
            <wp:docPr id="20" name="Image 20" descr="Macintosh HD:Users:jean-michelly:Projets:Diagramme de séquence:Séquence DemandeClient:Sequence Edi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Diagramme de séquence:Séquence DemandeClient:Sequence EditerCli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900" cy="36639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2F392F1" w14:textId="77777777" w:rsidR="000F1BEA" w:rsidRDefault="000F1BEA" w:rsidP="000F1BEA">
      <w:pPr>
        <w:pStyle w:val="Paragraphedeliste"/>
        <w:rPr>
          <w:rFonts w:ascii="Times New Roman" w:hAnsi="Times New Roman" w:cs="Times New Roman"/>
          <w:u w:val="single"/>
        </w:rPr>
      </w:pPr>
    </w:p>
    <w:p w14:paraId="2558DFD3" w14:textId="77777777" w:rsidR="000F1BEA" w:rsidRDefault="000F1BEA" w:rsidP="000F1BEA">
      <w:pPr>
        <w:pStyle w:val="Paragraphedeliste"/>
        <w:rPr>
          <w:rFonts w:ascii="Times New Roman" w:hAnsi="Times New Roman" w:cs="Times New Roman"/>
          <w:u w:val="single"/>
        </w:rPr>
      </w:pPr>
    </w:p>
    <w:p w14:paraId="5D8F64F0" w14:textId="77777777" w:rsidR="000F1BEA" w:rsidRDefault="000F1BEA" w:rsidP="000F1BEA">
      <w:pPr>
        <w:pStyle w:val="Paragraphedeliste"/>
        <w:rPr>
          <w:rFonts w:ascii="Times New Roman" w:hAnsi="Times New Roman" w:cs="Times New Roman"/>
          <w:u w:val="single"/>
        </w:rPr>
      </w:pPr>
    </w:p>
    <w:p w14:paraId="6120295F" w14:textId="77777777" w:rsidR="000F1BEA" w:rsidRDefault="000F1BEA" w:rsidP="000F1BEA">
      <w:pPr>
        <w:pStyle w:val="Paragraphedeliste"/>
        <w:rPr>
          <w:rFonts w:ascii="Times New Roman" w:hAnsi="Times New Roman" w:cs="Times New Roman"/>
          <w:u w:val="single"/>
        </w:rPr>
      </w:pPr>
    </w:p>
    <w:p w14:paraId="29E007B7" w14:textId="77777777" w:rsidR="000F1BEA" w:rsidRDefault="000F1BEA" w:rsidP="000F1BEA">
      <w:pPr>
        <w:pStyle w:val="Paragraphedeliste"/>
        <w:rPr>
          <w:rFonts w:ascii="Times New Roman" w:hAnsi="Times New Roman" w:cs="Times New Roman"/>
          <w:u w:val="single"/>
        </w:rPr>
      </w:pPr>
    </w:p>
    <w:p w14:paraId="1294C808" w14:textId="77777777" w:rsidR="000F1BEA" w:rsidRDefault="000F1BEA" w:rsidP="000F1BEA">
      <w:pPr>
        <w:pStyle w:val="Paragraphedeliste"/>
        <w:rPr>
          <w:rFonts w:ascii="Times New Roman" w:hAnsi="Times New Roman" w:cs="Times New Roman"/>
          <w:u w:val="single"/>
        </w:rPr>
      </w:pPr>
    </w:p>
    <w:p w14:paraId="70CA987F" w14:textId="77777777" w:rsidR="000F1BEA" w:rsidRDefault="000F1BEA" w:rsidP="000F1BEA">
      <w:pPr>
        <w:pStyle w:val="Paragraphedeliste"/>
        <w:rPr>
          <w:rFonts w:ascii="Times New Roman" w:hAnsi="Times New Roman" w:cs="Times New Roman"/>
          <w:u w:val="single"/>
        </w:rPr>
      </w:pPr>
    </w:p>
    <w:p w14:paraId="274925D1" w14:textId="77777777" w:rsidR="000F1BEA" w:rsidRDefault="000F1BEA" w:rsidP="000F1BEA">
      <w:pPr>
        <w:pStyle w:val="Paragraphedeliste"/>
        <w:rPr>
          <w:rFonts w:ascii="Times New Roman" w:hAnsi="Times New Roman" w:cs="Times New Roman"/>
          <w:u w:val="single"/>
        </w:rPr>
      </w:pPr>
    </w:p>
    <w:p w14:paraId="3C3C8922" w14:textId="77777777" w:rsidR="000F1BEA" w:rsidRDefault="000F1BEA" w:rsidP="000F1BEA">
      <w:pPr>
        <w:pStyle w:val="Paragraphedeliste"/>
        <w:rPr>
          <w:rFonts w:ascii="Times New Roman" w:hAnsi="Times New Roman" w:cs="Times New Roman"/>
          <w:u w:val="single"/>
        </w:rPr>
      </w:pPr>
    </w:p>
    <w:p w14:paraId="7965BEC1" w14:textId="77777777" w:rsidR="000F1BEA" w:rsidRDefault="000F1BEA" w:rsidP="000F1BEA">
      <w:pPr>
        <w:pStyle w:val="Paragraphedeliste"/>
        <w:rPr>
          <w:rFonts w:ascii="Times New Roman" w:hAnsi="Times New Roman" w:cs="Times New Roman"/>
          <w:u w:val="single"/>
        </w:rPr>
      </w:pPr>
    </w:p>
    <w:p w14:paraId="4F53F769" w14:textId="77777777" w:rsidR="000F1BEA" w:rsidRDefault="000F1BEA" w:rsidP="000F1BEA">
      <w:pPr>
        <w:pStyle w:val="Paragraphedeliste"/>
        <w:rPr>
          <w:rFonts w:ascii="Times New Roman" w:hAnsi="Times New Roman" w:cs="Times New Roman"/>
          <w:u w:val="single"/>
        </w:rPr>
      </w:pPr>
    </w:p>
    <w:p w14:paraId="63475660" w14:textId="77777777" w:rsidR="000F1BEA" w:rsidRDefault="000F1BEA" w:rsidP="000F1BEA">
      <w:pPr>
        <w:pStyle w:val="Paragraphedeliste"/>
        <w:rPr>
          <w:rFonts w:ascii="Times New Roman" w:hAnsi="Times New Roman" w:cs="Times New Roman"/>
          <w:u w:val="single"/>
        </w:rPr>
      </w:pPr>
    </w:p>
    <w:p w14:paraId="42C99BE8" w14:textId="77777777" w:rsidR="000F1BEA" w:rsidRDefault="000F1BEA" w:rsidP="000F1BEA">
      <w:pPr>
        <w:pStyle w:val="Paragraphedeliste"/>
        <w:rPr>
          <w:rFonts w:ascii="Times New Roman" w:hAnsi="Times New Roman" w:cs="Times New Roman"/>
          <w:u w:val="single"/>
        </w:rPr>
      </w:pPr>
    </w:p>
    <w:p w14:paraId="4B6EF6DC" w14:textId="77777777" w:rsidR="000F1BEA" w:rsidRDefault="000F1BEA" w:rsidP="000F1BEA">
      <w:pPr>
        <w:pStyle w:val="Paragraphedeliste"/>
        <w:rPr>
          <w:rFonts w:ascii="Times New Roman" w:hAnsi="Times New Roman" w:cs="Times New Roman"/>
          <w:u w:val="single"/>
        </w:rPr>
      </w:pPr>
    </w:p>
    <w:p w14:paraId="7B013F1E" w14:textId="77777777" w:rsidR="000F1BEA" w:rsidRDefault="000F1BEA" w:rsidP="000F1BEA">
      <w:pPr>
        <w:pStyle w:val="Paragraphedeliste"/>
        <w:rPr>
          <w:rFonts w:ascii="Times New Roman" w:hAnsi="Times New Roman" w:cs="Times New Roman"/>
          <w:u w:val="single"/>
        </w:rPr>
      </w:pPr>
    </w:p>
    <w:p w14:paraId="79DF62FF" w14:textId="77777777" w:rsidR="000F1BEA" w:rsidRDefault="000F1BEA" w:rsidP="000F1BEA">
      <w:pPr>
        <w:pStyle w:val="Paragraphedeliste"/>
        <w:rPr>
          <w:rFonts w:ascii="Times New Roman" w:hAnsi="Times New Roman" w:cs="Times New Roman"/>
          <w:u w:val="single"/>
        </w:rPr>
      </w:pPr>
    </w:p>
    <w:p w14:paraId="09E5CFA5" w14:textId="77777777" w:rsidR="000F1BEA" w:rsidRDefault="000F1BEA" w:rsidP="000F1BEA">
      <w:pPr>
        <w:pStyle w:val="Paragraphedeliste"/>
        <w:rPr>
          <w:rFonts w:ascii="Times New Roman" w:hAnsi="Times New Roman" w:cs="Times New Roman"/>
          <w:u w:val="single"/>
        </w:rPr>
      </w:pPr>
    </w:p>
    <w:p w14:paraId="505B9BEC" w14:textId="77777777" w:rsidR="000F1BEA" w:rsidRDefault="000F1BEA" w:rsidP="000F1BEA">
      <w:pPr>
        <w:pStyle w:val="Paragraphedeliste"/>
        <w:rPr>
          <w:rFonts w:ascii="Times New Roman" w:hAnsi="Times New Roman" w:cs="Times New Roman"/>
          <w:u w:val="single"/>
        </w:rPr>
      </w:pPr>
    </w:p>
    <w:p w14:paraId="6579824D" w14:textId="77777777" w:rsidR="000F1BEA" w:rsidRDefault="000F1BEA" w:rsidP="000F1BEA">
      <w:pPr>
        <w:pStyle w:val="Paragraphedeliste"/>
        <w:rPr>
          <w:rFonts w:ascii="Times New Roman" w:hAnsi="Times New Roman" w:cs="Times New Roman"/>
          <w:u w:val="single"/>
        </w:rPr>
      </w:pPr>
    </w:p>
    <w:p w14:paraId="0188AE73" w14:textId="77777777" w:rsidR="000F1BEA" w:rsidRDefault="000F1BEA" w:rsidP="000F1BEA">
      <w:pPr>
        <w:pStyle w:val="Paragraphedeliste"/>
        <w:rPr>
          <w:rFonts w:ascii="Times New Roman" w:hAnsi="Times New Roman" w:cs="Times New Roman"/>
          <w:u w:val="single"/>
        </w:rPr>
      </w:pPr>
    </w:p>
    <w:p w14:paraId="73992985" w14:textId="77777777" w:rsidR="000F1BEA" w:rsidRDefault="000F1BEA" w:rsidP="000F1BEA">
      <w:pPr>
        <w:pStyle w:val="Paragraphedeliste"/>
        <w:rPr>
          <w:rFonts w:ascii="Times New Roman" w:hAnsi="Times New Roman" w:cs="Times New Roman"/>
          <w:u w:val="single"/>
        </w:rPr>
      </w:pPr>
    </w:p>
    <w:p w14:paraId="55DAD8EA" w14:textId="77777777" w:rsidR="000F1BEA" w:rsidRDefault="000F1BEA" w:rsidP="000F1BEA">
      <w:pPr>
        <w:pStyle w:val="Paragraphedeliste"/>
        <w:rPr>
          <w:rFonts w:ascii="Times New Roman" w:hAnsi="Times New Roman" w:cs="Times New Roman"/>
          <w:u w:val="single"/>
        </w:rPr>
      </w:pPr>
    </w:p>
    <w:p w14:paraId="47C0694A" w14:textId="77777777" w:rsidR="000F1BEA" w:rsidRDefault="000F1BEA" w:rsidP="000F1BEA">
      <w:pPr>
        <w:pStyle w:val="Paragraphedeliste"/>
        <w:rPr>
          <w:rFonts w:ascii="Times New Roman" w:hAnsi="Times New Roman" w:cs="Times New Roman"/>
          <w:u w:val="single"/>
        </w:rPr>
      </w:pPr>
    </w:p>
    <w:p w14:paraId="3B942562" w14:textId="77777777" w:rsidR="000F1BEA" w:rsidRDefault="000F1BEA" w:rsidP="000F1BEA">
      <w:pPr>
        <w:pStyle w:val="Paragraphedeliste"/>
        <w:rPr>
          <w:rFonts w:ascii="Times New Roman" w:hAnsi="Times New Roman" w:cs="Times New Roman"/>
          <w:u w:val="single"/>
        </w:rPr>
      </w:pPr>
    </w:p>
    <w:p w14:paraId="3D6AF0DA" w14:textId="77777777" w:rsidR="000F1BEA" w:rsidRDefault="000F1BEA" w:rsidP="000F1BEA">
      <w:pPr>
        <w:pStyle w:val="Paragraphedeliste"/>
        <w:rPr>
          <w:rFonts w:ascii="Times New Roman" w:hAnsi="Times New Roman" w:cs="Times New Roman"/>
          <w:u w:val="single"/>
        </w:rPr>
      </w:pPr>
    </w:p>
    <w:p w14:paraId="4AA6A347" w14:textId="77777777" w:rsidR="000F1BEA" w:rsidRDefault="000F1BEA" w:rsidP="000F1BEA">
      <w:pPr>
        <w:pStyle w:val="Paragraphedeliste"/>
        <w:rPr>
          <w:rFonts w:ascii="Times New Roman" w:hAnsi="Times New Roman" w:cs="Times New Roman"/>
          <w:u w:val="single"/>
        </w:rPr>
      </w:pPr>
    </w:p>
    <w:p w14:paraId="75D2AA97" w14:textId="77777777" w:rsidR="000F1BEA" w:rsidRDefault="000F1BEA" w:rsidP="000F1BEA">
      <w:pPr>
        <w:pStyle w:val="Paragraphedeliste"/>
        <w:rPr>
          <w:rFonts w:ascii="Times New Roman" w:hAnsi="Times New Roman" w:cs="Times New Roman"/>
          <w:u w:val="single"/>
        </w:rPr>
      </w:pPr>
    </w:p>
    <w:p w14:paraId="2DE74DDB" w14:textId="77777777" w:rsidR="000F1BEA" w:rsidRDefault="000F1BEA" w:rsidP="000F1BEA">
      <w:pPr>
        <w:pStyle w:val="Paragraphedeliste"/>
        <w:rPr>
          <w:rFonts w:ascii="Times New Roman" w:hAnsi="Times New Roman" w:cs="Times New Roman"/>
          <w:u w:val="single"/>
        </w:rPr>
      </w:pPr>
    </w:p>
    <w:p w14:paraId="53A7A1BC" w14:textId="07E7026F" w:rsidR="009A423F" w:rsidRPr="000F1BEA" w:rsidRDefault="000F1BEA" w:rsidP="0016515D">
      <w:pPr>
        <w:pStyle w:val="Paragraphedeliste"/>
        <w:numPr>
          <w:ilvl w:val="0"/>
          <w:numId w:val="7"/>
        </w:numPr>
        <w:rPr>
          <w:rFonts w:ascii="Times New Roman" w:hAnsi="Times New Roman" w:cs="Times New Roman"/>
          <w:u w:val="single"/>
        </w:rPr>
      </w:pPr>
      <w:r>
        <w:rPr>
          <w:rFonts w:ascii="Times New Roman" w:hAnsi="Times New Roman" w:cs="Times New Roman"/>
          <w:u w:val="single"/>
        </w:rPr>
        <w:lastRenderedPageBreak/>
        <w:t>Consulter son profil</w:t>
      </w:r>
      <w:r w:rsidR="00D53C62">
        <w:rPr>
          <w:rFonts w:ascii="Times New Roman" w:hAnsi="Times New Roman" w:cs="Times New Roman"/>
          <w:u w:val="single"/>
        </w:rPr>
        <w:t xml:space="preserve"> </w:t>
      </w:r>
      <w:r w:rsidR="009A423F" w:rsidRPr="000F1BEA">
        <w:rPr>
          <w:rFonts w:ascii="Times New Roman" w:hAnsi="Times New Roman" w:cs="Times New Roman"/>
          <w:u w:val="single"/>
        </w:rPr>
        <w:t>:</w:t>
      </w:r>
    </w:p>
    <w:p w14:paraId="60F49A23" w14:textId="30A92198"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Titre : </w:t>
      </w:r>
      <w:r w:rsidR="000F1BEA" w:rsidRPr="001241D8">
        <w:rPr>
          <w:rFonts w:ascii="Times New Roman" w:hAnsi="Times New Roman" w:cs="Times New Roman"/>
        </w:rPr>
        <w:t>Consulter son profil</w:t>
      </w:r>
    </w:p>
    <w:p w14:paraId="22CA1FB0" w14:textId="7108E2E3"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principal : </w:t>
      </w:r>
      <w:r w:rsidR="000F1BEA" w:rsidRPr="001241D8">
        <w:rPr>
          <w:rFonts w:ascii="Times New Roman" w:hAnsi="Times New Roman" w:cs="Times New Roman"/>
        </w:rPr>
        <w:t>Client</w:t>
      </w:r>
    </w:p>
    <w:p w14:paraId="3F2E56CA"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secondaire : </w:t>
      </w:r>
    </w:p>
    <w:p w14:paraId="6FC45188" w14:textId="5F5B380E"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Objectifs : </w:t>
      </w:r>
      <w:r w:rsidR="00F46149" w:rsidRPr="001241D8">
        <w:rPr>
          <w:rFonts w:ascii="Times New Roman" w:hAnsi="Times New Roman" w:cs="Times New Roman"/>
        </w:rPr>
        <w:t>Consulter ses informations</w:t>
      </w:r>
    </w:p>
    <w:p w14:paraId="5978B98D"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Pré-conditions : Le client existe déjà dans le système</w:t>
      </w:r>
    </w:p>
    <w:p w14:paraId="07734CD7" w14:textId="2A416394"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Post-conditions : </w:t>
      </w:r>
      <w:r w:rsidR="00F46149" w:rsidRPr="001241D8">
        <w:rPr>
          <w:rFonts w:ascii="Times New Roman" w:hAnsi="Times New Roman" w:cs="Times New Roman"/>
        </w:rPr>
        <w:t>Le client consulte ses informations</w:t>
      </w:r>
    </w:p>
    <w:p w14:paraId="6D5775D2"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Exigences non fonctionnelles :</w:t>
      </w:r>
    </w:p>
    <w:p w14:paraId="4F4FEF73" w14:textId="77777777" w:rsidR="009A423F" w:rsidRDefault="009A423F" w:rsidP="009A423F">
      <w:pPr>
        <w:spacing w:after="0"/>
        <w:rPr>
          <w:rFonts w:ascii="Times New Roman" w:hAnsi="Times New Roman" w:cs="Times New Roman"/>
        </w:rPr>
      </w:pPr>
      <w:r w:rsidRPr="001241D8">
        <w:rPr>
          <w:rFonts w:ascii="Times New Roman" w:hAnsi="Times New Roman" w:cs="Times New Roman"/>
        </w:rPr>
        <w:t xml:space="preserve">Flot d’évènements : </w:t>
      </w:r>
    </w:p>
    <w:p w14:paraId="745DD8BA" w14:textId="0B30FDF9" w:rsidR="001241D8" w:rsidRPr="001241D8" w:rsidRDefault="001241D8" w:rsidP="0016515D">
      <w:pPr>
        <w:pStyle w:val="Paragraphedeliste"/>
        <w:numPr>
          <w:ilvl w:val="0"/>
          <w:numId w:val="14"/>
        </w:numPr>
        <w:spacing w:after="0"/>
        <w:rPr>
          <w:rFonts w:ascii="Times New Roman" w:hAnsi="Times New Roman" w:cs="Times New Roman"/>
        </w:rPr>
      </w:pPr>
      <w:r w:rsidRPr="001241D8">
        <w:rPr>
          <w:rFonts w:ascii="Times New Roman" w:hAnsi="Times New Roman" w:cs="Times New Roman"/>
        </w:rPr>
        <w:t>Le client clique sur le bouton « Profil »</w:t>
      </w:r>
    </w:p>
    <w:p w14:paraId="3ADE563E" w14:textId="77777777" w:rsidR="001241D8" w:rsidRPr="001241D8" w:rsidRDefault="001241D8" w:rsidP="0016515D">
      <w:pPr>
        <w:pStyle w:val="Corps"/>
        <w:numPr>
          <w:ilvl w:val="0"/>
          <w:numId w:val="14"/>
        </w:numPr>
        <w:rPr>
          <w:rFonts w:ascii="Times New Roman" w:hAnsi="Times New Roman" w:cs="Times New Roman"/>
        </w:rPr>
      </w:pPr>
      <w:r w:rsidRPr="001241D8">
        <w:rPr>
          <w:rFonts w:ascii="Times New Roman" w:hAnsi="Times New Roman" w:cs="Times New Roman"/>
        </w:rPr>
        <w:t>Le système cherche son profil dans la base</w:t>
      </w:r>
    </w:p>
    <w:p w14:paraId="118DE258" w14:textId="2D36A45B" w:rsidR="001241D8" w:rsidRPr="001241D8" w:rsidRDefault="001241D8" w:rsidP="0016515D">
      <w:pPr>
        <w:pStyle w:val="Corps"/>
        <w:numPr>
          <w:ilvl w:val="0"/>
          <w:numId w:val="14"/>
        </w:numPr>
        <w:rPr>
          <w:rFonts w:ascii="Times New Roman" w:hAnsi="Times New Roman" w:cs="Times New Roman"/>
        </w:rPr>
      </w:pPr>
      <w:r w:rsidRPr="001241D8">
        <w:rPr>
          <w:rFonts w:ascii="Times New Roman" w:hAnsi="Times New Roman" w:cs="Times New Roman"/>
        </w:rPr>
        <w:t>Le client consulte ses informations</w:t>
      </w:r>
    </w:p>
    <w:p w14:paraId="4F50602A" w14:textId="77777777" w:rsidR="001241D8" w:rsidRPr="001241D8" w:rsidRDefault="001241D8" w:rsidP="009A423F">
      <w:pPr>
        <w:spacing w:after="0"/>
        <w:rPr>
          <w:rFonts w:ascii="Times New Roman" w:hAnsi="Times New Roman" w:cs="Times New Roman"/>
        </w:rPr>
      </w:pPr>
    </w:p>
    <w:p w14:paraId="3B2D5144" w14:textId="10BD56EA" w:rsidR="009A423F" w:rsidRDefault="00B669E4" w:rsidP="009A423F">
      <w:pPr>
        <w:spacing w:after="0"/>
      </w:pPr>
      <w:r>
        <w:rPr>
          <w:noProof/>
        </w:rPr>
        <w:drawing>
          <wp:anchor distT="0" distB="0" distL="114300" distR="114300" simplePos="0" relativeHeight="251673600" behindDoc="0" locked="0" layoutInCell="1" allowOverlap="1" wp14:anchorId="0A09EC07" wp14:editId="209DC760">
            <wp:simplePos x="0" y="0"/>
            <wp:positionH relativeFrom="column">
              <wp:posOffset>0</wp:posOffset>
            </wp:positionH>
            <wp:positionV relativeFrom="paragraph">
              <wp:posOffset>11430</wp:posOffset>
            </wp:positionV>
            <wp:extent cx="5969000" cy="3257550"/>
            <wp:effectExtent l="0" t="0" r="0" b="0"/>
            <wp:wrapSquare wrapText="bothSides"/>
            <wp:docPr id="22" name="Image 22" descr="Macintosh HD:Users:jean-michelly:Projets:Diagramme de séquence:Séquence DemandeClient:Sequence Consulte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Diagramme de séquence:Séquence DemandeClient:Sequence ConsulterProfi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9000" cy="32575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F7EDCEA" w14:textId="58DF41AA" w:rsidR="00B669E4" w:rsidRPr="00B669E4" w:rsidRDefault="00B669E4" w:rsidP="0016515D">
      <w:pPr>
        <w:pStyle w:val="Ss-section3"/>
        <w:numPr>
          <w:ilvl w:val="0"/>
          <w:numId w:val="7"/>
        </w:numPr>
        <w:rPr>
          <w:rFonts w:ascii="Times New Roman" w:hAnsi="Times New Roman" w:cs="Times New Roman"/>
          <w:sz w:val="24"/>
          <w:szCs w:val="24"/>
          <w:u w:val="single"/>
        </w:rPr>
      </w:pPr>
      <w:r>
        <w:br w:type="column"/>
      </w:r>
      <w:r w:rsidRPr="00B669E4">
        <w:rPr>
          <w:rFonts w:ascii="Times New Roman" w:hAnsi="Times New Roman" w:cs="Times New Roman"/>
          <w:sz w:val="24"/>
          <w:szCs w:val="24"/>
          <w:u w:val="single"/>
        </w:rPr>
        <w:lastRenderedPageBreak/>
        <w:t>Attacher une annonce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p>
    <w:p w14:paraId="40EE0B5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Titre : Attacher une annonce à un client </w:t>
      </w:r>
    </w:p>
    <w:p w14:paraId="073719DA"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67E7679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secondaire : Client</w:t>
      </w:r>
    </w:p>
    <w:p w14:paraId="337E93F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Associer la demande du client avec son profil</w:t>
      </w:r>
    </w:p>
    <w:p w14:paraId="19FFC287"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 et a été crée dans le système</w:t>
      </w:r>
    </w:p>
    <w:p w14:paraId="03D66D51"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 chargé d'affaire présente les fournisseurs potentiels</w:t>
      </w:r>
    </w:p>
    <w:p w14:paraId="542C7FB6"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5FF6779A" w14:textId="6D608DF3"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clique sur le bouton attacher une annonce</w:t>
      </w:r>
    </w:p>
    <w:p w14:paraId="4168ECFA" w14:textId="77777777" w:rsidR="001241D8" w:rsidRPr="00B669E4" w:rsidRDefault="001241D8" w:rsidP="0016515D">
      <w:pPr>
        <w:pStyle w:val="Corps"/>
        <w:numPr>
          <w:ilvl w:val="0"/>
          <w:numId w:val="15"/>
        </w:numPr>
        <w:rPr>
          <w:rFonts w:ascii="Times New Roman" w:hAnsi="Times New Roman" w:cs="Times New Roman"/>
          <w:sz w:val="24"/>
          <w:szCs w:val="24"/>
        </w:rPr>
      </w:pPr>
      <w:r w:rsidRPr="00B669E4">
        <w:rPr>
          <w:rFonts w:ascii="Times New Roman" w:hAnsi="Times New Roman" w:cs="Times New Roman"/>
          <w:sz w:val="24"/>
          <w:szCs w:val="24"/>
        </w:rPr>
        <w:t>Le système recherche l’annonce dans sa base</w:t>
      </w:r>
    </w:p>
    <w:p w14:paraId="27C1CC8A" w14:textId="458D1BE1" w:rsidR="001241D8" w:rsidRDefault="001241D8" w:rsidP="0016515D">
      <w:pPr>
        <w:pStyle w:val="Corps"/>
        <w:numPr>
          <w:ilvl w:val="1"/>
          <w:numId w:val="15"/>
        </w:numPr>
        <w:rPr>
          <w:rFonts w:ascii="Times New Roman" w:hAnsi="Times New Roman" w:cs="Times New Roman"/>
          <w:sz w:val="24"/>
          <w:szCs w:val="24"/>
        </w:rPr>
      </w:pPr>
      <w:r>
        <w:rPr>
          <w:rFonts w:ascii="Times New Roman" w:hAnsi="Times New Roman" w:cs="Times New Roman"/>
          <w:sz w:val="24"/>
          <w:szCs w:val="24"/>
        </w:rPr>
        <w:t>L’annonce n’existe pas, le chargé d’affaire la créer</w:t>
      </w:r>
    </w:p>
    <w:p w14:paraId="5010D92C" w14:textId="7AD93E1D"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sélectionne le client pour lequel il veut attacher l’annonce</w:t>
      </w:r>
    </w:p>
    <w:p w14:paraId="105A7F7B" w14:textId="791D0F5A"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système valide l’association</w:t>
      </w:r>
    </w:p>
    <w:p w14:paraId="07A211A9" w14:textId="20008BC8" w:rsidR="00B669E4" w:rsidRDefault="00B669E4" w:rsidP="009A423F">
      <w:pPr>
        <w:spacing w:after="0"/>
      </w:pPr>
    </w:p>
    <w:p w14:paraId="4FFF3DDD" w14:textId="6300889B" w:rsidR="00B669E4" w:rsidRDefault="00B669E4" w:rsidP="00B669E4">
      <w:r>
        <w:rPr>
          <w:noProof/>
        </w:rPr>
        <w:drawing>
          <wp:inline distT="0" distB="0" distL="0" distR="0" wp14:anchorId="3B839DBA" wp14:editId="223EEC6B">
            <wp:extent cx="5969000" cy="4375150"/>
            <wp:effectExtent l="0" t="0" r="0" b="0"/>
            <wp:docPr id="24" name="Image 24" descr="Macintosh HD:Users:jean-michelly:Projets:Diagramme de séquence:Séquence DemandeClient:Sequence Attach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ean-michelly:Projets:Diagramme de séquence:Séquence DemandeClient:Sequence AttacherAnno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9000" cy="4375150"/>
                    </a:xfrm>
                    <a:prstGeom prst="rect">
                      <a:avLst/>
                    </a:prstGeom>
                    <a:noFill/>
                    <a:ln>
                      <a:noFill/>
                    </a:ln>
                  </pic:spPr>
                </pic:pic>
              </a:graphicData>
            </a:graphic>
          </wp:inline>
        </w:drawing>
      </w:r>
    </w:p>
    <w:p w14:paraId="1126ED3D" w14:textId="4C401957" w:rsidR="00B669E4" w:rsidRDefault="00B669E4" w:rsidP="00B669E4">
      <w:pPr>
        <w:tabs>
          <w:tab w:val="left" w:pos="2010"/>
        </w:tabs>
      </w:pPr>
      <w:r>
        <w:tab/>
      </w:r>
    </w:p>
    <w:p w14:paraId="29AA82A9" w14:textId="7E2126ED" w:rsidR="00B669E4" w:rsidRPr="00B669E4" w:rsidRDefault="00B669E4" w:rsidP="0016515D">
      <w:pPr>
        <w:pStyle w:val="Ss-section3"/>
        <w:numPr>
          <w:ilvl w:val="0"/>
          <w:numId w:val="13"/>
        </w:numPr>
        <w:rPr>
          <w:rFonts w:ascii="Times New Roman" w:hAnsi="Times New Roman" w:cs="Times New Roman"/>
          <w:sz w:val="24"/>
          <w:szCs w:val="24"/>
          <w:u w:val="single"/>
        </w:rPr>
      </w:pPr>
      <w:r>
        <w:br w:type="column"/>
      </w:r>
      <w:r w:rsidRPr="00B669E4">
        <w:rPr>
          <w:rFonts w:ascii="Times New Roman" w:hAnsi="Times New Roman" w:cs="Times New Roman"/>
          <w:sz w:val="24"/>
          <w:szCs w:val="24"/>
          <w:u w:val="single"/>
        </w:rPr>
        <w:lastRenderedPageBreak/>
        <w:t>Publier</w:t>
      </w:r>
      <w:r>
        <w:rPr>
          <w:rFonts w:ascii="Times New Roman" w:hAnsi="Times New Roman" w:cs="Times New Roman"/>
          <w:sz w:val="24"/>
          <w:szCs w:val="24"/>
          <w:u w:val="single"/>
        </w:rPr>
        <w:t xml:space="preserve"> une a</w:t>
      </w:r>
      <w:r w:rsidRPr="00B669E4">
        <w:rPr>
          <w:rFonts w:ascii="Times New Roman" w:hAnsi="Times New Roman" w:cs="Times New Roman"/>
          <w:sz w:val="24"/>
          <w:szCs w:val="24"/>
          <w:u w:val="single"/>
        </w:rPr>
        <w:t>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p>
    <w:p w14:paraId="0D6344F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Publier une annonce cliente</w:t>
      </w:r>
    </w:p>
    <w:p w14:paraId="345A9592"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228DEF4"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44FDF31C"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Formaliser la demande du client</w:t>
      </w:r>
    </w:p>
    <w:p w14:paraId="5D64430D"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w:t>
      </w:r>
    </w:p>
    <w:p w14:paraId="6A6D274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Les fournisseurs peuvent consulter l’annonce</w:t>
      </w:r>
    </w:p>
    <w:p w14:paraId="7889D684"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319DCE67" w14:textId="4F74F58B"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chargé d'affaire clique sur le bouton publier une annonce </w:t>
      </w:r>
    </w:p>
    <w:p w14:paraId="0E04210F" w14:textId="4A2F7DA9"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système </w:t>
      </w:r>
      <w:proofErr w:type="spellStart"/>
      <w:r w:rsidRPr="00B669E4">
        <w:rPr>
          <w:rFonts w:ascii="Times New Roman" w:hAnsi="Times New Roman" w:cs="Times New Roman"/>
          <w:sz w:val="24"/>
          <w:szCs w:val="24"/>
        </w:rPr>
        <w:t>renvoit</w:t>
      </w:r>
      <w:proofErr w:type="spellEnd"/>
      <w:r w:rsidRPr="00B669E4">
        <w:rPr>
          <w:rFonts w:ascii="Times New Roman" w:hAnsi="Times New Roman" w:cs="Times New Roman"/>
          <w:sz w:val="24"/>
          <w:szCs w:val="24"/>
        </w:rPr>
        <w:t xml:space="preserve"> un formulaire</w:t>
      </w:r>
    </w:p>
    <w:p w14:paraId="1AF48753" w14:textId="080A8A3B"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chargé d’affaire remplit avec les besoins du client</w:t>
      </w:r>
    </w:p>
    <w:p w14:paraId="587F4018" w14:textId="520FEBCB" w:rsidR="00A6396A" w:rsidRP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système publie l’annonce du client</w:t>
      </w:r>
    </w:p>
    <w:p w14:paraId="10EB51B0" w14:textId="77777777" w:rsidR="00B669E4" w:rsidRDefault="00B669E4" w:rsidP="00B669E4">
      <w:pPr>
        <w:pStyle w:val="Ss-section3"/>
      </w:pPr>
      <w:r>
        <w:rPr>
          <w:noProof/>
        </w:rPr>
        <w:drawing>
          <wp:anchor distT="0" distB="0" distL="114300" distR="114300" simplePos="0" relativeHeight="251674624" behindDoc="0" locked="0" layoutInCell="1" allowOverlap="1" wp14:anchorId="073B3583" wp14:editId="5AB6CFBD">
            <wp:simplePos x="0" y="0"/>
            <wp:positionH relativeFrom="column">
              <wp:posOffset>0</wp:posOffset>
            </wp:positionH>
            <wp:positionV relativeFrom="paragraph">
              <wp:posOffset>224155</wp:posOffset>
            </wp:positionV>
            <wp:extent cx="5969000" cy="4254500"/>
            <wp:effectExtent l="0" t="0" r="0" b="12700"/>
            <wp:wrapSquare wrapText="bothSides"/>
            <wp:docPr id="25" name="Image 25" descr="Macintosh HD:Users:jean-michelly:Projets:Diagramme de séquence:Séquence DemandeClient:Sequence Publi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ean-michelly:Projets:Diagramme de séquence:Séquence DemandeClient:Sequence PublierAnnonc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9000" cy="4254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B3F6B2F" w14:textId="77777777" w:rsidR="00B669E4" w:rsidRDefault="00B669E4" w:rsidP="00B669E4">
      <w:pPr>
        <w:pStyle w:val="Ss-section3"/>
      </w:pPr>
    </w:p>
    <w:p w14:paraId="0AFFC172" w14:textId="77777777" w:rsidR="00B669E4" w:rsidRDefault="00B669E4" w:rsidP="00B669E4">
      <w:pPr>
        <w:pStyle w:val="Ss-section3"/>
      </w:pPr>
    </w:p>
    <w:p w14:paraId="050CA8E9" w14:textId="09AE4887" w:rsidR="00B669E4" w:rsidRPr="00D53C62" w:rsidRDefault="00B669E4" w:rsidP="0016515D">
      <w:pPr>
        <w:pStyle w:val="Ss-section3"/>
        <w:numPr>
          <w:ilvl w:val="0"/>
          <w:numId w:val="13"/>
        </w:numPr>
        <w:rPr>
          <w:rFonts w:ascii="Times New Roman" w:hAnsi="Times New Roman" w:cs="Times New Roman"/>
          <w:sz w:val="24"/>
          <w:szCs w:val="24"/>
          <w:u w:val="single"/>
        </w:rPr>
      </w:pPr>
      <w:r w:rsidRPr="00D53C62">
        <w:rPr>
          <w:rFonts w:ascii="Times New Roman" w:hAnsi="Times New Roman" w:cs="Times New Roman"/>
          <w:sz w:val="24"/>
          <w:szCs w:val="24"/>
          <w:u w:val="single"/>
        </w:rPr>
        <w:lastRenderedPageBreak/>
        <w:t>Editer une annonce</w:t>
      </w:r>
      <w:r w:rsidR="00D53C62">
        <w:rPr>
          <w:rFonts w:ascii="Times New Roman" w:hAnsi="Times New Roman" w:cs="Times New Roman"/>
          <w:sz w:val="24"/>
          <w:szCs w:val="24"/>
          <w:u w:val="single"/>
        </w:rPr>
        <w:t xml:space="preserve"> </w:t>
      </w:r>
      <w:r w:rsidRPr="00D53C62">
        <w:rPr>
          <w:rFonts w:ascii="Times New Roman" w:hAnsi="Times New Roman" w:cs="Times New Roman"/>
          <w:sz w:val="24"/>
          <w:szCs w:val="24"/>
          <w:u w:val="single"/>
        </w:rPr>
        <w:t>:</w:t>
      </w:r>
    </w:p>
    <w:p w14:paraId="51B89B08"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Editer une annonce cliente</w:t>
      </w:r>
    </w:p>
    <w:p w14:paraId="3220581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DDFA6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27FF543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Modifier la demande du client</w:t>
      </w:r>
    </w:p>
    <w:p w14:paraId="094DE4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Pré-conditions : L’annonce a été </w:t>
      </w:r>
      <w:proofErr w:type="gramStart"/>
      <w:r w:rsidRPr="00B669E4">
        <w:rPr>
          <w:rFonts w:ascii="Times New Roman" w:hAnsi="Times New Roman" w:cs="Times New Roman"/>
          <w:sz w:val="24"/>
          <w:szCs w:val="24"/>
        </w:rPr>
        <w:t>associé</w:t>
      </w:r>
      <w:proofErr w:type="gramEnd"/>
      <w:r w:rsidRPr="00B669E4">
        <w:rPr>
          <w:rFonts w:ascii="Times New Roman" w:hAnsi="Times New Roman" w:cs="Times New Roman"/>
          <w:sz w:val="24"/>
          <w:szCs w:val="24"/>
        </w:rPr>
        <w:t xml:space="preserve"> à un client</w:t>
      </w:r>
    </w:p>
    <w:p w14:paraId="0C3FD58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Post-conditions : Le client peut voir ses nouveaux besoins </w:t>
      </w:r>
    </w:p>
    <w:p w14:paraId="07F05A6B"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1116727C" w14:textId="68D1D32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chargé </w:t>
      </w:r>
      <w:r w:rsidRPr="00B669E4">
        <w:rPr>
          <w:rFonts w:ascii="Times New Roman" w:hAnsi="Times New Roman" w:cs="Times New Roman"/>
          <w:sz w:val="24"/>
          <w:szCs w:val="24"/>
        </w:rPr>
        <w:t>d'affaire clique sur le bouton éditer une annonce</w:t>
      </w:r>
    </w:p>
    <w:p w14:paraId="770A7FB2" w14:textId="7D480E61"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interroge le chargé d’affaire sur l’annonce de quel client qu’il souhaite modifier</w:t>
      </w:r>
    </w:p>
    <w:p w14:paraId="505CAA74" w14:textId="00DD4873"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sélectionne le client</w:t>
      </w:r>
    </w:p>
    <w:p w14:paraId="44310412" w14:textId="6D6C1F1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affiche le profil du client et son annonce</w:t>
      </w:r>
    </w:p>
    <w:p w14:paraId="67F1F758" w14:textId="09FC8F5C"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modifie l’annonce</w:t>
      </w:r>
    </w:p>
    <w:p w14:paraId="39147B96" w14:textId="391DD968"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enregistre ses modifications</w:t>
      </w:r>
    </w:p>
    <w:p w14:paraId="492A4226" w14:textId="51C5A04A"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met à jour le profil du client et l’annonce</w:t>
      </w:r>
    </w:p>
    <w:p w14:paraId="2532A710" w14:textId="57CB87F9" w:rsidR="00F25D96" w:rsidRPr="00B669E4" w:rsidRDefault="00F25D96" w:rsidP="00B669E4">
      <w:pPr>
        <w:pStyle w:val="Corps"/>
        <w:rPr>
          <w:rFonts w:ascii="Times New Roman" w:hAnsi="Times New Roman" w:cs="Times New Roman"/>
          <w:sz w:val="24"/>
          <w:szCs w:val="24"/>
        </w:rPr>
      </w:pPr>
      <w:r>
        <w:rPr>
          <w:noProof/>
        </w:rPr>
        <w:drawing>
          <wp:anchor distT="0" distB="0" distL="114300" distR="114300" simplePos="0" relativeHeight="251675648" behindDoc="0" locked="0" layoutInCell="1" allowOverlap="1" wp14:anchorId="272AAC04" wp14:editId="5518DE9C">
            <wp:simplePos x="0" y="0"/>
            <wp:positionH relativeFrom="column">
              <wp:posOffset>114300</wp:posOffset>
            </wp:positionH>
            <wp:positionV relativeFrom="paragraph">
              <wp:posOffset>107315</wp:posOffset>
            </wp:positionV>
            <wp:extent cx="5962650" cy="4610100"/>
            <wp:effectExtent l="0" t="0" r="6350" b="12700"/>
            <wp:wrapSquare wrapText="bothSides"/>
            <wp:docPr id="27" name="Image 27" descr="Macintosh HD:Users:jean-michelly:Projets:Diagramme de séquence:Séquence DemandeClient:Sequence Edit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ean-michelly:Projets:Diagramme de séquence:Séquence DemandeClient:Sequence EditerAnnon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2650" cy="4610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C82D6FD" w14:textId="05EFB3A6" w:rsidR="00D53C62" w:rsidRDefault="00D53C62" w:rsidP="00D53C62">
      <w:pPr>
        <w:pStyle w:val="Ss-section3"/>
      </w:pPr>
    </w:p>
    <w:p w14:paraId="5099DC67" w14:textId="4F97B2AC" w:rsidR="00D53C62" w:rsidRPr="00D53C62" w:rsidRDefault="00D53C62" w:rsidP="0016515D">
      <w:pPr>
        <w:pStyle w:val="Ss-section3"/>
        <w:numPr>
          <w:ilvl w:val="0"/>
          <w:numId w:val="13"/>
        </w:numPr>
        <w:rPr>
          <w:rFonts w:ascii="Times New Roman" w:hAnsi="Times New Roman" w:cs="Times New Roman"/>
          <w:sz w:val="24"/>
          <w:szCs w:val="24"/>
          <w:u w:val="single"/>
        </w:rPr>
      </w:pPr>
      <w:r w:rsidRPr="00D53C62">
        <w:rPr>
          <w:rFonts w:ascii="Times New Roman" w:hAnsi="Times New Roman" w:cs="Times New Roman"/>
          <w:sz w:val="24"/>
          <w:szCs w:val="24"/>
          <w:u w:val="single"/>
        </w:rPr>
        <w:lastRenderedPageBreak/>
        <w:t>Valider une annonce :</w:t>
      </w:r>
    </w:p>
    <w:p w14:paraId="39A9394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Titre : Editer une annonce cliente</w:t>
      </w:r>
    </w:p>
    <w:p w14:paraId="2C082FAB"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Acteur principal : Client</w:t>
      </w:r>
    </w:p>
    <w:p w14:paraId="51196DCA"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795C0D6"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Objectifs : Le client donne son accord pour la publication de l’annonce</w:t>
      </w:r>
    </w:p>
    <w:p w14:paraId="2713C582"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Le client doit s’authentifier </w:t>
      </w:r>
    </w:p>
    <w:p w14:paraId="3C8CD80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Post-conditions : Le client est associé avec son annonce</w:t>
      </w:r>
    </w:p>
    <w:p w14:paraId="02496409" w14:textId="77777777" w:rsid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A3186A5" w14:textId="27A2FCB9"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consulte son profil</w:t>
      </w:r>
    </w:p>
    <w:p w14:paraId="7EA8AA87" w14:textId="38141F1A"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valide une annonce</w:t>
      </w:r>
    </w:p>
    <w:p w14:paraId="622495FE" w14:textId="4DEACC25" w:rsidR="00E46FEC" w:rsidRP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w:t>
      </w:r>
      <w:r w:rsidRPr="00D53C62">
        <w:rPr>
          <w:rFonts w:ascii="Times New Roman" w:hAnsi="Times New Roman" w:cs="Times New Roman"/>
          <w:sz w:val="24"/>
          <w:szCs w:val="24"/>
        </w:rPr>
        <w:t>système notifie le client de la validation</w:t>
      </w:r>
    </w:p>
    <w:p w14:paraId="309B11DB" w14:textId="5A012C9B" w:rsidR="00E46FEC" w:rsidRDefault="00E46FEC" w:rsidP="00D53C62">
      <w:pPr>
        <w:pStyle w:val="Corps"/>
        <w:rPr>
          <w:rFonts w:ascii="Times New Roman" w:hAnsi="Times New Roman" w:cs="Times New Roman"/>
          <w:sz w:val="24"/>
          <w:szCs w:val="24"/>
        </w:rPr>
      </w:pPr>
      <w:r>
        <w:rPr>
          <w:noProof/>
        </w:rPr>
        <w:drawing>
          <wp:anchor distT="0" distB="0" distL="114300" distR="114300" simplePos="0" relativeHeight="251676672" behindDoc="0" locked="0" layoutInCell="1" allowOverlap="1" wp14:anchorId="51BF3E64" wp14:editId="7A1920EE">
            <wp:simplePos x="0" y="0"/>
            <wp:positionH relativeFrom="column">
              <wp:posOffset>0</wp:posOffset>
            </wp:positionH>
            <wp:positionV relativeFrom="paragraph">
              <wp:posOffset>61595</wp:posOffset>
            </wp:positionV>
            <wp:extent cx="4686300" cy="4044950"/>
            <wp:effectExtent l="0" t="0" r="12700" b="0"/>
            <wp:wrapSquare wrapText="bothSides"/>
            <wp:docPr id="28" name="Image 28" descr="Macintosh HD:Users:jean-michelly:Projets:Diagramme de séquence:Séquence DemandeClient:Sequence Valid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ean-michelly:Projets:Diagramme de séquence:Séquence DemandeClient:Sequence ValiderAnnonc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6300" cy="40449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808DD91" w14:textId="77777777" w:rsidR="00E46FEC" w:rsidRDefault="00E46FEC" w:rsidP="00D53C62">
      <w:pPr>
        <w:pStyle w:val="Corps"/>
        <w:rPr>
          <w:rFonts w:ascii="Times New Roman" w:hAnsi="Times New Roman" w:cs="Times New Roman"/>
          <w:sz w:val="24"/>
          <w:szCs w:val="24"/>
        </w:rPr>
      </w:pPr>
    </w:p>
    <w:p w14:paraId="1728E9CE" w14:textId="77777777" w:rsidR="00E46FEC" w:rsidRDefault="00E46FEC" w:rsidP="00D53C62">
      <w:pPr>
        <w:pStyle w:val="Corps"/>
        <w:rPr>
          <w:rFonts w:ascii="Times New Roman" w:hAnsi="Times New Roman" w:cs="Times New Roman"/>
          <w:sz w:val="24"/>
          <w:szCs w:val="24"/>
        </w:rPr>
      </w:pPr>
    </w:p>
    <w:p w14:paraId="179E4D6B" w14:textId="77777777" w:rsidR="00E46FEC" w:rsidRDefault="00E46FEC" w:rsidP="00D53C62">
      <w:pPr>
        <w:pStyle w:val="Corps"/>
        <w:rPr>
          <w:rFonts w:ascii="Times New Roman" w:hAnsi="Times New Roman" w:cs="Times New Roman"/>
          <w:sz w:val="24"/>
          <w:szCs w:val="24"/>
        </w:rPr>
      </w:pPr>
    </w:p>
    <w:p w14:paraId="2F0CC396" w14:textId="77777777" w:rsidR="00E46FEC" w:rsidRDefault="00E46FEC" w:rsidP="00D53C62">
      <w:pPr>
        <w:pStyle w:val="Corps"/>
        <w:rPr>
          <w:rFonts w:ascii="Times New Roman" w:hAnsi="Times New Roman" w:cs="Times New Roman"/>
          <w:sz w:val="24"/>
          <w:szCs w:val="24"/>
        </w:rPr>
      </w:pPr>
    </w:p>
    <w:p w14:paraId="17B8106F" w14:textId="77777777" w:rsidR="00E46FEC" w:rsidRDefault="00E46FEC" w:rsidP="00D53C62">
      <w:pPr>
        <w:pStyle w:val="Corps"/>
        <w:rPr>
          <w:rFonts w:ascii="Times New Roman" w:hAnsi="Times New Roman" w:cs="Times New Roman"/>
          <w:sz w:val="24"/>
          <w:szCs w:val="24"/>
        </w:rPr>
      </w:pPr>
    </w:p>
    <w:p w14:paraId="0B5B3BFB" w14:textId="77777777" w:rsidR="00E46FEC" w:rsidRDefault="00E46FEC" w:rsidP="00D53C62">
      <w:pPr>
        <w:pStyle w:val="Corps"/>
        <w:rPr>
          <w:rFonts w:ascii="Times New Roman" w:hAnsi="Times New Roman" w:cs="Times New Roman"/>
          <w:sz w:val="24"/>
          <w:szCs w:val="24"/>
        </w:rPr>
      </w:pPr>
    </w:p>
    <w:p w14:paraId="4618D4DD" w14:textId="77777777" w:rsidR="00E46FEC" w:rsidRDefault="00E46FEC" w:rsidP="00D53C62">
      <w:pPr>
        <w:pStyle w:val="Corps"/>
        <w:rPr>
          <w:rFonts w:ascii="Times New Roman" w:hAnsi="Times New Roman" w:cs="Times New Roman"/>
          <w:sz w:val="24"/>
          <w:szCs w:val="24"/>
        </w:rPr>
      </w:pPr>
    </w:p>
    <w:p w14:paraId="41AB0378" w14:textId="77777777" w:rsidR="00E46FEC" w:rsidRDefault="00E46FEC" w:rsidP="00D53C62">
      <w:pPr>
        <w:pStyle w:val="Corps"/>
        <w:rPr>
          <w:rFonts w:ascii="Times New Roman" w:hAnsi="Times New Roman" w:cs="Times New Roman"/>
          <w:sz w:val="24"/>
          <w:szCs w:val="24"/>
        </w:rPr>
      </w:pPr>
    </w:p>
    <w:p w14:paraId="58B0DC9F" w14:textId="77777777" w:rsidR="00E46FEC" w:rsidRDefault="00E46FEC" w:rsidP="00D53C62">
      <w:pPr>
        <w:pStyle w:val="Corps"/>
        <w:rPr>
          <w:rFonts w:ascii="Times New Roman" w:hAnsi="Times New Roman" w:cs="Times New Roman"/>
          <w:sz w:val="24"/>
          <w:szCs w:val="24"/>
        </w:rPr>
      </w:pPr>
    </w:p>
    <w:p w14:paraId="31113682" w14:textId="77777777" w:rsidR="00E46FEC" w:rsidRDefault="00E46FEC" w:rsidP="00D53C62">
      <w:pPr>
        <w:pStyle w:val="Corps"/>
        <w:rPr>
          <w:rFonts w:ascii="Times New Roman" w:hAnsi="Times New Roman" w:cs="Times New Roman"/>
          <w:sz w:val="24"/>
          <w:szCs w:val="24"/>
        </w:rPr>
      </w:pPr>
    </w:p>
    <w:p w14:paraId="7C64F05D" w14:textId="77777777" w:rsidR="00E46FEC" w:rsidRDefault="00E46FEC" w:rsidP="00D53C62">
      <w:pPr>
        <w:pStyle w:val="Corps"/>
        <w:rPr>
          <w:rFonts w:ascii="Times New Roman" w:hAnsi="Times New Roman" w:cs="Times New Roman"/>
          <w:sz w:val="24"/>
          <w:szCs w:val="24"/>
        </w:rPr>
      </w:pPr>
    </w:p>
    <w:p w14:paraId="47662981" w14:textId="77777777" w:rsidR="00E46FEC" w:rsidRDefault="00E46FEC" w:rsidP="00D53C62">
      <w:pPr>
        <w:pStyle w:val="Corps"/>
        <w:rPr>
          <w:rFonts w:ascii="Times New Roman" w:hAnsi="Times New Roman" w:cs="Times New Roman"/>
          <w:sz w:val="24"/>
          <w:szCs w:val="24"/>
        </w:rPr>
      </w:pPr>
    </w:p>
    <w:p w14:paraId="35530E4F" w14:textId="77777777" w:rsidR="00E46FEC" w:rsidRDefault="00E46FEC" w:rsidP="00D53C62">
      <w:pPr>
        <w:pStyle w:val="Corps"/>
        <w:rPr>
          <w:rFonts w:ascii="Times New Roman" w:hAnsi="Times New Roman" w:cs="Times New Roman"/>
          <w:sz w:val="24"/>
          <w:szCs w:val="24"/>
        </w:rPr>
      </w:pPr>
    </w:p>
    <w:p w14:paraId="4E58BB60" w14:textId="77777777" w:rsidR="00E46FEC" w:rsidRDefault="00E46FEC" w:rsidP="00D53C62">
      <w:pPr>
        <w:pStyle w:val="Corps"/>
        <w:rPr>
          <w:rFonts w:ascii="Times New Roman" w:hAnsi="Times New Roman" w:cs="Times New Roman"/>
          <w:sz w:val="24"/>
          <w:szCs w:val="24"/>
        </w:rPr>
      </w:pPr>
    </w:p>
    <w:p w14:paraId="3D192113" w14:textId="77777777" w:rsidR="00E46FEC" w:rsidRDefault="00E46FEC" w:rsidP="00D53C62">
      <w:pPr>
        <w:pStyle w:val="Corps"/>
        <w:rPr>
          <w:rFonts w:ascii="Times New Roman" w:hAnsi="Times New Roman" w:cs="Times New Roman"/>
          <w:sz w:val="24"/>
          <w:szCs w:val="24"/>
        </w:rPr>
      </w:pPr>
    </w:p>
    <w:p w14:paraId="0816AF85" w14:textId="77777777" w:rsidR="00E46FEC" w:rsidRDefault="00E46FEC" w:rsidP="00D53C62">
      <w:pPr>
        <w:pStyle w:val="Corps"/>
        <w:rPr>
          <w:rFonts w:ascii="Times New Roman" w:hAnsi="Times New Roman" w:cs="Times New Roman"/>
          <w:sz w:val="24"/>
          <w:szCs w:val="24"/>
        </w:rPr>
      </w:pPr>
    </w:p>
    <w:p w14:paraId="69583E15" w14:textId="77777777" w:rsidR="00E46FEC" w:rsidRDefault="00E46FEC" w:rsidP="00D53C62">
      <w:pPr>
        <w:pStyle w:val="Corps"/>
        <w:rPr>
          <w:rFonts w:ascii="Times New Roman" w:hAnsi="Times New Roman" w:cs="Times New Roman"/>
          <w:sz w:val="24"/>
          <w:szCs w:val="24"/>
        </w:rPr>
      </w:pPr>
    </w:p>
    <w:p w14:paraId="79529161" w14:textId="77777777" w:rsidR="00E46FEC" w:rsidRDefault="00E46FEC" w:rsidP="00D53C62">
      <w:pPr>
        <w:pStyle w:val="Corps"/>
        <w:rPr>
          <w:rFonts w:ascii="Times New Roman" w:hAnsi="Times New Roman" w:cs="Times New Roman"/>
          <w:sz w:val="24"/>
          <w:szCs w:val="24"/>
        </w:rPr>
      </w:pPr>
    </w:p>
    <w:p w14:paraId="6FA029B3" w14:textId="77777777" w:rsidR="00E46FEC" w:rsidRDefault="00E46FEC" w:rsidP="00D53C62">
      <w:pPr>
        <w:pStyle w:val="Corps"/>
        <w:rPr>
          <w:rFonts w:ascii="Times New Roman" w:hAnsi="Times New Roman" w:cs="Times New Roman"/>
          <w:sz w:val="24"/>
          <w:szCs w:val="24"/>
        </w:rPr>
      </w:pPr>
    </w:p>
    <w:p w14:paraId="6E6CB4C8" w14:textId="77777777" w:rsidR="00E46FEC" w:rsidRDefault="00E46FEC" w:rsidP="00D53C62">
      <w:pPr>
        <w:pStyle w:val="Corps"/>
        <w:rPr>
          <w:rFonts w:ascii="Times New Roman" w:hAnsi="Times New Roman" w:cs="Times New Roman"/>
          <w:sz w:val="24"/>
          <w:szCs w:val="24"/>
        </w:rPr>
      </w:pPr>
    </w:p>
    <w:p w14:paraId="5B604721" w14:textId="77777777" w:rsidR="00E46FEC" w:rsidRDefault="00E46FEC" w:rsidP="00D53C62">
      <w:pPr>
        <w:pStyle w:val="Corps"/>
        <w:rPr>
          <w:rFonts w:ascii="Times New Roman" w:hAnsi="Times New Roman" w:cs="Times New Roman"/>
          <w:sz w:val="24"/>
          <w:szCs w:val="24"/>
        </w:rPr>
      </w:pPr>
    </w:p>
    <w:p w14:paraId="17959B2D" w14:textId="77777777" w:rsidR="00E46FEC" w:rsidRDefault="00E46FEC" w:rsidP="00D53C62">
      <w:pPr>
        <w:pStyle w:val="Corps"/>
        <w:rPr>
          <w:rFonts w:ascii="Times New Roman" w:hAnsi="Times New Roman" w:cs="Times New Roman"/>
          <w:sz w:val="24"/>
          <w:szCs w:val="24"/>
        </w:rPr>
      </w:pPr>
    </w:p>
    <w:p w14:paraId="616ECD2F" w14:textId="77777777" w:rsidR="00E46FEC" w:rsidRDefault="00E46FEC" w:rsidP="00D53C62">
      <w:pPr>
        <w:pStyle w:val="Corps"/>
        <w:rPr>
          <w:rFonts w:ascii="Times New Roman" w:hAnsi="Times New Roman" w:cs="Times New Roman"/>
          <w:sz w:val="24"/>
          <w:szCs w:val="24"/>
        </w:rPr>
      </w:pPr>
    </w:p>
    <w:p w14:paraId="72C27AFC" w14:textId="77777777" w:rsidR="00E46FEC" w:rsidRDefault="00E46FEC" w:rsidP="00D53C62">
      <w:pPr>
        <w:pStyle w:val="Corps"/>
        <w:rPr>
          <w:rFonts w:ascii="Times New Roman" w:hAnsi="Times New Roman" w:cs="Times New Roman"/>
          <w:sz w:val="24"/>
          <w:szCs w:val="24"/>
        </w:rPr>
      </w:pPr>
    </w:p>
    <w:p w14:paraId="29F4F981" w14:textId="77777777" w:rsidR="00E46FEC" w:rsidRDefault="00E46FEC" w:rsidP="00D53C62">
      <w:pPr>
        <w:pStyle w:val="Corps"/>
        <w:rPr>
          <w:rFonts w:ascii="Times New Roman" w:hAnsi="Times New Roman" w:cs="Times New Roman"/>
          <w:sz w:val="24"/>
          <w:szCs w:val="24"/>
        </w:rPr>
      </w:pPr>
    </w:p>
    <w:p w14:paraId="36148954" w14:textId="77777777" w:rsidR="00E46FEC" w:rsidRDefault="00E46FEC" w:rsidP="00D53C62">
      <w:pPr>
        <w:pStyle w:val="Corps"/>
        <w:rPr>
          <w:rFonts w:ascii="Times New Roman" w:hAnsi="Times New Roman" w:cs="Times New Roman"/>
          <w:sz w:val="24"/>
          <w:szCs w:val="24"/>
        </w:rPr>
      </w:pPr>
    </w:p>
    <w:p w14:paraId="4CE52F96" w14:textId="77777777" w:rsidR="00E46FEC" w:rsidRDefault="00E46FEC" w:rsidP="00D53C62">
      <w:pPr>
        <w:pStyle w:val="Corps"/>
        <w:rPr>
          <w:rFonts w:ascii="Times New Roman" w:hAnsi="Times New Roman" w:cs="Times New Roman"/>
          <w:sz w:val="24"/>
          <w:szCs w:val="24"/>
        </w:rPr>
      </w:pPr>
    </w:p>
    <w:p w14:paraId="0F5F5FB1" w14:textId="77777777" w:rsidR="00E46FEC" w:rsidRDefault="00E46FEC" w:rsidP="00D53C62">
      <w:pPr>
        <w:pStyle w:val="Corps"/>
        <w:rPr>
          <w:rFonts w:ascii="Times New Roman" w:hAnsi="Times New Roman" w:cs="Times New Roman"/>
          <w:sz w:val="24"/>
          <w:szCs w:val="24"/>
        </w:rPr>
      </w:pPr>
    </w:p>
    <w:p w14:paraId="3262E299" w14:textId="77777777" w:rsidR="00E46FEC" w:rsidRDefault="00E46FEC" w:rsidP="00D53C62">
      <w:pPr>
        <w:pStyle w:val="Corps"/>
        <w:rPr>
          <w:rFonts w:ascii="Times New Roman" w:hAnsi="Times New Roman" w:cs="Times New Roman"/>
          <w:sz w:val="24"/>
          <w:szCs w:val="24"/>
        </w:rPr>
      </w:pPr>
    </w:p>
    <w:p w14:paraId="169BC45A" w14:textId="77777777" w:rsidR="00E46FEC" w:rsidRDefault="00E46FEC" w:rsidP="00D53C62">
      <w:pPr>
        <w:pStyle w:val="Corps"/>
        <w:rPr>
          <w:rFonts w:ascii="Times New Roman" w:hAnsi="Times New Roman" w:cs="Times New Roman"/>
          <w:sz w:val="24"/>
          <w:szCs w:val="24"/>
        </w:rPr>
      </w:pPr>
    </w:p>
    <w:p w14:paraId="14CD59C0" w14:textId="77777777" w:rsidR="00620E98" w:rsidRDefault="00620E98" w:rsidP="00D53C62">
      <w:pPr>
        <w:pStyle w:val="Corps"/>
        <w:rPr>
          <w:rFonts w:ascii="Times New Roman" w:hAnsi="Times New Roman" w:cs="Times New Roman"/>
          <w:sz w:val="24"/>
          <w:szCs w:val="24"/>
        </w:rPr>
      </w:pPr>
    </w:p>
    <w:p w14:paraId="3FF802D9" w14:textId="77777777" w:rsidR="00B97835" w:rsidRDefault="00B97835" w:rsidP="00D53C62">
      <w:pPr>
        <w:pStyle w:val="Corps"/>
        <w:rPr>
          <w:rFonts w:ascii="Times New Roman" w:hAnsi="Times New Roman" w:cs="Times New Roman"/>
          <w:sz w:val="24"/>
          <w:szCs w:val="24"/>
        </w:rPr>
      </w:pPr>
    </w:p>
    <w:p w14:paraId="2892106E" w14:textId="77777777" w:rsidR="00B97835" w:rsidRPr="00D53C62" w:rsidRDefault="00B97835" w:rsidP="00D53C62">
      <w:pPr>
        <w:pStyle w:val="Corps"/>
        <w:rPr>
          <w:rFonts w:ascii="Times New Roman" w:hAnsi="Times New Roman" w:cs="Times New Roman"/>
          <w:sz w:val="24"/>
          <w:szCs w:val="24"/>
        </w:rPr>
      </w:pPr>
    </w:p>
    <w:p w14:paraId="6D4B0FBC" w14:textId="60B24737" w:rsidR="00E46FEC" w:rsidRDefault="00E46FEC" w:rsidP="00E46FEC">
      <w:pPr>
        <w:pStyle w:val="Titre3"/>
      </w:pPr>
      <w:r>
        <w:lastRenderedPageBreak/>
        <w:t>Détails de la « Gestion de la recherche des fournisseurs »</w:t>
      </w:r>
    </w:p>
    <w:p w14:paraId="5FABBB0C" w14:textId="616E3924" w:rsidR="00B97835" w:rsidRPr="00D53C62" w:rsidRDefault="008A7E29" w:rsidP="0016515D">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t xml:space="preserve">Planifier un entretien </w:t>
      </w:r>
      <w:r w:rsidR="00B97835" w:rsidRPr="00D53C62">
        <w:rPr>
          <w:rFonts w:ascii="Times New Roman" w:hAnsi="Times New Roman" w:cs="Times New Roman"/>
          <w:sz w:val="24"/>
          <w:szCs w:val="24"/>
          <w:u w:val="single"/>
        </w:rPr>
        <w:t>:</w:t>
      </w:r>
    </w:p>
    <w:p w14:paraId="5A339A5E" w14:textId="5C92F3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8A7E29">
        <w:rPr>
          <w:rFonts w:ascii="Times New Roman" w:hAnsi="Times New Roman" w:cs="Times New Roman"/>
          <w:sz w:val="24"/>
          <w:szCs w:val="24"/>
        </w:rPr>
        <w:t>Planifier un entretien</w:t>
      </w:r>
    </w:p>
    <w:p w14:paraId="08B5EE48" w14:textId="5DE677F4"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8A7E29">
        <w:rPr>
          <w:rFonts w:ascii="Times New Roman" w:hAnsi="Times New Roman" w:cs="Times New Roman"/>
          <w:sz w:val="24"/>
          <w:szCs w:val="24"/>
        </w:rPr>
        <w:t>Chargé d’affaire</w:t>
      </w:r>
      <w:r w:rsidR="00E22F5D">
        <w:rPr>
          <w:rFonts w:ascii="Times New Roman" w:hAnsi="Times New Roman" w:cs="Times New Roman"/>
          <w:sz w:val="24"/>
          <w:szCs w:val="24"/>
        </w:rPr>
        <w:t>, client, fournisseur, planning</w:t>
      </w:r>
      <w:r w:rsidR="00555761">
        <w:rPr>
          <w:rFonts w:ascii="Times New Roman" w:hAnsi="Times New Roman" w:cs="Times New Roman"/>
          <w:sz w:val="24"/>
          <w:szCs w:val="24"/>
        </w:rPr>
        <w:t>, ticket d’entretien</w:t>
      </w:r>
    </w:p>
    <w:p w14:paraId="4682E35F"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26599B97" w14:textId="15C937FA"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DC38B3">
        <w:rPr>
          <w:rFonts w:ascii="Times New Roman" w:hAnsi="Times New Roman" w:cs="Times New Roman"/>
          <w:sz w:val="24"/>
          <w:szCs w:val="24"/>
        </w:rPr>
        <w:t xml:space="preserve">Référencer les </w:t>
      </w:r>
      <w:r w:rsidR="00BF69C9">
        <w:rPr>
          <w:rFonts w:ascii="Times New Roman" w:hAnsi="Times New Roman" w:cs="Times New Roman"/>
          <w:sz w:val="24"/>
          <w:szCs w:val="24"/>
        </w:rPr>
        <w:t>entretiens</w:t>
      </w:r>
    </w:p>
    <w:p w14:paraId="56B2AECB" w14:textId="7F94F2A9"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742249">
        <w:rPr>
          <w:rFonts w:ascii="Times New Roman" w:hAnsi="Times New Roman" w:cs="Times New Roman"/>
          <w:sz w:val="24"/>
          <w:szCs w:val="24"/>
        </w:rPr>
        <w:t>Le client à sélectionner les fournisseurs potentiels</w:t>
      </w:r>
    </w:p>
    <w:p w14:paraId="1FE891C4" w14:textId="43CF340F"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42249">
        <w:rPr>
          <w:rFonts w:ascii="Times New Roman" w:hAnsi="Times New Roman" w:cs="Times New Roman"/>
          <w:sz w:val="24"/>
          <w:szCs w:val="24"/>
        </w:rPr>
        <w:t>Le planning comporte le ticket d’entretien</w:t>
      </w:r>
    </w:p>
    <w:p w14:paraId="382CD4E2"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F0D0527" w14:textId="2C0AF3D7" w:rsidR="00742249" w:rsidRDefault="005F591D" w:rsidP="0016515D">
      <w:pPr>
        <w:pStyle w:val="Paragraphedeliste"/>
        <w:numPr>
          <w:ilvl w:val="0"/>
          <w:numId w:val="19"/>
        </w:numPr>
      </w:pPr>
      <w:r>
        <w:t>Le chargé d’affaire clique sur le bouton « Planifier un entretien »</w:t>
      </w:r>
    </w:p>
    <w:p w14:paraId="051A69A7" w14:textId="5086423E" w:rsidR="00277DBD" w:rsidRDefault="00277DBD" w:rsidP="0016515D">
      <w:pPr>
        <w:pStyle w:val="Paragraphedeliste"/>
        <w:numPr>
          <w:ilvl w:val="0"/>
          <w:numId w:val="19"/>
        </w:numPr>
      </w:pPr>
      <w:r>
        <w:t>Le système affiche un formulaire</w:t>
      </w:r>
    </w:p>
    <w:p w14:paraId="3B395905" w14:textId="768B5887" w:rsidR="005F591D" w:rsidRDefault="005F591D" w:rsidP="0016515D">
      <w:pPr>
        <w:pStyle w:val="Paragraphedeliste"/>
        <w:numPr>
          <w:ilvl w:val="0"/>
          <w:numId w:val="19"/>
        </w:numPr>
      </w:pPr>
      <w:r>
        <w:t>Il sélectionne un client</w:t>
      </w:r>
    </w:p>
    <w:p w14:paraId="5AD021A3" w14:textId="62AC8A28" w:rsidR="005F591D" w:rsidRDefault="005F591D" w:rsidP="0016515D">
      <w:pPr>
        <w:pStyle w:val="Paragraphedeliste"/>
        <w:numPr>
          <w:ilvl w:val="0"/>
          <w:numId w:val="19"/>
        </w:numPr>
      </w:pPr>
      <w:r>
        <w:t>Il sélectionne un fournisseur ou lui même</w:t>
      </w:r>
    </w:p>
    <w:p w14:paraId="49A8137F" w14:textId="57D2871E" w:rsidR="00277DBD" w:rsidRDefault="00277DBD" w:rsidP="0016515D">
      <w:pPr>
        <w:pStyle w:val="Paragraphedeliste"/>
        <w:numPr>
          <w:ilvl w:val="0"/>
          <w:numId w:val="19"/>
        </w:numPr>
      </w:pPr>
      <w:r>
        <w:t>Il saisie les informations correspondant à l’entretien</w:t>
      </w:r>
    </w:p>
    <w:p w14:paraId="6E26D454" w14:textId="0049190C" w:rsidR="005F591D" w:rsidRDefault="005F591D" w:rsidP="0016515D">
      <w:pPr>
        <w:pStyle w:val="Paragraphedeliste"/>
        <w:numPr>
          <w:ilvl w:val="0"/>
          <w:numId w:val="19"/>
        </w:numPr>
      </w:pPr>
      <w:r>
        <w:t>Il clique sur « créer un ticket entretien »</w:t>
      </w:r>
    </w:p>
    <w:p w14:paraId="03F581C4" w14:textId="274A2DA8" w:rsidR="003F1B74" w:rsidRDefault="00023444" w:rsidP="0016515D">
      <w:pPr>
        <w:pStyle w:val="Paragraphedeliste"/>
        <w:numPr>
          <w:ilvl w:val="0"/>
          <w:numId w:val="19"/>
        </w:numPr>
      </w:pPr>
      <w:r>
        <w:rPr>
          <w:rFonts w:ascii="Times New Roman" w:hAnsi="Times New Roman" w:cs="Times New Roman"/>
          <w:noProof/>
          <w:szCs w:val="24"/>
          <w:u w:val="single"/>
        </w:rPr>
        <w:drawing>
          <wp:anchor distT="0" distB="0" distL="114300" distR="114300" simplePos="0" relativeHeight="251680768" behindDoc="0" locked="0" layoutInCell="1" allowOverlap="1" wp14:anchorId="6547FC51" wp14:editId="2F2A89C3">
            <wp:simplePos x="0" y="0"/>
            <wp:positionH relativeFrom="column">
              <wp:posOffset>0</wp:posOffset>
            </wp:positionH>
            <wp:positionV relativeFrom="paragraph">
              <wp:posOffset>332740</wp:posOffset>
            </wp:positionV>
            <wp:extent cx="5962650" cy="4108450"/>
            <wp:effectExtent l="0" t="0" r="6350" b="6350"/>
            <wp:wrapSquare wrapText="bothSides"/>
            <wp:docPr id="36" name="Image 36" descr="Macintosh HD:Users:jean-michelly:Projets:Diagramme de séquence:Séquence RechercheFournisseur:Sequence_Planifier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 séquence:Séquence RechercheFournisseur:Sequence_PlanifierEntreti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2650" cy="41084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F1B74">
        <w:t>Le système envoie une notification</w:t>
      </w:r>
    </w:p>
    <w:p w14:paraId="699973A5" w14:textId="77777777" w:rsidR="005A5215" w:rsidRDefault="005A5215" w:rsidP="00023444">
      <w:pPr>
        <w:pStyle w:val="Ss-section3"/>
        <w:rPr>
          <w:rFonts w:ascii="Times New Roman" w:hAnsi="Times New Roman" w:cs="Times New Roman"/>
          <w:sz w:val="24"/>
          <w:szCs w:val="24"/>
          <w:u w:val="single"/>
        </w:rPr>
      </w:pPr>
    </w:p>
    <w:p w14:paraId="5BB9C993" w14:textId="368FE0D1" w:rsidR="001241D8" w:rsidRPr="00D53C62" w:rsidRDefault="006833DD" w:rsidP="0016515D">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Affecter une relation entre un fournisseur et un client</w:t>
      </w:r>
      <w:r w:rsidR="001241D8" w:rsidRPr="00D53C62">
        <w:rPr>
          <w:rFonts w:ascii="Times New Roman" w:hAnsi="Times New Roman" w:cs="Times New Roman"/>
          <w:sz w:val="24"/>
          <w:szCs w:val="24"/>
          <w:u w:val="single"/>
        </w:rPr>
        <w:t>:</w:t>
      </w:r>
    </w:p>
    <w:p w14:paraId="0177015F" w14:textId="48B08865"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6833DD">
        <w:rPr>
          <w:rFonts w:ascii="Times New Roman" w:hAnsi="Times New Roman" w:cs="Times New Roman"/>
          <w:sz w:val="24"/>
          <w:szCs w:val="24"/>
        </w:rPr>
        <w:t>Affecter une relation entre un fournisseur et un client</w:t>
      </w:r>
    </w:p>
    <w:p w14:paraId="4D7C3B61" w14:textId="19B5E064"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6833DD">
        <w:rPr>
          <w:rFonts w:ascii="Times New Roman" w:hAnsi="Times New Roman" w:cs="Times New Roman"/>
          <w:sz w:val="24"/>
          <w:szCs w:val="24"/>
        </w:rPr>
        <w:t>Chargé d’affaire</w:t>
      </w:r>
      <w:r w:rsidR="00E22F5D">
        <w:rPr>
          <w:rFonts w:ascii="Times New Roman" w:hAnsi="Times New Roman" w:cs="Times New Roman"/>
          <w:sz w:val="24"/>
          <w:szCs w:val="24"/>
        </w:rPr>
        <w:t>, client, fournisseur</w:t>
      </w:r>
    </w:p>
    <w:p w14:paraId="31FED5FA" w14:textId="77777777"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18639FAE" w14:textId="3EC91B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6833DD">
        <w:rPr>
          <w:rFonts w:ascii="Times New Roman" w:hAnsi="Times New Roman" w:cs="Times New Roman"/>
          <w:sz w:val="24"/>
          <w:szCs w:val="24"/>
        </w:rPr>
        <w:t xml:space="preserve">Référencer les différentes collaborations </w:t>
      </w:r>
      <w:r w:rsidR="0016515D">
        <w:rPr>
          <w:rFonts w:ascii="Times New Roman" w:hAnsi="Times New Roman" w:cs="Times New Roman"/>
          <w:sz w:val="24"/>
          <w:szCs w:val="24"/>
        </w:rPr>
        <w:t>à n’importe quel moment dans l’entreprise</w:t>
      </w:r>
    </w:p>
    <w:p w14:paraId="40F1911B" w14:textId="3BF81A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16515D">
        <w:rPr>
          <w:rFonts w:ascii="Times New Roman" w:hAnsi="Times New Roman" w:cs="Times New Roman"/>
          <w:sz w:val="24"/>
          <w:szCs w:val="24"/>
        </w:rPr>
        <w:t>Le client a validé le fournisseur adéquat</w:t>
      </w:r>
    </w:p>
    <w:p w14:paraId="0E5889CF" w14:textId="0A832F9D"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6515D">
        <w:rPr>
          <w:rFonts w:ascii="Times New Roman" w:hAnsi="Times New Roman" w:cs="Times New Roman"/>
          <w:sz w:val="24"/>
          <w:szCs w:val="24"/>
        </w:rPr>
        <w:t>Le client et le fournisseur peuvent s’échanger des informations à travers le logiciel</w:t>
      </w:r>
    </w:p>
    <w:p w14:paraId="75AB8B3C" w14:textId="77777777" w:rsidR="001241D8"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04B4FF76" w14:textId="7DD21734"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chargé d’affaire clique sur le bouton « Affecter une relation entre un client et un fournisseur »</w:t>
      </w:r>
    </w:p>
    <w:p w14:paraId="44867DB1" w14:textId="7690CE4F" w:rsidR="0046579F" w:rsidRDefault="0046579F"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système renvoie un formulaire</w:t>
      </w:r>
    </w:p>
    <w:p w14:paraId="614E71DC" w14:textId="6913C45B"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client</w:t>
      </w:r>
    </w:p>
    <w:p w14:paraId="2C5688A1" w14:textId="1C50A568" w:rsidR="00C97D2B" w:rsidRDefault="00C97D2B" w:rsidP="00C97D2B">
      <w:pPr>
        <w:pStyle w:val="Corps"/>
        <w:numPr>
          <w:ilvl w:val="1"/>
          <w:numId w:val="20"/>
        </w:numPr>
        <w:rPr>
          <w:rFonts w:ascii="Times New Roman" w:hAnsi="Times New Roman" w:cs="Times New Roman"/>
          <w:sz w:val="24"/>
          <w:szCs w:val="24"/>
        </w:rPr>
      </w:pPr>
      <w:r>
        <w:rPr>
          <w:rFonts w:ascii="Times New Roman" w:hAnsi="Times New Roman" w:cs="Times New Roman"/>
          <w:sz w:val="24"/>
          <w:szCs w:val="24"/>
        </w:rPr>
        <w:t>Si u</w:t>
      </w:r>
      <w:r w:rsidRPr="00C97D2B">
        <w:rPr>
          <w:rFonts w:ascii="Times New Roman" w:hAnsi="Times New Roman" w:cs="Times New Roman"/>
          <w:sz w:val="24"/>
          <w:szCs w:val="24"/>
        </w:rPr>
        <w:t>n fournisseur est en attente de validation e</w:t>
      </w:r>
      <w:r>
        <w:rPr>
          <w:rFonts w:ascii="Times New Roman" w:hAnsi="Times New Roman" w:cs="Times New Roman"/>
          <w:sz w:val="24"/>
          <w:szCs w:val="24"/>
        </w:rPr>
        <w:t>t la liste est vide et la date est supérieure à</w:t>
      </w:r>
      <w:r w:rsidRPr="00C97D2B">
        <w:rPr>
          <w:rFonts w:ascii="Times New Roman" w:hAnsi="Times New Roman" w:cs="Times New Roman"/>
          <w:sz w:val="24"/>
          <w:szCs w:val="24"/>
        </w:rPr>
        <w:t xml:space="preserve"> la date limite</w:t>
      </w:r>
      <w:r>
        <w:rPr>
          <w:rFonts w:ascii="Times New Roman" w:hAnsi="Times New Roman" w:cs="Times New Roman"/>
          <w:sz w:val="24"/>
          <w:szCs w:val="24"/>
        </w:rPr>
        <w:t xml:space="preserve"> alors contacter le client</w:t>
      </w:r>
    </w:p>
    <w:p w14:paraId="0CFCA104" w14:textId="7FD12CAF"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fournisseur</w:t>
      </w:r>
    </w:p>
    <w:p w14:paraId="2221B74B" w14:textId="01E1E8D0" w:rsidR="002B2B45" w:rsidRPr="00D53C62" w:rsidRDefault="00327490" w:rsidP="0016515D">
      <w:pPr>
        <w:pStyle w:val="Corps"/>
        <w:numPr>
          <w:ilvl w:val="0"/>
          <w:numId w:val="20"/>
        </w:numPr>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3FE4EF29" wp14:editId="52AD3580">
            <wp:simplePos x="0" y="0"/>
            <wp:positionH relativeFrom="column">
              <wp:posOffset>0</wp:posOffset>
            </wp:positionH>
            <wp:positionV relativeFrom="paragraph">
              <wp:posOffset>335915</wp:posOffset>
            </wp:positionV>
            <wp:extent cx="5962650" cy="3536950"/>
            <wp:effectExtent l="0" t="0" r="6350" b="0"/>
            <wp:wrapSquare wrapText="bothSides"/>
            <wp:docPr id="38" name="Image 38" descr="Macintosh HD:Users:jean-michelly:Projets:Diagramme de séquence:Séquence RechercheFournisseur:Sequence_AffecterRelation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ean-michelly:Projets:Diagramme de séquence:Séquence RechercheFournisseur:Sequence_AffecterRelationClientFournisseu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650" cy="35369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B2B45">
        <w:rPr>
          <w:rFonts w:ascii="Times New Roman" w:hAnsi="Times New Roman" w:cs="Times New Roman"/>
          <w:sz w:val="24"/>
          <w:szCs w:val="24"/>
        </w:rPr>
        <w:t>Le chargé d’affaire clique sur le bouton « Créer l’affectation »</w:t>
      </w:r>
    </w:p>
    <w:p w14:paraId="21BA240D" w14:textId="6345A543" w:rsidR="00D93BB3" w:rsidRDefault="00D93BB3" w:rsidP="00D93BB3">
      <w:pPr>
        <w:pStyle w:val="Ss-section3"/>
        <w:ind w:left="360"/>
      </w:pPr>
    </w:p>
    <w:p w14:paraId="411B9B44" w14:textId="5C52D938" w:rsidR="00D93BB3" w:rsidRDefault="00D93BB3" w:rsidP="00D93BB3">
      <w:pPr>
        <w:pStyle w:val="Corps"/>
      </w:pPr>
    </w:p>
    <w:p w14:paraId="5B20465C" w14:textId="77777777" w:rsidR="00D93BB3" w:rsidRDefault="00D93BB3" w:rsidP="00D93BB3">
      <w:pPr>
        <w:pStyle w:val="Corps"/>
      </w:pPr>
    </w:p>
    <w:p w14:paraId="00381C48" w14:textId="77777777" w:rsidR="00D93BB3" w:rsidRDefault="00D93BB3" w:rsidP="00D93BB3">
      <w:pPr>
        <w:pStyle w:val="Corps"/>
      </w:pPr>
    </w:p>
    <w:p w14:paraId="03A19601" w14:textId="77777777" w:rsidR="00D93BB3" w:rsidRPr="00D93BB3" w:rsidRDefault="00D93BB3" w:rsidP="00D93BB3">
      <w:pPr>
        <w:pStyle w:val="Corps"/>
      </w:pPr>
    </w:p>
    <w:p w14:paraId="60908336" w14:textId="42AFBD17" w:rsidR="00D93BB3" w:rsidRPr="00D53C62" w:rsidRDefault="00E22F5D" w:rsidP="00D93BB3">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Valider un fournisseur adéquat</w:t>
      </w:r>
      <w:r w:rsidR="00D93BB3" w:rsidRPr="00D53C62">
        <w:rPr>
          <w:rFonts w:ascii="Times New Roman" w:hAnsi="Times New Roman" w:cs="Times New Roman"/>
          <w:sz w:val="24"/>
          <w:szCs w:val="24"/>
          <w:u w:val="single"/>
        </w:rPr>
        <w:t>:</w:t>
      </w:r>
    </w:p>
    <w:p w14:paraId="23069040" w14:textId="6AF60633"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Titre :</w:t>
      </w:r>
      <w:r w:rsidR="00E22F5D">
        <w:rPr>
          <w:rFonts w:ascii="Times New Roman" w:hAnsi="Times New Roman" w:cs="Times New Roman"/>
          <w:sz w:val="24"/>
          <w:szCs w:val="24"/>
        </w:rPr>
        <w:t xml:space="preserve"> Valider un fournisseur adéquat</w:t>
      </w:r>
      <w:r w:rsidRPr="00D53C62">
        <w:rPr>
          <w:rFonts w:ascii="Times New Roman" w:hAnsi="Times New Roman" w:cs="Times New Roman"/>
          <w:sz w:val="24"/>
          <w:szCs w:val="24"/>
        </w:rPr>
        <w:t xml:space="preserve"> </w:t>
      </w:r>
    </w:p>
    <w:p w14:paraId="4DD8B4BA" w14:textId="68DC8015"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E22F5D">
        <w:rPr>
          <w:rFonts w:ascii="Times New Roman" w:hAnsi="Times New Roman" w:cs="Times New Roman"/>
          <w:sz w:val="24"/>
          <w:szCs w:val="24"/>
        </w:rPr>
        <w:t>Client</w:t>
      </w:r>
      <w:r w:rsidR="009D4E77">
        <w:rPr>
          <w:rFonts w:ascii="Times New Roman" w:hAnsi="Times New Roman" w:cs="Times New Roman"/>
          <w:sz w:val="24"/>
          <w:szCs w:val="24"/>
        </w:rPr>
        <w:t>, fournisseur</w:t>
      </w:r>
    </w:p>
    <w:p w14:paraId="0D9A165F" w14:textId="77777777"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B58E2F8" w14:textId="35D6328D"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A6B9D">
        <w:rPr>
          <w:rFonts w:ascii="Times New Roman" w:hAnsi="Times New Roman" w:cs="Times New Roman"/>
          <w:sz w:val="24"/>
          <w:szCs w:val="24"/>
        </w:rPr>
        <w:t xml:space="preserve">Valider un fournisseur adéquat </w:t>
      </w:r>
    </w:p>
    <w:p w14:paraId="4C084798" w14:textId="5572EA61"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B31A6F">
        <w:rPr>
          <w:rFonts w:ascii="Times New Roman" w:hAnsi="Times New Roman" w:cs="Times New Roman"/>
          <w:sz w:val="24"/>
          <w:szCs w:val="24"/>
        </w:rPr>
        <w:t>Le back-office et le chargé d’</w:t>
      </w:r>
      <w:r w:rsidR="00AD410D">
        <w:rPr>
          <w:rFonts w:ascii="Times New Roman" w:hAnsi="Times New Roman" w:cs="Times New Roman"/>
          <w:sz w:val="24"/>
          <w:szCs w:val="24"/>
        </w:rPr>
        <w:t>affaire ont sé</w:t>
      </w:r>
      <w:r w:rsidR="00DD56BA">
        <w:rPr>
          <w:rFonts w:ascii="Times New Roman" w:hAnsi="Times New Roman" w:cs="Times New Roman"/>
          <w:sz w:val="24"/>
          <w:szCs w:val="24"/>
        </w:rPr>
        <w:t>lectionné</w:t>
      </w:r>
      <w:r w:rsidR="00B31A6F">
        <w:rPr>
          <w:rFonts w:ascii="Times New Roman" w:hAnsi="Times New Roman" w:cs="Times New Roman"/>
          <w:sz w:val="24"/>
          <w:szCs w:val="24"/>
        </w:rPr>
        <w:t xml:space="preserve"> des fournisseurs potentiels</w:t>
      </w:r>
    </w:p>
    <w:p w14:paraId="74AF63AA" w14:textId="09CA2AAE"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E2057B">
        <w:rPr>
          <w:rFonts w:ascii="Times New Roman" w:hAnsi="Times New Roman" w:cs="Times New Roman"/>
          <w:sz w:val="24"/>
          <w:szCs w:val="24"/>
        </w:rPr>
        <w:t>Le chargé d’affaire peut affecter une relation client/fournisseur</w:t>
      </w:r>
    </w:p>
    <w:p w14:paraId="5639BDA5" w14:textId="1CC037D4" w:rsidR="00D93BB3" w:rsidRDefault="00EA6B9D" w:rsidP="00EA6B9D">
      <w:pPr>
        <w:pStyle w:val="Corps"/>
        <w:rPr>
          <w:rFonts w:ascii="Times New Roman" w:hAnsi="Times New Roman" w:cs="Times New Roman"/>
          <w:sz w:val="24"/>
          <w:szCs w:val="24"/>
        </w:rPr>
      </w:pPr>
      <w:r>
        <w:rPr>
          <w:rFonts w:ascii="Times New Roman" w:hAnsi="Times New Roman" w:cs="Times New Roman"/>
          <w:sz w:val="24"/>
          <w:szCs w:val="24"/>
        </w:rPr>
        <w:t>Flots d'évènements :</w:t>
      </w:r>
    </w:p>
    <w:p w14:paraId="5CDBF223" w14:textId="242AD56D" w:rsidR="00EA6B9D" w:rsidRP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clique sur le bouton « Valider un fournisseur »</w:t>
      </w:r>
    </w:p>
    <w:p w14:paraId="152A71D9" w14:textId="3491E40A"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système affiche la liste des fournisseurs</w:t>
      </w:r>
    </w:p>
    <w:p w14:paraId="1A4A6F05" w14:textId="27D5D35B"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sélectionne un fournisseur</w:t>
      </w:r>
    </w:p>
    <w:p w14:paraId="5BE62993" w14:textId="185A216A" w:rsidR="00EA6B9D" w:rsidRP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 xml:space="preserve">Il valide </w:t>
      </w:r>
      <w:r w:rsidR="00575907">
        <w:rPr>
          <w:rFonts w:ascii="Times New Roman" w:hAnsi="Times New Roman" w:cs="Times New Roman"/>
          <w:sz w:val="24"/>
          <w:szCs w:val="24"/>
        </w:rPr>
        <w:t>son choix</w:t>
      </w:r>
    </w:p>
    <w:p w14:paraId="23E5AE79" w14:textId="1E77D371" w:rsidR="000040F3" w:rsidRDefault="000040F3" w:rsidP="000040F3">
      <w:pPr>
        <w:pStyle w:val="Ss-section3"/>
        <w:ind w:left="360"/>
        <w:rPr>
          <w:rFonts w:ascii="Times New Roman" w:hAnsi="Times New Roman" w:cs="Times New Roman"/>
          <w:sz w:val="24"/>
          <w:szCs w:val="24"/>
          <w:u w:val="single"/>
        </w:rPr>
      </w:pPr>
      <w:r>
        <w:rPr>
          <w:rFonts w:ascii="Times New Roman" w:hAnsi="Times New Roman" w:cs="Times New Roman"/>
          <w:noProof/>
          <w:sz w:val="24"/>
          <w:szCs w:val="24"/>
          <w:u w:val="single"/>
        </w:rPr>
        <w:drawing>
          <wp:anchor distT="0" distB="0" distL="114300" distR="114300" simplePos="0" relativeHeight="251682816" behindDoc="0" locked="0" layoutInCell="1" allowOverlap="1" wp14:anchorId="0A6DAB1D" wp14:editId="118E7C87">
            <wp:simplePos x="0" y="0"/>
            <wp:positionH relativeFrom="column">
              <wp:posOffset>0</wp:posOffset>
            </wp:positionH>
            <wp:positionV relativeFrom="paragraph">
              <wp:posOffset>122555</wp:posOffset>
            </wp:positionV>
            <wp:extent cx="5962650" cy="3416300"/>
            <wp:effectExtent l="0" t="0" r="6350" b="12700"/>
            <wp:wrapSquare wrapText="bothSides"/>
            <wp:docPr id="39" name="Image 39" descr="Macintosh HD:Users:jean-michelly:Projets:Diagramme de séquence:Séquence RechercheFournisseur:Sequence_ValiderFournisseurAdeq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ean-michelly:Projets:Diagramme de séquence:Séquence RechercheFournisseur:Sequence_ValiderFournisseurAdequa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2650" cy="3416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F76758" w14:textId="77777777" w:rsidR="000040F3" w:rsidRDefault="000040F3" w:rsidP="000040F3">
      <w:pPr>
        <w:pStyle w:val="Corps"/>
      </w:pPr>
    </w:p>
    <w:p w14:paraId="2F449E3F" w14:textId="77777777" w:rsidR="000040F3" w:rsidRDefault="000040F3" w:rsidP="000040F3">
      <w:pPr>
        <w:pStyle w:val="Corps"/>
      </w:pPr>
    </w:p>
    <w:p w14:paraId="7677935A" w14:textId="77777777" w:rsidR="000040F3" w:rsidRDefault="000040F3" w:rsidP="000040F3">
      <w:pPr>
        <w:pStyle w:val="Corps"/>
      </w:pPr>
    </w:p>
    <w:p w14:paraId="645CD3F0" w14:textId="77777777" w:rsidR="000040F3" w:rsidRDefault="000040F3" w:rsidP="000040F3">
      <w:pPr>
        <w:pStyle w:val="Corps"/>
      </w:pPr>
    </w:p>
    <w:p w14:paraId="583B7BEC" w14:textId="77777777" w:rsidR="000040F3" w:rsidRDefault="000040F3" w:rsidP="000040F3">
      <w:pPr>
        <w:pStyle w:val="Corps"/>
      </w:pPr>
    </w:p>
    <w:p w14:paraId="7D0DEF7D" w14:textId="77777777" w:rsidR="000040F3" w:rsidRDefault="000040F3" w:rsidP="000040F3">
      <w:pPr>
        <w:pStyle w:val="Corps"/>
      </w:pPr>
    </w:p>
    <w:p w14:paraId="1AA977B0" w14:textId="77777777" w:rsidR="000040F3" w:rsidRDefault="000040F3" w:rsidP="000040F3">
      <w:pPr>
        <w:pStyle w:val="Corps"/>
      </w:pPr>
    </w:p>
    <w:p w14:paraId="7261565A" w14:textId="77777777" w:rsidR="000040F3" w:rsidRDefault="000040F3" w:rsidP="000040F3">
      <w:pPr>
        <w:pStyle w:val="Corps"/>
      </w:pPr>
    </w:p>
    <w:p w14:paraId="1B3ABC79" w14:textId="77777777" w:rsidR="000040F3" w:rsidRDefault="000040F3" w:rsidP="000040F3">
      <w:pPr>
        <w:pStyle w:val="Corps"/>
      </w:pPr>
    </w:p>
    <w:p w14:paraId="375D3883" w14:textId="77777777" w:rsidR="000040F3" w:rsidRPr="000040F3" w:rsidRDefault="000040F3" w:rsidP="000040F3">
      <w:pPr>
        <w:pStyle w:val="Corps"/>
      </w:pPr>
    </w:p>
    <w:p w14:paraId="0C2EBE82" w14:textId="1625FFBF" w:rsidR="000040F3" w:rsidRPr="00D53C62" w:rsidRDefault="00B93D13" w:rsidP="000040F3">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Attacher une annonce client à un fournisseur</w:t>
      </w:r>
      <w:r w:rsidR="003B508B">
        <w:rPr>
          <w:rFonts w:ascii="Times New Roman" w:hAnsi="Times New Roman" w:cs="Times New Roman"/>
          <w:sz w:val="24"/>
          <w:szCs w:val="24"/>
          <w:u w:val="single"/>
        </w:rPr>
        <w:t xml:space="preserve"> </w:t>
      </w:r>
      <w:r w:rsidR="000040F3" w:rsidRPr="00D53C62">
        <w:rPr>
          <w:rFonts w:ascii="Times New Roman" w:hAnsi="Times New Roman" w:cs="Times New Roman"/>
          <w:sz w:val="24"/>
          <w:szCs w:val="24"/>
          <w:u w:val="single"/>
        </w:rPr>
        <w:t>:</w:t>
      </w:r>
    </w:p>
    <w:p w14:paraId="4AD10932" w14:textId="6066853B" w:rsidR="003B508B" w:rsidRDefault="003B508B" w:rsidP="000040F3">
      <w:pPr>
        <w:pStyle w:val="Corps"/>
        <w:rPr>
          <w:rFonts w:ascii="Times New Roman" w:hAnsi="Times New Roman" w:cs="Times New Roman"/>
          <w:sz w:val="24"/>
          <w:szCs w:val="24"/>
        </w:rPr>
      </w:pPr>
      <w:r>
        <w:rPr>
          <w:rFonts w:ascii="Times New Roman" w:hAnsi="Times New Roman" w:cs="Times New Roman"/>
          <w:sz w:val="24"/>
          <w:szCs w:val="24"/>
        </w:rPr>
        <w:t>Un client peut avoir plusieurs annonces</w:t>
      </w:r>
    </w:p>
    <w:p w14:paraId="505A8F97" w14:textId="77777777" w:rsidR="003B508B" w:rsidRDefault="003B508B" w:rsidP="000040F3">
      <w:pPr>
        <w:pStyle w:val="Corps"/>
        <w:rPr>
          <w:rFonts w:ascii="Times New Roman" w:hAnsi="Times New Roman" w:cs="Times New Roman"/>
          <w:sz w:val="24"/>
          <w:szCs w:val="24"/>
        </w:rPr>
      </w:pPr>
    </w:p>
    <w:p w14:paraId="784F4BB4" w14:textId="4C2131D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94720">
        <w:rPr>
          <w:rFonts w:ascii="Times New Roman" w:hAnsi="Times New Roman" w:cs="Times New Roman"/>
          <w:sz w:val="24"/>
          <w:szCs w:val="24"/>
        </w:rPr>
        <w:t>Attacher une annonce client à un fournisseur</w:t>
      </w:r>
    </w:p>
    <w:p w14:paraId="1518275D" w14:textId="3081D62E"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294720">
        <w:rPr>
          <w:rFonts w:ascii="Times New Roman" w:hAnsi="Times New Roman" w:cs="Times New Roman"/>
          <w:sz w:val="24"/>
          <w:szCs w:val="24"/>
        </w:rPr>
        <w:t>Back-office, client, fournisseur</w:t>
      </w:r>
    </w:p>
    <w:p w14:paraId="5AAACEB6" w14:textId="7777777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5C8F13C" w14:textId="2A5ECC99"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74960">
        <w:rPr>
          <w:rFonts w:ascii="Times New Roman" w:hAnsi="Times New Roman" w:cs="Times New Roman"/>
          <w:sz w:val="24"/>
          <w:szCs w:val="24"/>
        </w:rPr>
        <w:t>Publier l’</w:t>
      </w:r>
      <w:r w:rsidR="001A5A3A">
        <w:rPr>
          <w:rFonts w:ascii="Times New Roman" w:hAnsi="Times New Roman" w:cs="Times New Roman"/>
          <w:sz w:val="24"/>
          <w:szCs w:val="24"/>
        </w:rPr>
        <w:t>annonce à tous</w:t>
      </w:r>
      <w:r w:rsidR="00E74960">
        <w:rPr>
          <w:rFonts w:ascii="Times New Roman" w:hAnsi="Times New Roman" w:cs="Times New Roman"/>
          <w:sz w:val="24"/>
          <w:szCs w:val="24"/>
        </w:rPr>
        <w:t xml:space="preserve"> les fournisseurs attaché</w:t>
      </w:r>
      <w:r w:rsidR="007D678D">
        <w:rPr>
          <w:rFonts w:ascii="Times New Roman" w:hAnsi="Times New Roman" w:cs="Times New Roman"/>
          <w:sz w:val="24"/>
          <w:szCs w:val="24"/>
        </w:rPr>
        <w:t>s</w:t>
      </w:r>
      <w:r w:rsidR="00E74960">
        <w:rPr>
          <w:rFonts w:ascii="Times New Roman" w:hAnsi="Times New Roman" w:cs="Times New Roman"/>
          <w:sz w:val="24"/>
          <w:szCs w:val="24"/>
        </w:rPr>
        <w:t xml:space="preserve"> </w:t>
      </w:r>
    </w:p>
    <w:p w14:paraId="68DB71D2" w14:textId="3FEB6E0A"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DB3A8A">
        <w:rPr>
          <w:rFonts w:ascii="Times New Roman" w:hAnsi="Times New Roman" w:cs="Times New Roman"/>
          <w:sz w:val="24"/>
          <w:szCs w:val="24"/>
        </w:rPr>
        <w:t>Le fournisseur doit être du même type que le client</w:t>
      </w:r>
    </w:p>
    <w:p w14:paraId="45AA7C20" w14:textId="20A66433"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D678D">
        <w:rPr>
          <w:rFonts w:ascii="Times New Roman" w:hAnsi="Times New Roman" w:cs="Times New Roman"/>
          <w:sz w:val="24"/>
          <w:szCs w:val="24"/>
        </w:rPr>
        <w:t>Les fournisseurs attachés peuvent consulter l’annonce</w:t>
      </w:r>
    </w:p>
    <w:p w14:paraId="3B66FDD0" w14:textId="77777777" w:rsidR="00AB573D" w:rsidRDefault="000040F3" w:rsidP="00AB573D">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1F69D2A" w14:textId="56DE0AD2" w:rsidR="00AB573D" w:rsidRDefault="00AB573D"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Le back-office clique sur le bouton « Attacher une annonce client à un fournisseur »</w:t>
      </w:r>
    </w:p>
    <w:p w14:paraId="1F51F900" w14:textId="198C9C0C" w:rsidR="00AB573D"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 xml:space="preserve">Il sélectionne un client </w:t>
      </w:r>
    </w:p>
    <w:p w14:paraId="3F0763CE" w14:textId="22F117AD" w:rsidR="003B508B"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une annonce</w:t>
      </w:r>
    </w:p>
    <w:p w14:paraId="118B2AAE" w14:textId="054BE1F6" w:rsidR="003B508B" w:rsidRDefault="001145A2"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le(s) fournisseur(s)</w:t>
      </w:r>
    </w:p>
    <w:p w14:paraId="58AD2406" w14:textId="4B283D6F" w:rsidR="001145A2" w:rsidRDefault="001145A2"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valide le formulaire</w:t>
      </w:r>
    </w:p>
    <w:p w14:paraId="4374BE42" w14:textId="65CF6FAD" w:rsidR="009E2421" w:rsidRDefault="009E2421" w:rsidP="009E2421">
      <w:pPr>
        <w:pStyle w:val="Ss-section3"/>
        <w:ind w:left="360"/>
        <w:rPr>
          <w:rFonts w:ascii="Times New Roman" w:hAnsi="Times New Roman" w:cs="Times New Roman"/>
          <w:sz w:val="24"/>
          <w:szCs w:val="24"/>
          <w:u w:val="single"/>
        </w:rPr>
      </w:pPr>
      <w:r>
        <w:rPr>
          <w:rFonts w:ascii="Times New Roman" w:hAnsi="Times New Roman" w:cs="Times New Roman"/>
          <w:noProof/>
          <w:sz w:val="24"/>
          <w:szCs w:val="24"/>
          <w:u w:val="single"/>
        </w:rPr>
        <w:drawing>
          <wp:anchor distT="0" distB="0" distL="114300" distR="114300" simplePos="0" relativeHeight="251683840" behindDoc="0" locked="0" layoutInCell="1" allowOverlap="1" wp14:anchorId="4F57E9D9" wp14:editId="38C986B9">
            <wp:simplePos x="0" y="0"/>
            <wp:positionH relativeFrom="column">
              <wp:posOffset>0</wp:posOffset>
            </wp:positionH>
            <wp:positionV relativeFrom="paragraph">
              <wp:posOffset>168275</wp:posOffset>
            </wp:positionV>
            <wp:extent cx="5949950" cy="2844800"/>
            <wp:effectExtent l="0" t="0" r="0" b="0"/>
            <wp:wrapSquare wrapText="bothSides"/>
            <wp:docPr id="3" name="Image 3" descr="Macintosh HD:Users:jean-michelly:Projets:Diagramme de séquence:Séquence RechercheFournisseur:Sequence_AttacherAnnonce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 séquence:Séquence RechercheFournisseur:Sequence_AttacherAnnonceClientFournisseu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9950" cy="28448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1FC1D22" w14:textId="77777777" w:rsidR="009E2421" w:rsidRDefault="009E2421" w:rsidP="009E2421">
      <w:pPr>
        <w:pStyle w:val="Corps"/>
      </w:pPr>
    </w:p>
    <w:p w14:paraId="1FF680AA" w14:textId="77777777" w:rsidR="009E2421" w:rsidRDefault="009E2421" w:rsidP="009E2421">
      <w:pPr>
        <w:pStyle w:val="Corps"/>
      </w:pPr>
    </w:p>
    <w:p w14:paraId="4EB2AF08" w14:textId="77777777" w:rsidR="009E2421" w:rsidRDefault="009E2421" w:rsidP="009E2421">
      <w:pPr>
        <w:pStyle w:val="Corps"/>
      </w:pPr>
    </w:p>
    <w:p w14:paraId="37F1A55E" w14:textId="77777777" w:rsidR="009E2421" w:rsidRDefault="009E2421" w:rsidP="009E2421">
      <w:pPr>
        <w:pStyle w:val="Corps"/>
      </w:pPr>
    </w:p>
    <w:p w14:paraId="4C61CA5C" w14:textId="77777777" w:rsidR="009E2421" w:rsidRDefault="009E2421" w:rsidP="009E2421">
      <w:pPr>
        <w:pStyle w:val="Corps"/>
      </w:pPr>
    </w:p>
    <w:p w14:paraId="5E9D02A3" w14:textId="77777777" w:rsidR="009E2421" w:rsidRDefault="009E2421" w:rsidP="009E2421">
      <w:pPr>
        <w:pStyle w:val="Corps"/>
      </w:pPr>
    </w:p>
    <w:p w14:paraId="487B118A" w14:textId="77777777" w:rsidR="009E2421" w:rsidRDefault="009E2421" w:rsidP="009E2421">
      <w:pPr>
        <w:pStyle w:val="Corps"/>
      </w:pPr>
    </w:p>
    <w:p w14:paraId="345CAB4F" w14:textId="77777777" w:rsidR="009E2421" w:rsidRDefault="009E2421" w:rsidP="009E2421">
      <w:pPr>
        <w:pStyle w:val="Corps"/>
      </w:pPr>
    </w:p>
    <w:p w14:paraId="6224B6CF" w14:textId="77777777" w:rsidR="009E2421" w:rsidRDefault="009E2421" w:rsidP="009E2421">
      <w:pPr>
        <w:pStyle w:val="Corps"/>
      </w:pPr>
    </w:p>
    <w:p w14:paraId="35861D7C" w14:textId="77777777" w:rsidR="009E2421" w:rsidRPr="009E2421" w:rsidRDefault="009E2421" w:rsidP="009E2421">
      <w:pPr>
        <w:pStyle w:val="Corps"/>
      </w:pPr>
    </w:p>
    <w:p w14:paraId="2CC2AD07" w14:textId="19368BFD" w:rsidR="009E2421" w:rsidRPr="009E2421" w:rsidRDefault="00244967" w:rsidP="009E2421">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Publier une annonce client </w:t>
      </w:r>
      <w:r w:rsidR="009E2421" w:rsidRPr="00D53C62">
        <w:rPr>
          <w:rFonts w:ascii="Times New Roman" w:hAnsi="Times New Roman" w:cs="Times New Roman"/>
          <w:sz w:val="24"/>
          <w:szCs w:val="24"/>
          <w:u w:val="single"/>
        </w:rPr>
        <w:t>:</w:t>
      </w:r>
    </w:p>
    <w:p w14:paraId="51847FC1" w14:textId="5CA52CB8"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44967">
        <w:rPr>
          <w:rFonts w:ascii="Times New Roman" w:hAnsi="Times New Roman" w:cs="Times New Roman"/>
          <w:sz w:val="24"/>
          <w:szCs w:val="24"/>
        </w:rPr>
        <w:t>Publier une annonce client</w:t>
      </w:r>
    </w:p>
    <w:p w14:paraId="6325E6A1" w14:textId="59E2D70E"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34545B">
        <w:rPr>
          <w:rFonts w:ascii="Times New Roman" w:hAnsi="Times New Roman" w:cs="Times New Roman"/>
          <w:sz w:val="24"/>
          <w:szCs w:val="24"/>
        </w:rPr>
        <w:t xml:space="preserve">Annonce, </w:t>
      </w:r>
      <w:r w:rsidR="00930066">
        <w:rPr>
          <w:rFonts w:ascii="Times New Roman" w:hAnsi="Times New Roman" w:cs="Times New Roman"/>
          <w:sz w:val="24"/>
          <w:szCs w:val="24"/>
        </w:rPr>
        <w:t>fournisseur</w:t>
      </w:r>
    </w:p>
    <w:p w14:paraId="400D8E52"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319C5D7" w14:textId="34B0E6E1"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930066">
        <w:rPr>
          <w:rFonts w:ascii="Times New Roman" w:hAnsi="Times New Roman" w:cs="Times New Roman"/>
          <w:sz w:val="24"/>
          <w:szCs w:val="24"/>
        </w:rPr>
        <w:t>Alerter tous les annonceurs attachés à l’annonce</w:t>
      </w:r>
    </w:p>
    <w:p w14:paraId="6EC7B214" w14:textId="7E3F499D"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244967">
        <w:rPr>
          <w:rFonts w:ascii="Times New Roman" w:hAnsi="Times New Roman" w:cs="Times New Roman"/>
          <w:sz w:val="24"/>
          <w:szCs w:val="24"/>
        </w:rPr>
        <w:t xml:space="preserve">L’annonce est attaché à au moins 1 fournisseur </w:t>
      </w:r>
    </w:p>
    <w:p w14:paraId="7E079575" w14:textId="5FA1627A"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601E37">
        <w:rPr>
          <w:rFonts w:ascii="Times New Roman" w:hAnsi="Times New Roman" w:cs="Times New Roman"/>
          <w:sz w:val="24"/>
          <w:szCs w:val="24"/>
        </w:rPr>
        <w:t>Les fournisseurs peuvent visualiser l’annonce</w:t>
      </w:r>
    </w:p>
    <w:p w14:paraId="03FDB4CD"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4D4BBC75" w14:textId="7353A7EC" w:rsidR="00601E37" w:rsidRDefault="00601E37" w:rsidP="00601E37">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Le back-</w:t>
      </w:r>
      <w:r w:rsidRPr="00601E37">
        <w:rPr>
          <w:rFonts w:ascii="Times New Roman" w:hAnsi="Times New Roman" w:cs="Times New Roman"/>
          <w:sz w:val="24"/>
          <w:szCs w:val="24"/>
        </w:rPr>
        <w:t>office clique sur le bouton « Publier une annonce client »</w:t>
      </w:r>
    </w:p>
    <w:p w14:paraId="5BF6B49C" w14:textId="77777777" w:rsidR="00842B00" w:rsidRDefault="00D93EAD" w:rsidP="00842B00">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Il sélectionne une annonce client</w:t>
      </w:r>
    </w:p>
    <w:p w14:paraId="7A64A655" w14:textId="227BB3B8" w:rsidR="00842B00" w:rsidRPr="00842B00" w:rsidRDefault="00D93EAD" w:rsidP="00842B00">
      <w:pPr>
        <w:pStyle w:val="Corps"/>
        <w:numPr>
          <w:ilvl w:val="0"/>
          <w:numId w:val="23"/>
        </w:numPr>
        <w:rPr>
          <w:rFonts w:ascii="Times New Roman" w:hAnsi="Times New Roman" w:cs="Times New Roman"/>
          <w:sz w:val="24"/>
          <w:szCs w:val="24"/>
        </w:rPr>
      </w:pPr>
      <w:r w:rsidRPr="00842B00">
        <w:rPr>
          <w:rFonts w:ascii="Times New Roman" w:hAnsi="Times New Roman" w:cs="Times New Roman"/>
          <w:sz w:val="24"/>
          <w:szCs w:val="24"/>
        </w:rPr>
        <w:t>Il valide la publication</w:t>
      </w:r>
      <w:r w:rsidR="00842B00">
        <w:rPr>
          <w:noProof/>
          <w:u w:val="single"/>
        </w:rPr>
        <w:drawing>
          <wp:anchor distT="0" distB="0" distL="114300" distR="114300" simplePos="0" relativeHeight="251684864" behindDoc="0" locked="0" layoutInCell="1" allowOverlap="1" wp14:anchorId="0F589F00" wp14:editId="66A3E7D7">
            <wp:simplePos x="0" y="0"/>
            <wp:positionH relativeFrom="column">
              <wp:posOffset>114300</wp:posOffset>
            </wp:positionH>
            <wp:positionV relativeFrom="paragraph">
              <wp:posOffset>412115</wp:posOffset>
            </wp:positionV>
            <wp:extent cx="5962650" cy="2724150"/>
            <wp:effectExtent l="0" t="0" r="6350" b="0"/>
            <wp:wrapSquare wrapText="bothSides"/>
            <wp:docPr id="17" name="Image 17" descr="Macintosh HD:Users:jean-michelly:Projets:Diagramme de séquence:Séquence RechercheFournisseur:Sequence_PublicationAnnonc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 RechercheFournisseur:Sequence_PublicationAnnonceClie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2650" cy="27241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52D9735" w14:textId="77777777" w:rsidR="00842B00" w:rsidRDefault="00842B00" w:rsidP="00842B00">
      <w:pPr>
        <w:pStyle w:val="Corps"/>
      </w:pPr>
    </w:p>
    <w:p w14:paraId="410E81E7" w14:textId="77777777" w:rsidR="00842B00" w:rsidRDefault="00842B00" w:rsidP="00842B00">
      <w:pPr>
        <w:pStyle w:val="Corps"/>
      </w:pPr>
    </w:p>
    <w:p w14:paraId="649A56DA" w14:textId="77777777" w:rsidR="00842B00" w:rsidRDefault="00842B00" w:rsidP="00842B00">
      <w:pPr>
        <w:pStyle w:val="Corps"/>
      </w:pPr>
    </w:p>
    <w:p w14:paraId="1002E488" w14:textId="77777777" w:rsidR="00842B00" w:rsidRDefault="00842B00" w:rsidP="00842B00">
      <w:pPr>
        <w:pStyle w:val="Corps"/>
      </w:pPr>
    </w:p>
    <w:p w14:paraId="5A05E822" w14:textId="77777777" w:rsidR="00842B00" w:rsidRDefault="00842B00" w:rsidP="00842B00">
      <w:pPr>
        <w:pStyle w:val="Corps"/>
      </w:pPr>
    </w:p>
    <w:p w14:paraId="2FA73911" w14:textId="77777777" w:rsidR="00842B00" w:rsidRDefault="00842B00" w:rsidP="00842B00">
      <w:pPr>
        <w:pStyle w:val="Corps"/>
      </w:pPr>
    </w:p>
    <w:p w14:paraId="3D451D6A" w14:textId="77777777" w:rsidR="00842B00" w:rsidRDefault="00842B00" w:rsidP="00842B00">
      <w:pPr>
        <w:pStyle w:val="Corps"/>
      </w:pPr>
    </w:p>
    <w:p w14:paraId="1F8635FD" w14:textId="77777777" w:rsidR="00842B00" w:rsidRDefault="00842B00" w:rsidP="00842B00">
      <w:pPr>
        <w:pStyle w:val="Corps"/>
      </w:pPr>
    </w:p>
    <w:p w14:paraId="7AD1F383" w14:textId="77777777" w:rsidR="00842B00" w:rsidRDefault="00842B00" w:rsidP="00842B00">
      <w:pPr>
        <w:pStyle w:val="Corps"/>
      </w:pPr>
    </w:p>
    <w:p w14:paraId="6377E92A" w14:textId="77777777" w:rsidR="00842B00" w:rsidRDefault="00842B00" w:rsidP="00842B00">
      <w:pPr>
        <w:pStyle w:val="Corps"/>
      </w:pPr>
    </w:p>
    <w:p w14:paraId="0A38E4C6" w14:textId="77777777" w:rsidR="00842B00" w:rsidRDefault="00842B00" w:rsidP="00842B00">
      <w:pPr>
        <w:pStyle w:val="Corps"/>
      </w:pPr>
    </w:p>
    <w:p w14:paraId="43AD44B7" w14:textId="77777777" w:rsidR="00842B00" w:rsidRDefault="00842B00" w:rsidP="00842B00">
      <w:pPr>
        <w:pStyle w:val="Corps"/>
      </w:pPr>
    </w:p>
    <w:p w14:paraId="6931F094" w14:textId="77777777" w:rsidR="00842B00" w:rsidRDefault="00842B00" w:rsidP="00842B00">
      <w:pPr>
        <w:pStyle w:val="Corps"/>
      </w:pPr>
    </w:p>
    <w:p w14:paraId="3BE73E46" w14:textId="77777777" w:rsidR="00842B00" w:rsidRDefault="00842B00" w:rsidP="00842B00">
      <w:pPr>
        <w:pStyle w:val="Corps"/>
      </w:pPr>
    </w:p>
    <w:p w14:paraId="7EAA624C" w14:textId="77777777" w:rsidR="00842B00" w:rsidRDefault="00842B00" w:rsidP="00842B00">
      <w:pPr>
        <w:pStyle w:val="Corps"/>
      </w:pPr>
    </w:p>
    <w:p w14:paraId="6989F03F" w14:textId="77777777" w:rsidR="00842B00" w:rsidRDefault="00842B00" w:rsidP="00842B00">
      <w:pPr>
        <w:pStyle w:val="Corps"/>
      </w:pPr>
    </w:p>
    <w:p w14:paraId="6BD29DCA" w14:textId="77777777" w:rsidR="00842B00" w:rsidRDefault="00842B00" w:rsidP="00842B00">
      <w:pPr>
        <w:pStyle w:val="Corps"/>
      </w:pPr>
    </w:p>
    <w:p w14:paraId="314CDB79" w14:textId="77777777" w:rsidR="00842B00" w:rsidRPr="00842B00" w:rsidRDefault="00842B00" w:rsidP="00842B00">
      <w:pPr>
        <w:pStyle w:val="Corps"/>
      </w:pPr>
    </w:p>
    <w:p w14:paraId="08B5D3A9" w14:textId="77D748A4" w:rsidR="00842B00" w:rsidRPr="00D53C62" w:rsidRDefault="001A2C22" w:rsidP="00842B00">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Attacher un CV à une annonce client </w:t>
      </w:r>
      <w:r w:rsidR="00842B00" w:rsidRPr="00D53C62">
        <w:rPr>
          <w:rFonts w:ascii="Times New Roman" w:hAnsi="Times New Roman" w:cs="Times New Roman"/>
          <w:sz w:val="24"/>
          <w:szCs w:val="24"/>
          <w:u w:val="single"/>
        </w:rPr>
        <w:t>:</w:t>
      </w:r>
    </w:p>
    <w:p w14:paraId="42859CB6" w14:textId="190AB14B"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1A2C22">
        <w:rPr>
          <w:rFonts w:ascii="Times New Roman" w:hAnsi="Times New Roman" w:cs="Times New Roman"/>
          <w:sz w:val="24"/>
          <w:szCs w:val="24"/>
        </w:rPr>
        <w:t>Attacher un CV à une annonce client</w:t>
      </w:r>
    </w:p>
    <w:p w14:paraId="1AD9D34D" w14:textId="4A404B82"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1A2C22">
        <w:rPr>
          <w:rFonts w:ascii="Times New Roman" w:hAnsi="Times New Roman" w:cs="Times New Roman"/>
          <w:sz w:val="24"/>
          <w:szCs w:val="24"/>
        </w:rPr>
        <w:t>Fournisseur, cv, annonce</w:t>
      </w:r>
    </w:p>
    <w:p w14:paraId="318BFB01"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2291A85" w14:textId="5B5F5C8A"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9D7C78">
        <w:rPr>
          <w:rFonts w:ascii="Times New Roman" w:hAnsi="Times New Roman" w:cs="Times New Roman"/>
          <w:sz w:val="24"/>
          <w:szCs w:val="24"/>
        </w:rPr>
        <w:t>Créer une liste de fournisseurs intéressés par l’annonce</w:t>
      </w:r>
    </w:p>
    <w:p w14:paraId="5DEB5341" w14:textId="28BB3784"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9D7C78">
        <w:rPr>
          <w:rFonts w:ascii="Times New Roman" w:hAnsi="Times New Roman" w:cs="Times New Roman"/>
          <w:sz w:val="24"/>
          <w:szCs w:val="24"/>
        </w:rPr>
        <w:t xml:space="preserve">L’annonce a été publiée </w:t>
      </w:r>
    </w:p>
    <w:p w14:paraId="27E5D6E1" w14:textId="0D3017BF"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D64DB">
        <w:rPr>
          <w:rFonts w:ascii="Times New Roman" w:hAnsi="Times New Roman" w:cs="Times New Roman"/>
          <w:sz w:val="24"/>
          <w:szCs w:val="24"/>
        </w:rPr>
        <w:t>Le client peut visualiser les fournisseurs potentiels et intéressés par l’annonce</w:t>
      </w:r>
    </w:p>
    <w:p w14:paraId="37714FA7"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B7B752C" w14:textId="0F0FC154"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Le fournisseur clique sur le bouton « Attacher un CV à une annonce client »</w:t>
      </w:r>
    </w:p>
    <w:p w14:paraId="6A786112" w14:textId="018B308C"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Il choisit l’annonce client</w:t>
      </w:r>
    </w:p>
    <w:p w14:paraId="212E1FEB" w14:textId="3FCDD717"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 xml:space="preserve">Il </w:t>
      </w:r>
      <w:r w:rsidR="00795E61">
        <w:rPr>
          <w:rFonts w:ascii="Times New Roman" w:hAnsi="Times New Roman" w:cs="Times New Roman"/>
          <w:sz w:val="24"/>
          <w:szCs w:val="24"/>
        </w:rPr>
        <w:t>joint</w:t>
      </w:r>
      <w:r>
        <w:rPr>
          <w:rFonts w:ascii="Times New Roman" w:hAnsi="Times New Roman" w:cs="Times New Roman"/>
          <w:sz w:val="24"/>
          <w:szCs w:val="24"/>
        </w:rPr>
        <w:t xml:space="preserve"> son CV</w:t>
      </w:r>
    </w:p>
    <w:p w14:paraId="5979DDDD" w14:textId="77777777" w:rsidR="00B90F12" w:rsidRPr="00B90F12" w:rsidRDefault="004F4D5D" w:rsidP="004F4D5D">
      <w:pPr>
        <w:pStyle w:val="Corps"/>
        <w:numPr>
          <w:ilvl w:val="0"/>
          <w:numId w:val="24"/>
        </w:numPr>
        <w:rPr>
          <w:rFonts w:ascii="Times New Roman" w:hAnsi="Times New Roman" w:cs="Times New Roman"/>
          <w:sz w:val="24"/>
          <w:szCs w:val="24"/>
        </w:rPr>
      </w:pPr>
      <w:r w:rsidRPr="007A3DDF">
        <w:rPr>
          <w:rFonts w:ascii="Times New Roman" w:hAnsi="Times New Roman" w:cs="Times New Roman"/>
          <w:sz w:val="24"/>
          <w:szCs w:val="24"/>
        </w:rPr>
        <w:t xml:space="preserve">Il valide </w:t>
      </w:r>
      <w:r w:rsidR="00893D60" w:rsidRPr="007A3DDF">
        <w:rPr>
          <w:rFonts w:ascii="Times New Roman" w:hAnsi="Times New Roman" w:cs="Times New Roman"/>
          <w:sz w:val="24"/>
          <w:szCs w:val="24"/>
        </w:rPr>
        <w:t>l’attachement</w:t>
      </w:r>
      <w:r w:rsidR="007A3DDF">
        <w:rPr>
          <w:rFonts w:ascii="Times New Roman" w:hAnsi="Times New Roman" w:cs="Times New Roman"/>
          <w:noProof/>
          <w:sz w:val="24"/>
          <w:szCs w:val="24"/>
          <w:u w:val="single"/>
        </w:rPr>
        <w:drawing>
          <wp:anchor distT="0" distB="0" distL="114300" distR="114300" simplePos="0" relativeHeight="251685888" behindDoc="0" locked="0" layoutInCell="1" allowOverlap="1" wp14:anchorId="7EAA6719" wp14:editId="645D8281">
            <wp:simplePos x="0" y="0"/>
            <wp:positionH relativeFrom="column">
              <wp:posOffset>0</wp:posOffset>
            </wp:positionH>
            <wp:positionV relativeFrom="paragraph">
              <wp:posOffset>351155</wp:posOffset>
            </wp:positionV>
            <wp:extent cx="5962650" cy="2927350"/>
            <wp:effectExtent l="0" t="0" r="6350" b="0"/>
            <wp:wrapSquare wrapText="bothSides"/>
            <wp:docPr id="21" name="Image 21" descr="Macintosh HD:Users:jean-michelly:Projets:Diagramme de séquence:Séquence RechercheFournisseur:Sequence_AttacherCV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 de séquence:Séquence RechercheFournisseur:Sequence_AttacherCVannonc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2650" cy="29273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040F3" w:rsidRPr="007A3DDF">
        <w:rPr>
          <w:rFonts w:ascii="Times New Roman" w:hAnsi="Times New Roman" w:cs="Times New Roman"/>
          <w:sz w:val="24"/>
          <w:szCs w:val="24"/>
          <w:u w:val="single"/>
        </w:rPr>
        <w:br w:type="column"/>
      </w:r>
    </w:p>
    <w:p w14:paraId="254EA01D" w14:textId="77777777" w:rsidR="00B90F12" w:rsidRPr="00B90F12" w:rsidRDefault="00B90F12" w:rsidP="00B90F12">
      <w:pPr>
        <w:pStyle w:val="Titre3"/>
        <w:rPr>
          <w:rFonts w:ascii="Times New Roman" w:hAnsi="Times New Roman" w:cs="Times New Roman"/>
          <w:szCs w:val="24"/>
        </w:rPr>
      </w:pPr>
      <w:r w:rsidRPr="00B90F12">
        <w:t xml:space="preserve">Détails de la </w:t>
      </w:r>
      <w:r>
        <w:t>« </w:t>
      </w:r>
      <w:r w:rsidRPr="00B90F12">
        <w:t>gestion des contrats</w:t>
      </w:r>
      <w:r>
        <w:t> »</w:t>
      </w:r>
    </w:p>
    <w:p w14:paraId="4D5708E9" w14:textId="06142520" w:rsidR="00B90F12" w:rsidRPr="00A03803" w:rsidRDefault="00B90F12" w:rsidP="00B90F12">
      <w:pPr>
        <w:pStyle w:val="Ss-section3"/>
        <w:numPr>
          <w:ilvl w:val="0"/>
          <w:numId w:val="13"/>
        </w:numPr>
        <w:rPr>
          <w:rFonts w:ascii="Times New Roman" w:hAnsi="Times New Roman" w:cs="Times New Roman"/>
          <w:sz w:val="24"/>
          <w:szCs w:val="24"/>
          <w:u w:val="single"/>
        </w:rPr>
      </w:pPr>
      <w:r w:rsidRPr="00A03803">
        <w:rPr>
          <w:rFonts w:ascii="Times New Roman" w:hAnsi="Times New Roman" w:cs="Times New Roman"/>
          <w:sz w:val="24"/>
          <w:szCs w:val="24"/>
          <w:u w:val="single"/>
        </w:rPr>
        <w:t>Etablir un contrat type :</w:t>
      </w:r>
    </w:p>
    <w:p w14:paraId="1EFDBC85" w14:textId="4DE0F725" w:rsidR="00B90F12" w:rsidRPr="00A03803" w:rsidRDefault="00B90F12" w:rsidP="00B90F12">
      <w:pPr>
        <w:pStyle w:val="Corps"/>
        <w:rPr>
          <w:rFonts w:ascii="Times New Roman" w:hAnsi="Times New Roman" w:cs="Times New Roman"/>
          <w:sz w:val="24"/>
          <w:szCs w:val="24"/>
        </w:rPr>
      </w:pPr>
      <w:r w:rsidRPr="00A03803">
        <w:rPr>
          <w:rFonts w:ascii="Times New Roman" w:hAnsi="Times New Roman" w:cs="Times New Roman"/>
          <w:sz w:val="24"/>
          <w:szCs w:val="24"/>
        </w:rPr>
        <w:t>Titre : Etablir un contrat type</w:t>
      </w:r>
    </w:p>
    <w:p w14:paraId="0736070C" w14:textId="24E1DE9D" w:rsidR="00B90F12" w:rsidRPr="00A03803" w:rsidRDefault="00B90F12" w:rsidP="00B90F12">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3EB90AD6" w14:textId="77777777" w:rsidR="00B90F12" w:rsidRPr="00A03803" w:rsidRDefault="00B90F12" w:rsidP="00B90F12">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5BE1856A" w14:textId="4AD331ED" w:rsidR="00B90F12" w:rsidRPr="00A03803" w:rsidRDefault="00B90F12" w:rsidP="00B90F12">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sidR="002530FF" w:rsidRPr="00A03803">
        <w:rPr>
          <w:rFonts w:ascii="Times New Roman" w:hAnsi="Times New Roman" w:cs="Times New Roman"/>
          <w:sz w:val="24"/>
          <w:szCs w:val="24"/>
        </w:rPr>
        <w:t>Avoir un modèle de référence pour éviter les incohérences et incomplétudes</w:t>
      </w:r>
    </w:p>
    <w:p w14:paraId="75C80CE5" w14:textId="56FBE6EE" w:rsidR="00B90F12" w:rsidRPr="00A03803" w:rsidRDefault="00B90F12" w:rsidP="00B90F12">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sidR="00A50C9D" w:rsidRPr="00A03803">
        <w:rPr>
          <w:rFonts w:ascii="Times New Roman" w:hAnsi="Times New Roman" w:cs="Times New Roman"/>
          <w:sz w:val="24"/>
          <w:szCs w:val="24"/>
        </w:rPr>
        <w:t>Avoir un minimum</w:t>
      </w:r>
      <w:r w:rsidR="0046434F" w:rsidRPr="00A03803">
        <w:rPr>
          <w:rFonts w:ascii="Times New Roman" w:hAnsi="Times New Roman" w:cs="Times New Roman"/>
          <w:sz w:val="24"/>
          <w:szCs w:val="24"/>
        </w:rPr>
        <w:t xml:space="preserve"> d’</w:t>
      </w:r>
      <w:r w:rsidR="00A50C9D" w:rsidRPr="00A03803">
        <w:rPr>
          <w:rFonts w:ascii="Times New Roman" w:hAnsi="Times New Roman" w:cs="Times New Roman"/>
          <w:sz w:val="24"/>
          <w:szCs w:val="24"/>
        </w:rPr>
        <w:t xml:space="preserve">informations </w:t>
      </w:r>
    </w:p>
    <w:p w14:paraId="16A3A1C8" w14:textId="18D725A2" w:rsidR="00B90F12" w:rsidRPr="00A03803" w:rsidRDefault="00B90F12" w:rsidP="00B90F12">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sidR="0046434F" w:rsidRPr="00A03803">
        <w:rPr>
          <w:rFonts w:ascii="Times New Roman" w:hAnsi="Times New Roman" w:cs="Times New Roman"/>
          <w:sz w:val="24"/>
          <w:szCs w:val="24"/>
        </w:rPr>
        <w:t>Créer un contrat à partir de ce contrat type</w:t>
      </w:r>
    </w:p>
    <w:p w14:paraId="1E824169" w14:textId="77777777" w:rsidR="00B90F12" w:rsidRPr="00A03803" w:rsidRDefault="00B90F12" w:rsidP="00B90F12">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5D0C936B" w14:textId="74AA33BC" w:rsidR="00CB6A9D" w:rsidRPr="00A03803" w:rsidRDefault="00CB6A9D" w:rsidP="00CB6A9D">
      <w:pPr>
        <w:pStyle w:val="Titre3"/>
        <w:numPr>
          <w:ilvl w:val="0"/>
          <w:numId w:val="25"/>
        </w:numPr>
        <w:rPr>
          <w:rFonts w:ascii="Times New Roman" w:hAnsi="Times New Roman" w:cs="Times New Roman"/>
          <w:b w:val="0"/>
          <w:szCs w:val="24"/>
        </w:rPr>
      </w:pPr>
      <w:r w:rsidRPr="00A03803">
        <w:rPr>
          <w:rFonts w:ascii="Times New Roman" w:hAnsi="Times New Roman" w:cs="Times New Roman"/>
          <w:b w:val="0"/>
          <w:szCs w:val="24"/>
        </w:rPr>
        <w:t>Le chargé d’affaire clique sur le bouton « Etablir un contrat type »</w:t>
      </w:r>
    </w:p>
    <w:p w14:paraId="62D37DFB" w14:textId="2C6A5688" w:rsidR="00CB6A9D" w:rsidRPr="00A03803" w:rsidRDefault="00CB6A9D" w:rsidP="00CB6A9D">
      <w:pPr>
        <w:pStyle w:val="Paragraphedeliste"/>
        <w:numPr>
          <w:ilvl w:val="0"/>
          <w:numId w:val="25"/>
        </w:numPr>
        <w:rPr>
          <w:rFonts w:ascii="Times New Roman" w:hAnsi="Times New Roman" w:cs="Times New Roman"/>
        </w:rPr>
      </w:pPr>
      <w:r w:rsidRPr="00A03803">
        <w:rPr>
          <w:rFonts w:ascii="Times New Roman" w:hAnsi="Times New Roman" w:cs="Times New Roman"/>
        </w:rPr>
        <w:t>Il saisie les informations</w:t>
      </w:r>
    </w:p>
    <w:p w14:paraId="6694F719" w14:textId="0F9B8A62" w:rsidR="00CB6A9D" w:rsidRPr="00A03803" w:rsidRDefault="00CB6A9D" w:rsidP="00CB6A9D">
      <w:pPr>
        <w:pStyle w:val="Paragraphedeliste"/>
        <w:numPr>
          <w:ilvl w:val="0"/>
          <w:numId w:val="25"/>
        </w:numPr>
        <w:rPr>
          <w:rFonts w:ascii="Times New Roman" w:hAnsi="Times New Roman" w:cs="Times New Roman"/>
        </w:rPr>
      </w:pPr>
      <w:r w:rsidRPr="00A03803">
        <w:rPr>
          <w:rFonts w:ascii="Times New Roman" w:hAnsi="Times New Roman" w:cs="Times New Roman"/>
        </w:rPr>
        <w:t xml:space="preserve">Il </w:t>
      </w:r>
      <w:r w:rsidR="00D77ACB" w:rsidRPr="00A03803">
        <w:rPr>
          <w:rFonts w:ascii="Times New Roman" w:hAnsi="Times New Roman" w:cs="Times New Roman"/>
        </w:rPr>
        <w:t>valide le contrat</w:t>
      </w:r>
    </w:p>
    <w:p w14:paraId="66EEF7AF" w14:textId="75F5B9A5" w:rsidR="003E4F67" w:rsidRDefault="00D56544" w:rsidP="003E4F67">
      <w:r>
        <w:rPr>
          <w:noProof/>
        </w:rPr>
        <w:drawing>
          <wp:inline distT="0" distB="0" distL="0" distR="0" wp14:anchorId="5A809A99" wp14:editId="7158C7CB">
            <wp:extent cx="5963920" cy="4409440"/>
            <wp:effectExtent l="0" t="0" r="5080" b="10160"/>
            <wp:docPr id="31" name="Image 31" descr="Macintosh HD:Users:jean-michelly:Projets:Diagramme de séquence:Séquence GestionContrat:Sequence_EtablirContra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Diagramme de séquence:Séquence GestionContrat:Sequence_EtablirContratTyp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3920" cy="4409440"/>
                    </a:xfrm>
                    <a:prstGeom prst="rect">
                      <a:avLst/>
                    </a:prstGeom>
                    <a:noFill/>
                    <a:ln>
                      <a:noFill/>
                    </a:ln>
                  </pic:spPr>
                </pic:pic>
              </a:graphicData>
            </a:graphic>
          </wp:inline>
        </w:drawing>
      </w:r>
    </w:p>
    <w:p w14:paraId="6EDFD55E" w14:textId="77777777" w:rsidR="00D56544" w:rsidRDefault="00D56544" w:rsidP="00D56544">
      <w:pPr>
        <w:pStyle w:val="Ss-section3"/>
        <w:ind w:left="360"/>
        <w:rPr>
          <w:rFonts w:ascii="Times New Roman" w:hAnsi="Times New Roman" w:cs="Times New Roman"/>
          <w:sz w:val="24"/>
          <w:szCs w:val="24"/>
          <w:u w:val="single"/>
        </w:rPr>
      </w:pPr>
    </w:p>
    <w:p w14:paraId="0FDBB16E" w14:textId="6E6C832B" w:rsidR="00E27784" w:rsidRPr="00A03803" w:rsidRDefault="00E27784" w:rsidP="00E27784">
      <w:pPr>
        <w:pStyle w:val="Ss-section3"/>
        <w:numPr>
          <w:ilvl w:val="0"/>
          <w:numId w:val="13"/>
        </w:numPr>
        <w:rPr>
          <w:rFonts w:ascii="Times New Roman" w:hAnsi="Times New Roman" w:cs="Times New Roman"/>
          <w:sz w:val="24"/>
          <w:szCs w:val="24"/>
          <w:u w:val="single"/>
        </w:rPr>
      </w:pPr>
      <w:r w:rsidRPr="00A03803">
        <w:rPr>
          <w:rFonts w:ascii="Times New Roman" w:hAnsi="Times New Roman" w:cs="Times New Roman"/>
          <w:sz w:val="24"/>
          <w:szCs w:val="24"/>
          <w:u w:val="single"/>
        </w:rPr>
        <w:lastRenderedPageBreak/>
        <w:t>Editer un contrat type :</w:t>
      </w:r>
    </w:p>
    <w:p w14:paraId="7A327E88" w14:textId="53F0F9C3" w:rsidR="00E27784" w:rsidRPr="00A03803" w:rsidRDefault="00E27784" w:rsidP="00E27784">
      <w:pPr>
        <w:pStyle w:val="Corps"/>
        <w:rPr>
          <w:rFonts w:ascii="Times New Roman" w:hAnsi="Times New Roman" w:cs="Times New Roman"/>
          <w:sz w:val="24"/>
          <w:szCs w:val="24"/>
        </w:rPr>
      </w:pPr>
      <w:r w:rsidRPr="00A03803">
        <w:rPr>
          <w:rFonts w:ascii="Times New Roman" w:hAnsi="Times New Roman" w:cs="Times New Roman"/>
          <w:sz w:val="24"/>
          <w:szCs w:val="24"/>
        </w:rPr>
        <w:t>Titre : Editer un contrat type</w:t>
      </w:r>
    </w:p>
    <w:p w14:paraId="7E2D22BC" w14:textId="40D8EF32" w:rsidR="00E27784" w:rsidRPr="00A03803" w:rsidRDefault="00E27784" w:rsidP="00E27784">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249A85E7" w14:textId="77777777" w:rsidR="00E27784" w:rsidRPr="00A03803" w:rsidRDefault="00E27784" w:rsidP="00E27784">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570FAF48" w14:textId="5D5D3AE3" w:rsidR="00E27784" w:rsidRPr="00A03803" w:rsidRDefault="00E27784" w:rsidP="00E27784">
      <w:pPr>
        <w:pStyle w:val="Corps"/>
        <w:rPr>
          <w:rFonts w:ascii="Times New Roman" w:hAnsi="Times New Roman" w:cs="Times New Roman"/>
          <w:sz w:val="24"/>
          <w:szCs w:val="24"/>
        </w:rPr>
      </w:pPr>
      <w:r w:rsidRPr="00A03803">
        <w:rPr>
          <w:rFonts w:ascii="Times New Roman" w:hAnsi="Times New Roman" w:cs="Times New Roman"/>
          <w:sz w:val="24"/>
          <w:szCs w:val="24"/>
        </w:rPr>
        <w:t>Objectifs : Modifier un contrat type déjà existant</w:t>
      </w:r>
    </w:p>
    <w:p w14:paraId="0FC4381F" w14:textId="5CA8FB9E" w:rsidR="00E27784" w:rsidRPr="00A03803" w:rsidRDefault="00E27784" w:rsidP="00E27784">
      <w:pPr>
        <w:pStyle w:val="Corps"/>
        <w:rPr>
          <w:rFonts w:ascii="Times New Roman" w:hAnsi="Times New Roman" w:cs="Times New Roman"/>
          <w:sz w:val="24"/>
          <w:szCs w:val="24"/>
        </w:rPr>
      </w:pPr>
      <w:r w:rsidRPr="00A03803">
        <w:rPr>
          <w:rFonts w:ascii="Times New Roman" w:hAnsi="Times New Roman" w:cs="Times New Roman"/>
          <w:sz w:val="24"/>
          <w:szCs w:val="24"/>
        </w:rPr>
        <w:t>Pré-conditions : Avoir établi un contrat type</w:t>
      </w:r>
    </w:p>
    <w:p w14:paraId="75A9C45E" w14:textId="59C9BE7A" w:rsidR="00E27784" w:rsidRPr="00A03803" w:rsidRDefault="00E27784" w:rsidP="00E27784">
      <w:pPr>
        <w:pStyle w:val="Corps"/>
        <w:rPr>
          <w:rFonts w:ascii="Times New Roman" w:hAnsi="Times New Roman" w:cs="Times New Roman"/>
          <w:sz w:val="24"/>
          <w:szCs w:val="24"/>
        </w:rPr>
      </w:pPr>
      <w:r w:rsidRPr="00A03803">
        <w:rPr>
          <w:rFonts w:ascii="Times New Roman" w:hAnsi="Times New Roman" w:cs="Times New Roman"/>
          <w:sz w:val="24"/>
          <w:szCs w:val="24"/>
        </w:rPr>
        <w:t>Post-conditions : Le contrat type a été mis à jour</w:t>
      </w:r>
    </w:p>
    <w:p w14:paraId="0CDF3274" w14:textId="77777777" w:rsidR="00E27784" w:rsidRPr="00A03803" w:rsidRDefault="00E27784" w:rsidP="00E27784">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2B9D459C" w14:textId="6BFBD404" w:rsidR="00E27784" w:rsidRPr="00A03803" w:rsidRDefault="00E27784" w:rsidP="00E27784">
      <w:pPr>
        <w:pStyle w:val="Paragraphedeliste"/>
        <w:numPr>
          <w:ilvl w:val="0"/>
          <w:numId w:val="26"/>
        </w:numPr>
        <w:rPr>
          <w:rFonts w:ascii="Times New Roman" w:hAnsi="Times New Roman" w:cs="Times New Roman"/>
        </w:rPr>
      </w:pPr>
      <w:r w:rsidRPr="00A03803">
        <w:rPr>
          <w:rFonts w:ascii="Times New Roman" w:hAnsi="Times New Roman" w:cs="Times New Roman"/>
        </w:rPr>
        <w:t>Le chargé d’affaire clique sur le bouton « Editer un contrat type »</w:t>
      </w:r>
    </w:p>
    <w:p w14:paraId="431278E3" w14:textId="50A02F18" w:rsidR="00E27784" w:rsidRPr="00A03803" w:rsidRDefault="00E27784" w:rsidP="00E27784">
      <w:pPr>
        <w:pStyle w:val="Paragraphedeliste"/>
        <w:numPr>
          <w:ilvl w:val="0"/>
          <w:numId w:val="26"/>
        </w:numPr>
        <w:rPr>
          <w:rFonts w:ascii="Times New Roman" w:hAnsi="Times New Roman" w:cs="Times New Roman"/>
        </w:rPr>
      </w:pPr>
      <w:r w:rsidRPr="00A03803">
        <w:rPr>
          <w:rFonts w:ascii="Times New Roman" w:hAnsi="Times New Roman" w:cs="Times New Roman"/>
        </w:rPr>
        <w:t>Il sélectionne un contrat type</w:t>
      </w:r>
    </w:p>
    <w:p w14:paraId="370186E1" w14:textId="431E0D1B" w:rsidR="00E27784" w:rsidRPr="00A03803" w:rsidRDefault="00E27784" w:rsidP="00E27784">
      <w:pPr>
        <w:pStyle w:val="Paragraphedeliste"/>
        <w:numPr>
          <w:ilvl w:val="0"/>
          <w:numId w:val="26"/>
        </w:numPr>
        <w:rPr>
          <w:rFonts w:ascii="Times New Roman" w:hAnsi="Times New Roman" w:cs="Times New Roman"/>
        </w:rPr>
      </w:pPr>
      <w:r w:rsidRPr="00A03803">
        <w:rPr>
          <w:rFonts w:ascii="Times New Roman" w:hAnsi="Times New Roman" w:cs="Times New Roman"/>
        </w:rPr>
        <w:t xml:space="preserve">Il modifie les informations </w:t>
      </w:r>
      <w:r w:rsidR="007F1C60" w:rsidRPr="00A03803">
        <w:rPr>
          <w:rFonts w:ascii="Times New Roman" w:hAnsi="Times New Roman" w:cs="Times New Roman"/>
        </w:rPr>
        <w:t>souhaitées</w:t>
      </w:r>
    </w:p>
    <w:p w14:paraId="5703AD59" w14:textId="72E997D4" w:rsidR="007F1C60" w:rsidRPr="00A03803" w:rsidRDefault="007F1C60" w:rsidP="00E27784">
      <w:pPr>
        <w:pStyle w:val="Paragraphedeliste"/>
        <w:numPr>
          <w:ilvl w:val="0"/>
          <w:numId w:val="26"/>
        </w:numPr>
        <w:rPr>
          <w:rFonts w:ascii="Times New Roman" w:hAnsi="Times New Roman" w:cs="Times New Roman"/>
        </w:rPr>
      </w:pPr>
      <w:r w:rsidRPr="00A03803">
        <w:rPr>
          <w:rFonts w:ascii="Times New Roman" w:hAnsi="Times New Roman" w:cs="Times New Roman"/>
        </w:rPr>
        <w:t>Il valide le contrat</w:t>
      </w:r>
    </w:p>
    <w:p w14:paraId="408FB29A" w14:textId="6F8313AB" w:rsidR="00CB6A9D" w:rsidRPr="00CB6A9D" w:rsidRDefault="005A4852" w:rsidP="00CB6A9D">
      <w:r>
        <w:rPr>
          <w:noProof/>
        </w:rPr>
        <w:drawing>
          <wp:inline distT="0" distB="0" distL="0" distR="0" wp14:anchorId="17DCFE35" wp14:editId="0FF61B54">
            <wp:extent cx="5963920" cy="3840480"/>
            <wp:effectExtent l="0" t="0" r="5080" b="0"/>
            <wp:docPr id="32" name="Image 32" descr="Macintosh HD:Users:jean-michelly:Projets:Diagramme de séquence:Séquence GestionContrat:Sequence_EditerContra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 de séquence:Séquence GestionContrat:Sequence_EditerContratTyp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3920" cy="3840480"/>
                    </a:xfrm>
                    <a:prstGeom prst="rect">
                      <a:avLst/>
                    </a:prstGeom>
                    <a:noFill/>
                    <a:ln>
                      <a:noFill/>
                    </a:ln>
                  </pic:spPr>
                </pic:pic>
              </a:graphicData>
            </a:graphic>
          </wp:inline>
        </w:drawing>
      </w:r>
    </w:p>
    <w:p w14:paraId="766A1C94" w14:textId="7347A7A8" w:rsidR="00555600" w:rsidRPr="00A03803" w:rsidRDefault="00F63F76" w:rsidP="00555600">
      <w:pPr>
        <w:pStyle w:val="Ss-section3"/>
        <w:numPr>
          <w:ilvl w:val="0"/>
          <w:numId w:val="13"/>
        </w:numPr>
        <w:rPr>
          <w:rFonts w:ascii="Times New Roman" w:hAnsi="Times New Roman" w:cs="Times New Roman"/>
          <w:sz w:val="24"/>
          <w:szCs w:val="24"/>
          <w:u w:val="single"/>
        </w:rPr>
      </w:pPr>
      <w:r>
        <w:rPr>
          <w:rFonts w:ascii="Times New Roman" w:hAnsi="Times New Roman" w:cs="Times New Roman"/>
          <w:szCs w:val="24"/>
          <w:u w:val="single"/>
        </w:rPr>
        <w:br w:type="column"/>
      </w:r>
      <w:r w:rsidR="00555600" w:rsidRPr="00A03803">
        <w:rPr>
          <w:rFonts w:ascii="Times New Roman" w:hAnsi="Times New Roman" w:cs="Times New Roman"/>
          <w:szCs w:val="24"/>
          <w:u w:val="single"/>
        </w:rPr>
        <w:lastRenderedPageBreak/>
        <w:t xml:space="preserve">Créer un contrat </w:t>
      </w:r>
      <w:r w:rsidR="00555600" w:rsidRPr="00A03803">
        <w:rPr>
          <w:rFonts w:ascii="Times New Roman" w:hAnsi="Times New Roman" w:cs="Times New Roman"/>
          <w:sz w:val="24"/>
          <w:szCs w:val="24"/>
          <w:u w:val="single"/>
        </w:rPr>
        <w:t>:</w:t>
      </w:r>
    </w:p>
    <w:p w14:paraId="5FD74942" w14:textId="1880568F" w:rsidR="00555600" w:rsidRPr="00A03803" w:rsidRDefault="00555600" w:rsidP="00555600">
      <w:pPr>
        <w:pStyle w:val="Corps"/>
        <w:rPr>
          <w:rFonts w:ascii="Times New Roman" w:hAnsi="Times New Roman" w:cs="Times New Roman"/>
          <w:sz w:val="24"/>
          <w:szCs w:val="24"/>
        </w:rPr>
      </w:pPr>
      <w:r w:rsidRPr="00A03803">
        <w:rPr>
          <w:rFonts w:ascii="Times New Roman" w:hAnsi="Times New Roman" w:cs="Times New Roman"/>
          <w:sz w:val="24"/>
          <w:szCs w:val="24"/>
        </w:rPr>
        <w:t>Titre : Créer un contrat</w:t>
      </w:r>
    </w:p>
    <w:p w14:paraId="61224D9B" w14:textId="61E81D1D" w:rsidR="00555600" w:rsidRPr="00A03803" w:rsidRDefault="00555600" w:rsidP="00555600">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7C080AF9" w14:textId="77777777" w:rsidR="00555600" w:rsidRPr="00A03803" w:rsidRDefault="00555600" w:rsidP="00555600">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5B99E03A" w14:textId="6B663594" w:rsidR="00555600" w:rsidRPr="00A03803" w:rsidRDefault="00555600" w:rsidP="00555600">
      <w:pPr>
        <w:pStyle w:val="Corps"/>
        <w:rPr>
          <w:rFonts w:ascii="Times New Roman" w:hAnsi="Times New Roman" w:cs="Times New Roman"/>
          <w:sz w:val="24"/>
          <w:szCs w:val="24"/>
        </w:rPr>
      </w:pPr>
      <w:r w:rsidRPr="00A03803">
        <w:rPr>
          <w:rFonts w:ascii="Times New Roman" w:hAnsi="Times New Roman" w:cs="Times New Roman"/>
          <w:sz w:val="24"/>
          <w:szCs w:val="24"/>
        </w:rPr>
        <w:t>Objectifs : Formaliser légalement des exigences à respecter</w:t>
      </w:r>
    </w:p>
    <w:p w14:paraId="393BEEF5" w14:textId="11A9EE1C" w:rsidR="00555600" w:rsidRPr="00A03803" w:rsidRDefault="00555600" w:rsidP="00555600">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sidR="006B2898" w:rsidRPr="00A03803">
        <w:rPr>
          <w:rFonts w:ascii="Times New Roman" w:hAnsi="Times New Roman" w:cs="Times New Roman"/>
          <w:sz w:val="24"/>
          <w:szCs w:val="24"/>
        </w:rPr>
        <w:t>Avoir au moins un contrat type</w:t>
      </w:r>
    </w:p>
    <w:p w14:paraId="4B4AF755" w14:textId="633E90F4" w:rsidR="00555600" w:rsidRPr="00A03803" w:rsidRDefault="00555600" w:rsidP="00555600">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sidR="006B2898" w:rsidRPr="00A03803">
        <w:rPr>
          <w:rFonts w:ascii="Times New Roman" w:hAnsi="Times New Roman" w:cs="Times New Roman"/>
          <w:sz w:val="24"/>
          <w:szCs w:val="24"/>
        </w:rPr>
        <w:t>Le contrat est plus complet qu’un contrat type</w:t>
      </w:r>
    </w:p>
    <w:p w14:paraId="15FF58EA" w14:textId="77777777" w:rsidR="00555600" w:rsidRPr="00A03803" w:rsidRDefault="00555600" w:rsidP="00555600">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0C325143" w14:textId="77777777" w:rsidR="006B2898" w:rsidRPr="00A03803" w:rsidRDefault="006B2898" w:rsidP="006B2898">
      <w:pPr>
        <w:pStyle w:val="Titre3"/>
        <w:numPr>
          <w:ilvl w:val="0"/>
          <w:numId w:val="27"/>
        </w:numPr>
        <w:spacing w:before="0"/>
        <w:ind w:left="714" w:hanging="357"/>
        <w:rPr>
          <w:rFonts w:ascii="Times New Roman" w:hAnsi="Times New Roman" w:cs="Times New Roman"/>
          <w:b w:val="0"/>
          <w:szCs w:val="24"/>
        </w:rPr>
      </w:pPr>
      <w:r w:rsidRPr="00A03803">
        <w:rPr>
          <w:rFonts w:ascii="Times New Roman" w:hAnsi="Times New Roman" w:cs="Times New Roman"/>
          <w:b w:val="0"/>
          <w:szCs w:val="24"/>
        </w:rPr>
        <w:t>Le chargé d’affaire clique sur le bouton « Créer un contrat »</w:t>
      </w:r>
    </w:p>
    <w:p w14:paraId="7B081BB1" w14:textId="0ADF2CF1" w:rsidR="006B2898" w:rsidRPr="00A03803" w:rsidRDefault="006B2898" w:rsidP="006B2898">
      <w:pPr>
        <w:pStyle w:val="Titre3"/>
        <w:numPr>
          <w:ilvl w:val="0"/>
          <w:numId w:val="27"/>
        </w:numPr>
        <w:spacing w:before="0"/>
        <w:rPr>
          <w:rFonts w:ascii="Times New Roman" w:hAnsi="Times New Roman" w:cs="Times New Roman"/>
          <w:b w:val="0"/>
          <w:szCs w:val="24"/>
        </w:rPr>
      </w:pPr>
      <w:r w:rsidRPr="00A03803">
        <w:rPr>
          <w:rFonts w:ascii="Times New Roman" w:hAnsi="Times New Roman" w:cs="Times New Roman"/>
          <w:b w:val="0"/>
          <w:szCs w:val="24"/>
        </w:rPr>
        <w:t>Il sélectionne un contrat type</w:t>
      </w:r>
    </w:p>
    <w:p w14:paraId="2ECBCB9B" w14:textId="77B9F2B3" w:rsidR="006B2898" w:rsidRPr="00A03803" w:rsidRDefault="006B2898" w:rsidP="006B2898">
      <w:pPr>
        <w:pStyle w:val="Paragraphedeliste"/>
        <w:numPr>
          <w:ilvl w:val="0"/>
          <w:numId w:val="27"/>
        </w:numPr>
        <w:rPr>
          <w:rFonts w:ascii="Times New Roman" w:hAnsi="Times New Roman" w:cs="Times New Roman"/>
        </w:rPr>
      </w:pPr>
      <w:r w:rsidRPr="00A03803">
        <w:rPr>
          <w:rFonts w:ascii="Times New Roman" w:hAnsi="Times New Roman" w:cs="Times New Roman"/>
        </w:rPr>
        <w:t>Il complète le contrat</w:t>
      </w:r>
    </w:p>
    <w:p w14:paraId="48AEDF51" w14:textId="101E881A" w:rsidR="006B2898" w:rsidRPr="00A03803" w:rsidRDefault="00A03803" w:rsidP="006B2898">
      <w:pPr>
        <w:pStyle w:val="Paragraphedeliste"/>
        <w:numPr>
          <w:ilvl w:val="0"/>
          <w:numId w:val="27"/>
        </w:numPr>
        <w:rPr>
          <w:rFonts w:ascii="Times New Roman" w:hAnsi="Times New Roman" w:cs="Times New Roman"/>
        </w:rPr>
      </w:pPr>
      <w:r w:rsidRPr="00A03803">
        <w:rPr>
          <w:rFonts w:ascii="Times New Roman" w:hAnsi="Times New Roman" w:cs="Times New Roman"/>
        </w:rPr>
        <w:t>Il valide le contrat</w:t>
      </w:r>
    </w:p>
    <w:p w14:paraId="22A4867B" w14:textId="77777777" w:rsidR="006B2898" w:rsidRPr="006B2898" w:rsidRDefault="006B2898" w:rsidP="00A03803">
      <w:pPr>
        <w:pStyle w:val="Paragraphedeliste"/>
      </w:pPr>
    </w:p>
    <w:p w14:paraId="07F12E81" w14:textId="535CCB7E" w:rsidR="00457873" w:rsidRDefault="005A4852" w:rsidP="00457873">
      <w:pPr>
        <w:pStyle w:val="Ss-section3"/>
        <w:ind w:left="360"/>
        <w:rPr>
          <w:rFonts w:ascii="Times New Roman" w:hAnsi="Times New Roman" w:cs="Times New Roman"/>
          <w:szCs w:val="24"/>
          <w:u w:val="single"/>
        </w:rPr>
      </w:pPr>
      <w:r>
        <w:rPr>
          <w:rFonts w:ascii="Times New Roman" w:hAnsi="Times New Roman" w:cs="Times New Roman"/>
          <w:noProof/>
          <w:szCs w:val="24"/>
          <w:u w:val="single"/>
        </w:rPr>
        <w:drawing>
          <wp:inline distT="0" distB="0" distL="0" distR="0" wp14:anchorId="33315424" wp14:editId="5832D0AD">
            <wp:extent cx="5963920" cy="3810000"/>
            <wp:effectExtent l="0" t="0" r="5080" b="0"/>
            <wp:docPr id="33" name="Image 33" descr="Macintosh HD:Users:jean-michelly:Projets:Diagramme de séquence:Séquence GestionContrat:Sequence_Créer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ean-michelly:Projets:Diagramme de séquence:Séquence GestionContrat:Sequence_CréerContra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3920" cy="3810000"/>
                    </a:xfrm>
                    <a:prstGeom prst="rect">
                      <a:avLst/>
                    </a:prstGeom>
                    <a:noFill/>
                    <a:ln>
                      <a:noFill/>
                    </a:ln>
                  </pic:spPr>
                </pic:pic>
              </a:graphicData>
            </a:graphic>
          </wp:inline>
        </w:drawing>
      </w:r>
    </w:p>
    <w:p w14:paraId="29F78CD2" w14:textId="77777777" w:rsidR="00457873" w:rsidRDefault="00457873" w:rsidP="00457873">
      <w:pPr>
        <w:pStyle w:val="Corps"/>
      </w:pPr>
    </w:p>
    <w:p w14:paraId="18E22B49" w14:textId="77777777" w:rsidR="00457873" w:rsidRDefault="00457873" w:rsidP="00457873">
      <w:pPr>
        <w:pStyle w:val="Corps"/>
      </w:pPr>
    </w:p>
    <w:p w14:paraId="37A33E93" w14:textId="77777777" w:rsidR="00457873" w:rsidRDefault="00457873" w:rsidP="00457873">
      <w:pPr>
        <w:pStyle w:val="Corps"/>
      </w:pPr>
    </w:p>
    <w:p w14:paraId="0CA469F1" w14:textId="77777777" w:rsidR="00457873" w:rsidRDefault="00457873" w:rsidP="00457873">
      <w:pPr>
        <w:pStyle w:val="Corps"/>
      </w:pPr>
    </w:p>
    <w:p w14:paraId="1A81028B" w14:textId="77777777" w:rsidR="00457873" w:rsidRDefault="00457873" w:rsidP="00457873">
      <w:pPr>
        <w:pStyle w:val="Corps"/>
      </w:pPr>
    </w:p>
    <w:p w14:paraId="624B469E" w14:textId="77777777" w:rsidR="00457873" w:rsidRDefault="00457873" w:rsidP="00457873">
      <w:pPr>
        <w:pStyle w:val="Corps"/>
      </w:pPr>
    </w:p>
    <w:p w14:paraId="7CE0F71B" w14:textId="77777777" w:rsidR="00457873" w:rsidRPr="00457873" w:rsidRDefault="00457873" w:rsidP="00457873">
      <w:pPr>
        <w:pStyle w:val="Corps"/>
      </w:pPr>
    </w:p>
    <w:p w14:paraId="65BA06D2" w14:textId="6F76A357" w:rsidR="00457873" w:rsidRPr="00A03803" w:rsidRDefault="00457873" w:rsidP="00457873">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Attacher un contrat </w:t>
      </w:r>
      <w:r w:rsidRPr="00A03803">
        <w:rPr>
          <w:rFonts w:ascii="Times New Roman" w:hAnsi="Times New Roman" w:cs="Times New Roman"/>
          <w:sz w:val="24"/>
          <w:szCs w:val="24"/>
          <w:u w:val="single"/>
        </w:rPr>
        <w:t>:</w:t>
      </w:r>
    </w:p>
    <w:p w14:paraId="2CA48599" w14:textId="3565266F" w:rsidR="00457873" w:rsidRPr="00A03803" w:rsidRDefault="00457873" w:rsidP="00457873">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Attacher un contrat</w:t>
      </w:r>
    </w:p>
    <w:p w14:paraId="3EA61A38" w14:textId="4495AF03" w:rsidR="00457873" w:rsidRPr="00A03803" w:rsidRDefault="00457873" w:rsidP="00457873">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0548B5CE" w14:textId="77777777" w:rsidR="00457873" w:rsidRPr="00A03803" w:rsidRDefault="00457873" w:rsidP="00457873">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5173630C" w14:textId="2452A035" w:rsidR="00457873" w:rsidRPr="00A03803" w:rsidRDefault="00457873" w:rsidP="00457873">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sidR="006752C6">
        <w:rPr>
          <w:rFonts w:ascii="Times New Roman" w:hAnsi="Times New Roman" w:cs="Times New Roman"/>
          <w:sz w:val="24"/>
          <w:szCs w:val="24"/>
        </w:rPr>
        <w:t>Savoir les contrats rattachés aux partenaires</w:t>
      </w:r>
    </w:p>
    <w:p w14:paraId="52AB9A93" w14:textId="2ED70F93" w:rsidR="00457873" w:rsidRPr="00A03803" w:rsidRDefault="00457873" w:rsidP="00457873">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sidR="007D2DDA">
        <w:rPr>
          <w:rFonts w:ascii="Times New Roman" w:hAnsi="Times New Roman" w:cs="Times New Roman"/>
          <w:sz w:val="24"/>
          <w:szCs w:val="24"/>
        </w:rPr>
        <w:t>Avoir créé un contrat ou contrat type</w:t>
      </w:r>
    </w:p>
    <w:p w14:paraId="1C55E3BA" w14:textId="62CE3CCE" w:rsidR="00457873" w:rsidRPr="00A03803" w:rsidRDefault="00457873" w:rsidP="00457873">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sidR="006752C6">
        <w:rPr>
          <w:rFonts w:ascii="Times New Roman" w:hAnsi="Times New Roman" w:cs="Times New Roman"/>
          <w:sz w:val="24"/>
          <w:szCs w:val="24"/>
        </w:rPr>
        <w:t>En sélectionnant le partenaire, on peut visualiser le contrat</w:t>
      </w:r>
    </w:p>
    <w:p w14:paraId="260E26BF" w14:textId="77777777" w:rsidR="00457873" w:rsidRPr="00A03803" w:rsidRDefault="00457873" w:rsidP="00457873">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04A747E1" w14:textId="7C2F4B40" w:rsidR="007D2DDA" w:rsidRPr="00816319" w:rsidRDefault="007D2DDA" w:rsidP="007D2DDA">
      <w:pPr>
        <w:pStyle w:val="Titre3"/>
        <w:numPr>
          <w:ilvl w:val="0"/>
          <w:numId w:val="28"/>
        </w:numPr>
        <w:rPr>
          <w:rFonts w:ascii="Times New Roman" w:hAnsi="Times New Roman" w:cs="Times New Roman"/>
          <w:b w:val="0"/>
          <w:szCs w:val="24"/>
        </w:rPr>
      </w:pPr>
      <w:r w:rsidRPr="00816319">
        <w:rPr>
          <w:rFonts w:ascii="Times New Roman" w:hAnsi="Times New Roman" w:cs="Times New Roman"/>
          <w:b w:val="0"/>
          <w:szCs w:val="24"/>
        </w:rPr>
        <w:t>Le chargé d’affaire clique sur « Attacher un contrat »</w:t>
      </w:r>
    </w:p>
    <w:p w14:paraId="3D66D3C1" w14:textId="6510D8B7" w:rsidR="007D2DDA" w:rsidRPr="00816319" w:rsidRDefault="007D2DDA" w:rsidP="007D2DDA">
      <w:pPr>
        <w:pStyle w:val="Paragraphedeliste"/>
        <w:numPr>
          <w:ilvl w:val="0"/>
          <w:numId w:val="28"/>
        </w:numPr>
        <w:rPr>
          <w:rFonts w:ascii="Times New Roman" w:hAnsi="Times New Roman" w:cs="Times New Roman"/>
        </w:rPr>
      </w:pPr>
      <w:r w:rsidRPr="00816319">
        <w:rPr>
          <w:rFonts w:ascii="Times New Roman" w:hAnsi="Times New Roman" w:cs="Times New Roman"/>
        </w:rPr>
        <w:t>Il sélectionne le type de partenaire</w:t>
      </w:r>
    </w:p>
    <w:p w14:paraId="2CD6768B" w14:textId="66FDC85F" w:rsidR="007D2DDA" w:rsidRPr="00816319" w:rsidRDefault="007D2DDA" w:rsidP="007D2DDA">
      <w:pPr>
        <w:pStyle w:val="Paragraphedeliste"/>
        <w:numPr>
          <w:ilvl w:val="0"/>
          <w:numId w:val="28"/>
        </w:numPr>
        <w:rPr>
          <w:rFonts w:ascii="Times New Roman" w:hAnsi="Times New Roman" w:cs="Times New Roman"/>
        </w:rPr>
      </w:pPr>
      <w:r w:rsidRPr="00816319">
        <w:rPr>
          <w:rFonts w:ascii="Times New Roman" w:hAnsi="Times New Roman" w:cs="Times New Roman"/>
        </w:rPr>
        <w:t>Il sélectionne le partenaire</w:t>
      </w:r>
    </w:p>
    <w:p w14:paraId="5256CCDB" w14:textId="01FD8341" w:rsidR="007D2DDA" w:rsidRPr="00816319" w:rsidRDefault="00FC043D" w:rsidP="007D2DDA">
      <w:pPr>
        <w:pStyle w:val="Paragraphedeliste"/>
        <w:numPr>
          <w:ilvl w:val="0"/>
          <w:numId w:val="28"/>
        </w:numPr>
        <w:rPr>
          <w:rFonts w:ascii="Times New Roman" w:hAnsi="Times New Roman" w:cs="Times New Roman"/>
        </w:rPr>
      </w:pPr>
      <w:r>
        <w:rPr>
          <w:rFonts w:ascii="Times New Roman" w:hAnsi="Times New Roman" w:cs="Times New Roman"/>
          <w:noProof/>
        </w:rPr>
        <w:drawing>
          <wp:anchor distT="0" distB="0" distL="114300" distR="114300" simplePos="0" relativeHeight="251686912" behindDoc="0" locked="0" layoutInCell="1" allowOverlap="1" wp14:anchorId="4BDE2470" wp14:editId="75A0F594">
            <wp:simplePos x="0" y="0"/>
            <wp:positionH relativeFrom="column">
              <wp:posOffset>0</wp:posOffset>
            </wp:positionH>
            <wp:positionV relativeFrom="paragraph">
              <wp:posOffset>586740</wp:posOffset>
            </wp:positionV>
            <wp:extent cx="5963920" cy="3586480"/>
            <wp:effectExtent l="0" t="0" r="5080" b="0"/>
            <wp:wrapSquare wrapText="bothSides"/>
            <wp:docPr id="34" name="Image 34" descr="Macintosh HD:Users:jean-michelly:Projets:Diagramme de séquence:Séquence GestionContrat:Sequence_Attacher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ean-michelly:Projets:Diagramme de séquence:Séquence GestionContrat:Sequence_AttacherContra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3920" cy="35864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7D2DDA" w:rsidRPr="00816319">
        <w:rPr>
          <w:rFonts w:ascii="Times New Roman" w:hAnsi="Times New Roman" w:cs="Times New Roman"/>
        </w:rPr>
        <w:t>Il sélectionne le contrat ou le contrat type</w:t>
      </w:r>
    </w:p>
    <w:p w14:paraId="30FCC40C" w14:textId="423EE5AA" w:rsidR="007D2DDA" w:rsidRDefault="00DB56A8" w:rsidP="007D2DDA">
      <w:pPr>
        <w:pStyle w:val="Paragraphedeliste"/>
        <w:numPr>
          <w:ilvl w:val="0"/>
          <w:numId w:val="28"/>
        </w:numPr>
        <w:rPr>
          <w:rFonts w:ascii="Times New Roman" w:hAnsi="Times New Roman" w:cs="Times New Roman"/>
        </w:rPr>
      </w:pPr>
      <w:r w:rsidRPr="00816319">
        <w:rPr>
          <w:rFonts w:ascii="Times New Roman" w:hAnsi="Times New Roman" w:cs="Times New Roman"/>
        </w:rPr>
        <w:t>Il valide l’attachement</w:t>
      </w:r>
      <w:bookmarkStart w:id="0" w:name="_GoBack"/>
      <w:bookmarkEnd w:id="0"/>
    </w:p>
    <w:p w14:paraId="41EE26B5" w14:textId="77777777" w:rsidR="00FC043D" w:rsidRDefault="00FC043D" w:rsidP="00FC043D">
      <w:pPr>
        <w:rPr>
          <w:rFonts w:ascii="Times New Roman" w:hAnsi="Times New Roman" w:cs="Times New Roman"/>
        </w:rPr>
      </w:pPr>
    </w:p>
    <w:p w14:paraId="7D10F6B4" w14:textId="70E2505C" w:rsidR="00FC043D" w:rsidRPr="00FC043D" w:rsidRDefault="00FC043D" w:rsidP="00FC043D">
      <w:pPr>
        <w:rPr>
          <w:rFonts w:ascii="Times New Roman" w:hAnsi="Times New Roman" w:cs="Times New Roman"/>
        </w:rPr>
      </w:pPr>
    </w:p>
    <w:p w14:paraId="63E8E629" w14:textId="207D4640" w:rsidR="00D93BB3" w:rsidRPr="007A3DDF" w:rsidRDefault="00457873" w:rsidP="007D2DDA">
      <w:pPr>
        <w:pStyle w:val="Titre3"/>
        <w:numPr>
          <w:ilvl w:val="0"/>
          <w:numId w:val="28"/>
        </w:numPr>
        <w:rPr>
          <w:rFonts w:ascii="Times New Roman" w:hAnsi="Times New Roman" w:cs="Times New Roman"/>
          <w:szCs w:val="24"/>
        </w:rPr>
      </w:pPr>
      <w:r>
        <w:rPr>
          <w:rFonts w:ascii="Times New Roman" w:hAnsi="Times New Roman" w:cs="Times New Roman"/>
          <w:szCs w:val="24"/>
          <w:u w:val="single"/>
        </w:rPr>
        <w:br w:type="column"/>
      </w:r>
    </w:p>
    <w:p w14:paraId="59565DA6" w14:textId="002D4627" w:rsidR="006833DD" w:rsidRPr="00A03803" w:rsidRDefault="006833DD" w:rsidP="0016515D">
      <w:pPr>
        <w:pStyle w:val="Ss-section3"/>
        <w:numPr>
          <w:ilvl w:val="0"/>
          <w:numId w:val="13"/>
        </w:numPr>
        <w:rPr>
          <w:rFonts w:ascii="Times New Roman" w:hAnsi="Times New Roman" w:cs="Times New Roman"/>
          <w:sz w:val="24"/>
          <w:szCs w:val="24"/>
          <w:u w:val="single"/>
        </w:rPr>
      </w:pPr>
      <w:r w:rsidRPr="00A03803">
        <w:rPr>
          <w:rFonts w:ascii="Times New Roman" w:hAnsi="Times New Roman" w:cs="Times New Roman"/>
          <w:sz w:val="24"/>
          <w:szCs w:val="24"/>
          <w:u w:val="single"/>
        </w:rPr>
        <w:t>:</w:t>
      </w:r>
    </w:p>
    <w:p w14:paraId="61538FE1" w14:textId="77777777" w:rsidR="006833DD" w:rsidRPr="00A03803" w:rsidRDefault="006833DD" w:rsidP="006833D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p>
    <w:p w14:paraId="5DC39E20" w14:textId="77777777" w:rsidR="006833DD" w:rsidRPr="00A03803" w:rsidRDefault="006833DD" w:rsidP="006833D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p>
    <w:p w14:paraId="34962757" w14:textId="77777777" w:rsidR="006833DD" w:rsidRPr="00A03803" w:rsidRDefault="006833DD" w:rsidP="006833D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7F6FF5CA" w14:textId="77777777" w:rsidR="006833DD" w:rsidRPr="00A03803" w:rsidRDefault="006833DD" w:rsidP="006833D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p>
    <w:p w14:paraId="053547A3" w14:textId="77777777" w:rsidR="006833DD" w:rsidRPr="00A03803" w:rsidRDefault="006833DD" w:rsidP="006833D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p>
    <w:p w14:paraId="6809F86D" w14:textId="77777777" w:rsidR="006833DD" w:rsidRPr="00A03803" w:rsidRDefault="006833DD" w:rsidP="006833D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p>
    <w:p w14:paraId="618C60FC" w14:textId="77777777" w:rsidR="006833DD" w:rsidRPr="00A03803" w:rsidRDefault="006833DD" w:rsidP="006833D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6B238206" w14:textId="5BC96C8E" w:rsidR="009A423F" w:rsidRPr="00B669E4" w:rsidRDefault="009A423F" w:rsidP="00B669E4">
      <w:pPr>
        <w:tabs>
          <w:tab w:val="left" w:pos="2010"/>
        </w:tabs>
      </w:pPr>
    </w:p>
    <w:sectPr w:rsidR="009A423F" w:rsidRPr="00B669E4" w:rsidSect="0005074E">
      <w:footerReference w:type="default" r:id="rId37"/>
      <w:pgSz w:w="12240" w:h="15840"/>
      <w:pgMar w:top="1418" w:right="1418" w:bottom="1418" w:left="1418"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684421" w14:textId="77777777" w:rsidR="007D2DDA" w:rsidRDefault="007D2DDA" w:rsidP="00AD1DC0">
      <w:pPr>
        <w:spacing w:after="0" w:line="240" w:lineRule="auto"/>
      </w:pPr>
      <w:r>
        <w:separator/>
      </w:r>
    </w:p>
  </w:endnote>
  <w:endnote w:type="continuationSeparator" w:id="0">
    <w:p w14:paraId="358563C2" w14:textId="77777777" w:rsidR="007D2DDA" w:rsidRDefault="007D2DDA" w:rsidP="00AD1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メイリオ">
    <w:charset w:val="4E"/>
    <w:family w:val="auto"/>
    <w:pitch w:val="variable"/>
    <w:sig w:usb0="00000001" w:usb1="08070000" w:usb2="00000010" w:usb3="00000000" w:csb0="00020000" w:csb1="00000000"/>
  </w:font>
  <w:font w:name="Adobe Hebrew">
    <w:panose1 w:val="020405030502010202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Helvetica Light">
    <w:panose1 w:val="020B0403020202020204"/>
    <w:charset w:val="00"/>
    <w:family w:val="auto"/>
    <w:pitch w:val="variable"/>
    <w:sig w:usb0="800000AF" w:usb1="4000204A" w:usb2="00000000" w:usb3="00000000" w:csb0="00000001" w:csb1="00000000"/>
  </w:font>
  <w:font w:name="GeosansLight">
    <w:altName w:val="Avenir Medium"/>
    <w:charset w:val="00"/>
    <w:family w:val="auto"/>
    <w:pitch w:val="variable"/>
    <w:sig w:usb0="80000003" w:usb1="00000000" w:usb2="00000000" w:usb3="00000000" w:csb0="00000001" w:csb1="00000000"/>
  </w:font>
  <w:font w:name="Aharoni">
    <w:charset w:val="B1"/>
    <w:family w:val="auto"/>
    <w:pitch w:val="variable"/>
    <w:sig w:usb0="00000801" w:usb1="00000000" w:usb2="00000000" w:usb3="00000000" w:csb0="0000002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65" w:type="pct"/>
      <w:jc w:val="right"/>
      <w:tblCellMar>
        <w:top w:w="115" w:type="dxa"/>
        <w:left w:w="115" w:type="dxa"/>
        <w:bottom w:w="115" w:type="dxa"/>
        <w:right w:w="115" w:type="dxa"/>
      </w:tblCellMar>
      <w:tblLook w:val="04A0" w:firstRow="1" w:lastRow="0" w:firstColumn="1" w:lastColumn="0" w:noHBand="0" w:noVBand="1"/>
    </w:tblPr>
    <w:tblGrid>
      <w:gridCol w:w="9152"/>
      <w:gridCol w:w="607"/>
    </w:tblGrid>
    <w:tr w:rsidR="007D2DDA" w14:paraId="349EF842" w14:textId="77777777" w:rsidTr="00536C38">
      <w:trPr>
        <w:trHeight w:val="12"/>
        <w:jc w:val="right"/>
      </w:trPr>
      <w:tc>
        <w:tcPr>
          <w:tcW w:w="8936" w:type="dxa"/>
          <w:vAlign w:val="center"/>
        </w:tcPr>
        <w:sdt>
          <w:sdtPr>
            <w:rPr>
              <w:caps/>
              <w:color w:val="000000" w:themeColor="text1"/>
            </w:rPr>
            <w:alias w:val="Auteur"/>
            <w:tag w:val=""/>
            <w:id w:val="1534539408"/>
            <w:dataBinding w:prefixMappings="xmlns:ns0='http://purl.org/dc/elements/1.1/' xmlns:ns1='http://schemas.openxmlformats.org/package/2006/metadata/core-properties' " w:xpath="/ns1:coreProperties[1]/ns0:creator[1]" w:storeItemID="{6C3C8BC8-F283-45AE-878A-BAB7291924A1}"/>
            <w:text/>
          </w:sdtPr>
          <w:sdtContent>
            <w:p w14:paraId="1049FF4C" w14:textId="0CC86BC2" w:rsidR="007D2DDA" w:rsidRDefault="007D2DDA" w:rsidP="00AD1DC0">
              <w:pPr>
                <w:pStyle w:val="En-tte"/>
                <w:jc w:val="right"/>
                <w:rPr>
                  <w:caps/>
                  <w:color w:val="000000" w:themeColor="text1"/>
                </w:rPr>
              </w:pPr>
              <w:r>
                <w:rPr>
                  <w:caps/>
                  <w:color w:val="000000" w:themeColor="text1"/>
                  <w:lang w:val="en-US"/>
                </w:rPr>
                <w:t>HA Kévin – LY Jean-michel</w:t>
              </w:r>
            </w:p>
          </w:sdtContent>
        </w:sdt>
      </w:tc>
      <w:tc>
        <w:tcPr>
          <w:tcW w:w="593" w:type="dxa"/>
          <w:shd w:val="clear" w:color="auto" w:fill="629DD1" w:themeFill="accent2"/>
          <w:vAlign w:val="center"/>
        </w:tcPr>
        <w:p w14:paraId="01D3C7A7" w14:textId="77777777" w:rsidR="007D2DDA" w:rsidRDefault="007D2DDA">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FC043D">
            <w:rPr>
              <w:noProof/>
              <w:color w:val="FFFFFF" w:themeColor="background1"/>
            </w:rPr>
            <w:t>28</w:t>
          </w:r>
          <w:r>
            <w:rPr>
              <w:color w:val="FFFFFF" w:themeColor="background1"/>
            </w:rPr>
            <w:fldChar w:fldCharType="end"/>
          </w:r>
        </w:p>
      </w:tc>
    </w:tr>
  </w:tbl>
  <w:p w14:paraId="51A6C45C" w14:textId="77777777" w:rsidR="007D2DDA" w:rsidRDefault="007D2DDA">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F4AE84" w14:textId="77777777" w:rsidR="007D2DDA" w:rsidRDefault="007D2DDA" w:rsidP="00AD1DC0">
      <w:pPr>
        <w:spacing w:after="0" w:line="240" w:lineRule="auto"/>
      </w:pPr>
      <w:r>
        <w:separator/>
      </w:r>
    </w:p>
  </w:footnote>
  <w:footnote w:type="continuationSeparator" w:id="0">
    <w:p w14:paraId="42CB9DE8" w14:textId="77777777" w:rsidR="007D2DDA" w:rsidRDefault="007D2DDA" w:rsidP="00AD1DC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A4A90"/>
    <w:multiLevelType w:val="hybridMultilevel"/>
    <w:tmpl w:val="B44E80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8EA287F"/>
    <w:multiLevelType w:val="hybridMultilevel"/>
    <w:tmpl w:val="80D4AB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D911555"/>
    <w:multiLevelType w:val="hybridMultilevel"/>
    <w:tmpl w:val="9B90934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D9D7855"/>
    <w:multiLevelType w:val="hybridMultilevel"/>
    <w:tmpl w:val="B1FC91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03864C5"/>
    <w:multiLevelType w:val="hybridMultilevel"/>
    <w:tmpl w:val="5A0879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2A44003"/>
    <w:multiLevelType w:val="hybridMultilevel"/>
    <w:tmpl w:val="D12AF9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482775B"/>
    <w:multiLevelType w:val="multilevel"/>
    <w:tmpl w:val="A0F43ECE"/>
    <w:lvl w:ilvl="0">
      <w:start w:val="1"/>
      <w:numFmt w:val="decimal"/>
      <w:pStyle w:val="Titre1"/>
      <w:lvlText w:val="%1"/>
      <w:lvlJc w:val="left"/>
      <w:pPr>
        <w:ind w:left="432" w:hanging="432"/>
      </w:pPr>
    </w:lvl>
    <w:lvl w:ilvl="1">
      <w:start w:val="1"/>
      <w:numFmt w:val="decimal"/>
      <w:pStyle w:val="Titre2"/>
      <w:lvlText w:val="%1.%2"/>
      <w:lvlJc w:val="left"/>
      <w:pPr>
        <w:ind w:left="576" w:hanging="576"/>
      </w:pPr>
      <w:rPr>
        <w:color w:val="9CC7E3"/>
      </w:rPr>
    </w:lvl>
    <w:lvl w:ilvl="2">
      <w:start w:val="1"/>
      <w:numFmt w:val="decimal"/>
      <w:pStyle w:val="Titre3"/>
      <w:lvlText w:val="%1.%2.%3"/>
      <w:lvlJc w:val="left"/>
      <w:pPr>
        <w:ind w:left="1571" w:hanging="720"/>
      </w:pPr>
    </w:lvl>
    <w:lvl w:ilvl="3">
      <w:start w:val="1"/>
      <w:numFmt w:val="decimal"/>
      <w:pStyle w:val="Titre4"/>
      <w:lvlText w:val="%1.%2.%3.%4"/>
      <w:lvlJc w:val="left"/>
      <w:pPr>
        <w:ind w:left="1998"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nsid w:val="19806D98"/>
    <w:multiLevelType w:val="hybridMultilevel"/>
    <w:tmpl w:val="915AC0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C322997"/>
    <w:multiLevelType w:val="hybridMultilevel"/>
    <w:tmpl w:val="93780C9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2C572D8"/>
    <w:multiLevelType w:val="hybridMultilevel"/>
    <w:tmpl w:val="CC849D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672782A"/>
    <w:multiLevelType w:val="hybridMultilevel"/>
    <w:tmpl w:val="60FAD4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A866960"/>
    <w:multiLevelType w:val="hybridMultilevel"/>
    <w:tmpl w:val="609CDA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409C6385"/>
    <w:multiLevelType w:val="hybridMultilevel"/>
    <w:tmpl w:val="3B6035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1B15413"/>
    <w:multiLevelType w:val="multilevel"/>
    <w:tmpl w:val="40DCB396"/>
    <w:styleLink w:val="Nombres"/>
    <w:lvl w:ilvl="0">
      <w:start w:val="1"/>
      <w:numFmt w:val="decimal"/>
      <w:lvlText w:val="%1."/>
      <w:lvlJc w:val="left"/>
      <w:pPr>
        <w:tabs>
          <w:tab w:val="num" w:pos="360"/>
        </w:tabs>
        <w:ind w:left="360" w:hanging="360"/>
      </w:pPr>
      <w:rPr>
        <w:position w:val="0"/>
      </w:rPr>
    </w:lvl>
    <w:lvl w:ilvl="1">
      <w:start w:val="1"/>
      <w:numFmt w:val="decimal"/>
      <w:lvlText w:val="%2."/>
      <w:lvlJc w:val="left"/>
      <w:pPr>
        <w:tabs>
          <w:tab w:val="num" w:pos="720"/>
        </w:tabs>
        <w:ind w:left="720" w:hanging="360"/>
      </w:pPr>
      <w:rPr>
        <w:position w:val="0"/>
      </w:rPr>
    </w:lvl>
    <w:lvl w:ilvl="2">
      <w:start w:val="1"/>
      <w:numFmt w:val="decimal"/>
      <w:lvlText w:val="%3."/>
      <w:lvlJc w:val="left"/>
      <w:pPr>
        <w:tabs>
          <w:tab w:val="num" w:pos="1080"/>
        </w:tabs>
        <w:ind w:left="1080" w:hanging="360"/>
      </w:pPr>
      <w:rPr>
        <w:position w:val="0"/>
      </w:rPr>
    </w:lvl>
    <w:lvl w:ilvl="3">
      <w:start w:val="1"/>
      <w:numFmt w:val="decimal"/>
      <w:lvlText w:val="%4."/>
      <w:lvlJc w:val="left"/>
      <w:pPr>
        <w:tabs>
          <w:tab w:val="num" w:pos="1440"/>
        </w:tabs>
        <w:ind w:left="1440" w:hanging="360"/>
      </w:pPr>
      <w:rPr>
        <w:position w:val="0"/>
      </w:rPr>
    </w:lvl>
    <w:lvl w:ilvl="4">
      <w:start w:val="1"/>
      <w:numFmt w:val="decimal"/>
      <w:lvlText w:val="%5."/>
      <w:lvlJc w:val="left"/>
      <w:pPr>
        <w:tabs>
          <w:tab w:val="num" w:pos="1800"/>
        </w:tabs>
        <w:ind w:left="1800" w:hanging="360"/>
      </w:pPr>
      <w:rPr>
        <w:position w:val="0"/>
      </w:rPr>
    </w:lvl>
    <w:lvl w:ilvl="5">
      <w:start w:val="1"/>
      <w:numFmt w:val="decimal"/>
      <w:lvlText w:val="%6."/>
      <w:lvlJc w:val="left"/>
      <w:pPr>
        <w:tabs>
          <w:tab w:val="num" w:pos="2160"/>
        </w:tabs>
        <w:ind w:left="2160" w:hanging="360"/>
      </w:pPr>
      <w:rPr>
        <w:position w:val="0"/>
      </w:rPr>
    </w:lvl>
    <w:lvl w:ilvl="6">
      <w:start w:val="1"/>
      <w:numFmt w:val="decimal"/>
      <w:lvlText w:val="%7."/>
      <w:lvlJc w:val="left"/>
      <w:pPr>
        <w:tabs>
          <w:tab w:val="num" w:pos="2520"/>
        </w:tabs>
        <w:ind w:left="2520" w:hanging="360"/>
      </w:pPr>
      <w:rPr>
        <w:position w:val="0"/>
      </w:rPr>
    </w:lvl>
    <w:lvl w:ilvl="7">
      <w:start w:val="1"/>
      <w:numFmt w:val="decimal"/>
      <w:lvlText w:val="%8."/>
      <w:lvlJc w:val="left"/>
      <w:pPr>
        <w:tabs>
          <w:tab w:val="num" w:pos="2880"/>
        </w:tabs>
        <w:ind w:left="2880" w:hanging="360"/>
      </w:pPr>
      <w:rPr>
        <w:position w:val="0"/>
      </w:rPr>
    </w:lvl>
    <w:lvl w:ilvl="8">
      <w:start w:val="1"/>
      <w:numFmt w:val="decimal"/>
      <w:lvlText w:val="%9."/>
      <w:lvlJc w:val="left"/>
      <w:pPr>
        <w:tabs>
          <w:tab w:val="num" w:pos="3240"/>
        </w:tabs>
        <w:ind w:left="3240" w:hanging="360"/>
      </w:pPr>
      <w:rPr>
        <w:position w:val="0"/>
      </w:rPr>
    </w:lvl>
  </w:abstractNum>
  <w:abstractNum w:abstractNumId="14">
    <w:nsid w:val="459B0446"/>
    <w:multiLevelType w:val="hybridMultilevel"/>
    <w:tmpl w:val="5AE465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7984F87"/>
    <w:multiLevelType w:val="hybridMultilevel"/>
    <w:tmpl w:val="6A56F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7E97E08"/>
    <w:multiLevelType w:val="hybridMultilevel"/>
    <w:tmpl w:val="98AA2ECE"/>
    <w:lvl w:ilvl="0" w:tplc="040C0001">
      <w:start w:val="1"/>
      <w:numFmt w:val="bullet"/>
      <w:lvlText w:val=""/>
      <w:lvlJc w:val="left"/>
      <w:pPr>
        <w:ind w:left="1296" w:hanging="360"/>
      </w:pPr>
      <w:rPr>
        <w:rFonts w:ascii="Symbol" w:hAnsi="Symbol" w:hint="default"/>
      </w:rPr>
    </w:lvl>
    <w:lvl w:ilvl="1" w:tplc="040C0003">
      <w:start w:val="1"/>
      <w:numFmt w:val="bullet"/>
      <w:lvlText w:val="o"/>
      <w:lvlJc w:val="left"/>
      <w:pPr>
        <w:ind w:left="2016" w:hanging="360"/>
      </w:pPr>
      <w:rPr>
        <w:rFonts w:ascii="Courier New" w:hAnsi="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17">
    <w:nsid w:val="4A7C2873"/>
    <w:multiLevelType w:val="hybridMultilevel"/>
    <w:tmpl w:val="F93C3BB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49E69C5"/>
    <w:multiLevelType w:val="hybridMultilevel"/>
    <w:tmpl w:val="36B06F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4FC7F39"/>
    <w:multiLevelType w:val="hybridMultilevel"/>
    <w:tmpl w:val="85BCE1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5916787A"/>
    <w:multiLevelType w:val="hybridMultilevel"/>
    <w:tmpl w:val="87400B6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A7C19F8"/>
    <w:multiLevelType w:val="hybridMultilevel"/>
    <w:tmpl w:val="F89039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AB63E81"/>
    <w:multiLevelType w:val="hybridMultilevel"/>
    <w:tmpl w:val="353CC5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68DB65A6"/>
    <w:multiLevelType w:val="hybridMultilevel"/>
    <w:tmpl w:val="6D7EF9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718B2063"/>
    <w:multiLevelType w:val="hybridMultilevel"/>
    <w:tmpl w:val="C83AE6A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790F7B17"/>
    <w:multiLevelType w:val="hybridMultilevel"/>
    <w:tmpl w:val="458A1524"/>
    <w:lvl w:ilvl="0" w:tplc="4D96DDEC">
      <w:start w:val="4"/>
      <w:numFmt w:val="bullet"/>
      <w:lvlText w:val="-"/>
      <w:lvlJc w:val="left"/>
      <w:pPr>
        <w:ind w:left="927" w:hanging="360"/>
      </w:pPr>
      <w:rPr>
        <w:rFonts w:ascii="Arial" w:eastAsiaTheme="minorHAnsi" w:hAnsi="Arial" w:cs="Arial" w:hint="default"/>
      </w:rPr>
    </w:lvl>
    <w:lvl w:ilvl="1" w:tplc="040C0003">
      <w:start w:val="1"/>
      <w:numFmt w:val="bullet"/>
      <w:lvlText w:val="o"/>
      <w:lvlJc w:val="left"/>
      <w:pPr>
        <w:ind w:left="1647" w:hanging="360"/>
      </w:pPr>
      <w:rPr>
        <w:rFonts w:ascii="Courier New" w:hAnsi="Courier New" w:cs="Courier New" w:hint="default"/>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26">
    <w:nsid w:val="7E0F5019"/>
    <w:multiLevelType w:val="hybridMultilevel"/>
    <w:tmpl w:val="98C09A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6"/>
  </w:num>
  <w:num w:numId="2">
    <w:abstractNumId w:val="6"/>
  </w:num>
  <w:num w:numId="3">
    <w:abstractNumId w:val="15"/>
  </w:num>
  <w:num w:numId="4">
    <w:abstractNumId w:val="14"/>
  </w:num>
  <w:num w:numId="5">
    <w:abstractNumId w:val="16"/>
  </w:num>
  <w:num w:numId="6">
    <w:abstractNumId w:val="25"/>
  </w:num>
  <w:num w:numId="7">
    <w:abstractNumId w:val="4"/>
  </w:num>
  <w:num w:numId="8">
    <w:abstractNumId w:val="20"/>
  </w:num>
  <w:num w:numId="9">
    <w:abstractNumId w:val="23"/>
  </w:num>
  <w:num w:numId="10">
    <w:abstractNumId w:val="1"/>
  </w:num>
  <w:num w:numId="11">
    <w:abstractNumId w:val="7"/>
  </w:num>
  <w:num w:numId="12">
    <w:abstractNumId w:val="13"/>
  </w:num>
  <w:num w:numId="13">
    <w:abstractNumId w:val="0"/>
  </w:num>
  <w:num w:numId="14">
    <w:abstractNumId w:val="24"/>
  </w:num>
  <w:num w:numId="15">
    <w:abstractNumId w:val="8"/>
  </w:num>
  <w:num w:numId="16">
    <w:abstractNumId w:val="19"/>
  </w:num>
  <w:num w:numId="17">
    <w:abstractNumId w:val="18"/>
  </w:num>
  <w:num w:numId="18">
    <w:abstractNumId w:val="9"/>
  </w:num>
  <w:num w:numId="19">
    <w:abstractNumId w:val="3"/>
  </w:num>
  <w:num w:numId="20">
    <w:abstractNumId w:val="17"/>
  </w:num>
  <w:num w:numId="21">
    <w:abstractNumId w:val="11"/>
  </w:num>
  <w:num w:numId="22">
    <w:abstractNumId w:val="22"/>
  </w:num>
  <w:num w:numId="23">
    <w:abstractNumId w:val="5"/>
  </w:num>
  <w:num w:numId="24">
    <w:abstractNumId w:val="10"/>
  </w:num>
  <w:num w:numId="25">
    <w:abstractNumId w:val="12"/>
  </w:num>
  <w:num w:numId="26">
    <w:abstractNumId w:val="2"/>
  </w:num>
  <w:num w:numId="27">
    <w:abstractNumId w:val="21"/>
  </w:num>
  <w:num w:numId="28">
    <w:abstractNumId w:val="2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A3C"/>
    <w:rsid w:val="00003F1F"/>
    <w:rsid w:val="000040F3"/>
    <w:rsid w:val="000063D0"/>
    <w:rsid w:val="00011E1B"/>
    <w:rsid w:val="00013335"/>
    <w:rsid w:val="000221F3"/>
    <w:rsid w:val="00023444"/>
    <w:rsid w:val="000261F7"/>
    <w:rsid w:val="0005074E"/>
    <w:rsid w:val="0005283C"/>
    <w:rsid w:val="00087C00"/>
    <w:rsid w:val="00095033"/>
    <w:rsid w:val="00097133"/>
    <w:rsid w:val="000D2137"/>
    <w:rsid w:val="000F1BEA"/>
    <w:rsid w:val="000F2046"/>
    <w:rsid w:val="00103FFF"/>
    <w:rsid w:val="001145A2"/>
    <w:rsid w:val="001241D8"/>
    <w:rsid w:val="00151D0D"/>
    <w:rsid w:val="0016515D"/>
    <w:rsid w:val="00173161"/>
    <w:rsid w:val="0018026C"/>
    <w:rsid w:val="00181D01"/>
    <w:rsid w:val="00182F2E"/>
    <w:rsid w:val="00190F24"/>
    <w:rsid w:val="0019740E"/>
    <w:rsid w:val="001A2C22"/>
    <w:rsid w:val="001A5A3A"/>
    <w:rsid w:val="001A66A4"/>
    <w:rsid w:val="001A7BBD"/>
    <w:rsid w:val="001B479F"/>
    <w:rsid w:val="001B5976"/>
    <w:rsid w:val="001C4D4A"/>
    <w:rsid w:val="001D64DB"/>
    <w:rsid w:val="001E040E"/>
    <w:rsid w:val="001F7C4F"/>
    <w:rsid w:val="00204B1C"/>
    <w:rsid w:val="00216D51"/>
    <w:rsid w:val="00227787"/>
    <w:rsid w:val="00234309"/>
    <w:rsid w:val="00235F8C"/>
    <w:rsid w:val="00244967"/>
    <w:rsid w:val="00247449"/>
    <w:rsid w:val="002530FF"/>
    <w:rsid w:val="00271D61"/>
    <w:rsid w:val="00277DBD"/>
    <w:rsid w:val="00294720"/>
    <w:rsid w:val="002B2B45"/>
    <w:rsid w:val="002B6F72"/>
    <w:rsid w:val="002C0650"/>
    <w:rsid w:val="002C6ADD"/>
    <w:rsid w:val="002D0F9F"/>
    <w:rsid w:val="002E5C00"/>
    <w:rsid w:val="00314C93"/>
    <w:rsid w:val="00325625"/>
    <w:rsid w:val="003260BA"/>
    <w:rsid w:val="00327490"/>
    <w:rsid w:val="003300A2"/>
    <w:rsid w:val="00336B1F"/>
    <w:rsid w:val="0034545B"/>
    <w:rsid w:val="00345B3B"/>
    <w:rsid w:val="00377ABD"/>
    <w:rsid w:val="00384781"/>
    <w:rsid w:val="00394E2C"/>
    <w:rsid w:val="003A2CC2"/>
    <w:rsid w:val="003B062D"/>
    <w:rsid w:val="003B508B"/>
    <w:rsid w:val="003B6F3C"/>
    <w:rsid w:val="003E2CBA"/>
    <w:rsid w:val="003E4A39"/>
    <w:rsid w:val="003E4F67"/>
    <w:rsid w:val="003E7765"/>
    <w:rsid w:val="003F1B74"/>
    <w:rsid w:val="003F2A3C"/>
    <w:rsid w:val="00414544"/>
    <w:rsid w:val="004156D4"/>
    <w:rsid w:val="0042183E"/>
    <w:rsid w:val="00424477"/>
    <w:rsid w:val="00436007"/>
    <w:rsid w:val="00457873"/>
    <w:rsid w:val="004605AD"/>
    <w:rsid w:val="00463903"/>
    <w:rsid w:val="0046434F"/>
    <w:rsid w:val="0046579F"/>
    <w:rsid w:val="004A09E6"/>
    <w:rsid w:val="004C17B7"/>
    <w:rsid w:val="004E36B4"/>
    <w:rsid w:val="004F4D5D"/>
    <w:rsid w:val="00510A28"/>
    <w:rsid w:val="00513595"/>
    <w:rsid w:val="00515D5E"/>
    <w:rsid w:val="005234F6"/>
    <w:rsid w:val="00526A98"/>
    <w:rsid w:val="0053192C"/>
    <w:rsid w:val="00535206"/>
    <w:rsid w:val="00536C38"/>
    <w:rsid w:val="00555600"/>
    <w:rsid w:val="00555761"/>
    <w:rsid w:val="005563BE"/>
    <w:rsid w:val="005706D0"/>
    <w:rsid w:val="00575907"/>
    <w:rsid w:val="00586EE1"/>
    <w:rsid w:val="005A4852"/>
    <w:rsid w:val="005A5215"/>
    <w:rsid w:val="005A7B3F"/>
    <w:rsid w:val="005B1FB9"/>
    <w:rsid w:val="005C7BF0"/>
    <w:rsid w:val="005D01FE"/>
    <w:rsid w:val="005D2AE3"/>
    <w:rsid w:val="005E32E3"/>
    <w:rsid w:val="005E610D"/>
    <w:rsid w:val="005F0639"/>
    <w:rsid w:val="005F591D"/>
    <w:rsid w:val="00601E37"/>
    <w:rsid w:val="0060267F"/>
    <w:rsid w:val="006118C7"/>
    <w:rsid w:val="00620E98"/>
    <w:rsid w:val="0064531E"/>
    <w:rsid w:val="0064738D"/>
    <w:rsid w:val="006525D0"/>
    <w:rsid w:val="0066094E"/>
    <w:rsid w:val="0066113D"/>
    <w:rsid w:val="0067456C"/>
    <w:rsid w:val="006752C6"/>
    <w:rsid w:val="006833DD"/>
    <w:rsid w:val="00695551"/>
    <w:rsid w:val="006A4421"/>
    <w:rsid w:val="006A788F"/>
    <w:rsid w:val="006B2898"/>
    <w:rsid w:val="006B63B9"/>
    <w:rsid w:val="006C20B2"/>
    <w:rsid w:val="006C3314"/>
    <w:rsid w:val="006D6427"/>
    <w:rsid w:val="006E6701"/>
    <w:rsid w:val="006E736B"/>
    <w:rsid w:val="006F3EF9"/>
    <w:rsid w:val="00712E68"/>
    <w:rsid w:val="00723232"/>
    <w:rsid w:val="0073408F"/>
    <w:rsid w:val="00742249"/>
    <w:rsid w:val="007427FE"/>
    <w:rsid w:val="00747938"/>
    <w:rsid w:val="00782160"/>
    <w:rsid w:val="00795E61"/>
    <w:rsid w:val="00797EB7"/>
    <w:rsid w:val="007A3701"/>
    <w:rsid w:val="007A3DDF"/>
    <w:rsid w:val="007A5F66"/>
    <w:rsid w:val="007D246C"/>
    <w:rsid w:val="007D2DDA"/>
    <w:rsid w:val="007D678D"/>
    <w:rsid w:val="007F0707"/>
    <w:rsid w:val="007F1C60"/>
    <w:rsid w:val="0080265B"/>
    <w:rsid w:val="00813D0B"/>
    <w:rsid w:val="00813FCD"/>
    <w:rsid w:val="00816319"/>
    <w:rsid w:val="008178D1"/>
    <w:rsid w:val="00831E13"/>
    <w:rsid w:val="00833395"/>
    <w:rsid w:val="00842B00"/>
    <w:rsid w:val="0085505F"/>
    <w:rsid w:val="00855941"/>
    <w:rsid w:val="00864D94"/>
    <w:rsid w:val="00872060"/>
    <w:rsid w:val="00873903"/>
    <w:rsid w:val="00891D5A"/>
    <w:rsid w:val="00893D60"/>
    <w:rsid w:val="008A7E29"/>
    <w:rsid w:val="008B4F6E"/>
    <w:rsid w:val="008C47EB"/>
    <w:rsid w:val="008D30D0"/>
    <w:rsid w:val="008F3731"/>
    <w:rsid w:val="008F5FC0"/>
    <w:rsid w:val="00900AAF"/>
    <w:rsid w:val="00907323"/>
    <w:rsid w:val="009109DB"/>
    <w:rsid w:val="00924965"/>
    <w:rsid w:val="00927072"/>
    <w:rsid w:val="00930066"/>
    <w:rsid w:val="00940E8E"/>
    <w:rsid w:val="00944E5A"/>
    <w:rsid w:val="00957999"/>
    <w:rsid w:val="00975E58"/>
    <w:rsid w:val="00977D5C"/>
    <w:rsid w:val="00980817"/>
    <w:rsid w:val="0099123B"/>
    <w:rsid w:val="009A423F"/>
    <w:rsid w:val="009C5206"/>
    <w:rsid w:val="009D4E77"/>
    <w:rsid w:val="009D7C78"/>
    <w:rsid w:val="009E0746"/>
    <w:rsid w:val="009E2421"/>
    <w:rsid w:val="009E7314"/>
    <w:rsid w:val="009F0F6A"/>
    <w:rsid w:val="00A03803"/>
    <w:rsid w:val="00A1504B"/>
    <w:rsid w:val="00A25926"/>
    <w:rsid w:val="00A50C9D"/>
    <w:rsid w:val="00A61908"/>
    <w:rsid w:val="00A6396A"/>
    <w:rsid w:val="00A87DD4"/>
    <w:rsid w:val="00A91401"/>
    <w:rsid w:val="00A918AF"/>
    <w:rsid w:val="00AA01C1"/>
    <w:rsid w:val="00AA1397"/>
    <w:rsid w:val="00AA2B60"/>
    <w:rsid w:val="00AA448D"/>
    <w:rsid w:val="00AB573D"/>
    <w:rsid w:val="00AB7D6C"/>
    <w:rsid w:val="00AC2AFE"/>
    <w:rsid w:val="00AD1DC0"/>
    <w:rsid w:val="00AD2740"/>
    <w:rsid w:val="00AD410D"/>
    <w:rsid w:val="00AF1261"/>
    <w:rsid w:val="00B31A6F"/>
    <w:rsid w:val="00B343A4"/>
    <w:rsid w:val="00B47685"/>
    <w:rsid w:val="00B55545"/>
    <w:rsid w:val="00B669E4"/>
    <w:rsid w:val="00B90F12"/>
    <w:rsid w:val="00B93D13"/>
    <w:rsid w:val="00B97835"/>
    <w:rsid w:val="00BA7F33"/>
    <w:rsid w:val="00BD1500"/>
    <w:rsid w:val="00BE0B2E"/>
    <w:rsid w:val="00BF69C9"/>
    <w:rsid w:val="00C03338"/>
    <w:rsid w:val="00C05D4D"/>
    <w:rsid w:val="00C1108F"/>
    <w:rsid w:val="00C2741A"/>
    <w:rsid w:val="00C30C88"/>
    <w:rsid w:val="00C32525"/>
    <w:rsid w:val="00C71B59"/>
    <w:rsid w:val="00C85CD5"/>
    <w:rsid w:val="00C97D2B"/>
    <w:rsid w:val="00CB6A9D"/>
    <w:rsid w:val="00CD4382"/>
    <w:rsid w:val="00CD54AE"/>
    <w:rsid w:val="00CE301B"/>
    <w:rsid w:val="00CE39FE"/>
    <w:rsid w:val="00CE46CF"/>
    <w:rsid w:val="00CE4737"/>
    <w:rsid w:val="00D020C4"/>
    <w:rsid w:val="00D518B6"/>
    <w:rsid w:val="00D53C62"/>
    <w:rsid w:val="00D53D48"/>
    <w:rsid w:val="00D56544"/>
    <w:rsid w:val="00D77ACB"/>
    <w:rsid w:val="00D86EFC"/>
    <w:rsid w:val="00D93BB3"/>
    <w:rsid w:val="00D93EAD"/>
    <w:rsid w:val="00DA14AD"/>
    <w:rsid w:val="00DB3A8A"/>
    <w:rsid w:val="00DB56A8"/>
    <w:rsid w:val="00DC21BF"/>
    <w:rsid w:val="00DC38B3"/>
    <w:rsid w:val="00DC5ADF"/>
    <w:rsid w:val="00DD05D1"/>
    <w:rsid w:val="00DD56BA"/>
    <w:rsid w:val="00E0185C"/>
    <w:rsid w:val="00E2057B"/>
    <w:rsid w:val="00E22A90"/>
    <w:rsid w:val="00E22F5D"/>
    <w:rsid w:val="00E25F85"/>
    <w:rsid w:val="00E262CA"/>
    <w:rsid w:val="00E27784"/>
    <w:rsid w:val="00E377E4"/>
    <w:rsid w:val="00E40CB1"/>
    <w:rsid w:val="00E429D0"/>
    <w:rsid w:val="00E46FEC"/>
    <w:rsid w:val="00E53ECB"/>
    <w:rsid w:val="00E56594"/>
    <w:rsid w:val="00E6208F"/>
    <w:rsid w:val="00E74960"/>
    <w:rsid w:val="00E86675"/>
    <w:rsid w:val="00EA6B9D"/>
    <w:rsid w:val="00EC2834"/>
    <w:rsid w:val="00ED7CED"/>
    <w:rsid w:val="00EF4B22"/>
    <w:rsid w:val="00F11A2B"/>
    <w:rsid w:val="00F12D92"/>
    <w:rsid w:val="00F25D96"/>
    <w:rsid w:val="00F31EC1"/>
    <w:rsid w:val="00F41B51"/>
    <w:rsid w:val="00F425C2"/>
    <w:rsid w:val="00F46149"/>
    <w:rsid w:val="00F63F76"/>
    <w:rsid w:val="00F65F2B"/>
    <w:rsid w:val="00F6712F"/>
    <w:rsid w:val="00F94FAB"/>
    <w:rsid w:val="00FA7C67"/>
    <w:rsid w:val="00FC043D"/>
    <w:rsid w:val="00FD0D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3C3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AD1DC0"/>
    <w:pPr>
      <w:keepNext/>
      <w:keepLines/>
      <w:numPr>
        <w:ilvl w:val="1"/>
        <w:numId w:val="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AD1DC0"/>
    <w:pPr>
      <w:keepNext/>
      <w:keepLines/>
      <w:numPr>
        <w:ilvl w:val="2"/>
        <w:numId w:val="2"/>
      </w:numPr>
      <w:spacing w:before="200" w:after="0"/>
      <w:ind w:left="72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AD1DC0"/>
    <w:pPr>
      <w:keepNext/>
      <w:keepLines/>
      <w:numPr>
        <w:ilvl w:val="3"/>
        <w:numId w:val="2"/>
      </w:numPr>
      <w:spacing w:before="200" w:after="0"/>
      <w:ind w:left="864"/>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AD1DC0"/>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AD1DC0"/>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AD1DC0"/>
    <w:rPr>
      <w:rFonts w:asciiTheme="majorHAnsi" w:eastAsiaTheme="majorEastAsia" w:hAnsiTheme="majorHAnsi" w:cstheme="majorBidi"/>
      <w:b/>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AD1DC0"/>
    <w:pPr>
      <w:keepNext/>
      <w:keepLines/>
      <w:numPr>
        <w:ilvl w:val="1"/>
        <w:numId w:val="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AD1DC0"/>
    <w:pPr>
      <w:keepNext/>
      <w:keepLines/>
      <w:numPr>
        <w:ilvl w:val="2"/>
        <w:numId w:val="2"/>
      </w:numPr>
      <w:spacing w:before="200" w:after="0"/>
      <w:ind w:left="72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AD1DC0"/>
    <w:pPr>
      <w:keepNext/>
      <w:keepLines/>
      <w:numPr>
        <w:ilvl w:val="3"/>
        <w:numId w:val="2"/>
      </w:numPr>
      <w:spacing w:before="200" w:after="0"/>
      <w:ind w:left="864"/>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AD1DC0"/>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AD1DC0"/>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AD1DC0"/>
    <w:rPr>
      <w:rFonts w:asciiTheme="majorHAnsi" w:eastAsiaTheme="majorEastAsia" w:hAnsiTheme="majorHAnsi" w:cstheme="majorBidi"/>
      <w:b/>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e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footer" Target="footer1.xml"/><Relationship Id="rId38" Type="http://schemas.openxmlformats.org/officeDocument/2006/relationships/fontTable" Target="fontTable.xml"/><Relationship Id="rId39"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dow\AppData\Roaming\Microsoft\Templates\Carte%20de%20remerciements.dotx" TargetMode="External"/></Relationships>
</file>

<file path=word/theme/theme1.xml><?xml version="1.0" encoding="utf-8"?>
<a:theme xmlns:a="http://schemas.openxmlformats.org/drawingml/2006/main" name="Small Business Set">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Tuteur : Badis HAMMI
Responsable : Guillaume DOYEN</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rops">
  <heading>Merci !</heading>
</mapping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3B6DF5-25B4-48D0-AFAA-885B73D8C7BC}">
  <ds:schemaRefs>
    <ds:schemaRef ds:uri="http://schemas.microsoft.com/sharepoint/v3/contenttype/forms"/>
  </ds:schemaRefs>
</ds:datastoreItem>
</file>

<file path=customXml/itemProps3.xml><?xml version="1.0" encoding="utf-8"?>
<ds:datastoreItem xmlns:ds="http://schemas.openxmlformats.org/officeDocument/2006/customXml" ds:itemID="{5D9E840A-C9E7-42DC-B027-3A5ACBC906CB}">
  <ds:schemaRefs>
    <ds:schemaRef ds:uri="http://schemas.microsoft.com/props"/>
  </ds:schemaRefs>
</ds:datastoreItem>
</file>

<file path=customXml/itemProps4.xml><?xml version="1.0" encoding="utf-8"?>
<ds:datastoreItem xmlns:ds="http://schemas.openxmlformats.org/officeDocument/2006/customXml" ds:itemID="{D8138E11-1C27-9547-B387-6996D515A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\Users\Shadow\AppData\Roaming\Microsoft\Templates\Carte de remerciements.dotx</Template>
  <TotalTime>1018</TotalTime>
  <Pages>30</Pages>
  <Words>2557</Words>
  <Characters>14069</Characters>
  <Application>Microsoft Macintosh Word</Application>
  <DocSecurity>0</DocSecurity>
  <Lines>117</Lines>
  <Paragraphs>33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Livrable III</vt:lpstr>
      <vt:lpstr/>
    </vt:vector>
  </TitlesOfParts>
  <Company/>
  <LinksUpToDate>false</LinksUpToDate>
  <CharactersWithSpaces>16593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Sociéte bnk</dc:title>
  <dc:subject>Projet complet et documentation</dc:subject>
  <dc:creator>HA Kévin – LY Jean-michel</dc:creator>
  <cp:keywords/>
  <cp:lastModifiedBy>Jean-Michel Ly</cp:lastModifiedBy>
  <cp:revision>135</cp:revision>
  <cp:lastPrinted>2014-01-17T21:56:00Z</cp:lastPrinted>
  <dcterms:created xsi:type="dcterms:W3CDTF">2014-01-17T21:56:00Z</dcterms:created>
  <dcterms:modified xsi:type="dcterms:W3CDTF">2014-06-19T13:47:00Z</dcterms:modified>
  <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TC029118999991</vt:lpwstr>
  </property>
</Properties>
</file>