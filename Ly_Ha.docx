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234309" w:rsidRPr="00F5081C" w:rsidRDefault="002343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234309" w:rsidRPr="00F5081C" w:rsidRDefault="002343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234309" w:rsidRPr="00F5081C" w:rsidRDefault="002343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B97835" w:rsidRPr="00F5081C" w:rsidRDefault="00B97835"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B97835" w:rsidRPr="00F5081C" w:rsidRDefault="00B97835"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B97835" w:rsidRPr="00F5081C" w:rsidRDefault="00B97835"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18D54C61"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234309" w:rsidRPr="00F5081C" w:rsidRDefault="002343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234309" w:rsidRPr="00F5081C" w:rsidRDefault="002343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B97835" w:rsidRPr="00F5081C" w:rsidRDefault="00B97835"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B97835" w:rsidRPr="00F5081C" w:rsidRDefault="00B97835"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22CEBA6E" wp14:editId="34D4CEE5">
                <wp:simplePos x="0" y="0"/>
                <wp:positionH relativeFrom="column">
                  <wp:posOffset>-899160</wp:posOffset>
                </wp:positionH>
                <wp:positionV relativeFrom="paragraph">
                  <wp:posOffset>652780</wp:posOffset>
                </wp:positionV>
                <wp:extent cx="7757795" cy="914400"/>
                <wp:effectExtent l="0" t="0" r="0" b="0"/>
                <wp:wrapSquare wrapText="bothSides"/>
                <wp:docPr id="6"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57795" cy="914400"/>
                        </a:xfrm>
                        <a:prstGeom prst="rect">
                          <a:avLst/>
                        </a:prstGeom>
                        <a:noFill/>
                        <a:ln>
                          <a:noFill/>
                        </a:ln>
                        <a:effectLst/>
                        <a:extLst>
                          <a:ext uri="{C572A759-6A51-4108-AA02-DFA0A04FC94B}">
                            <ma14:wrappingTextBoxFlag xmlns:ma14="http://schemas.microsoft.com/office/mac/drawingml/2011/main"/>
                          </a:ext>
                        </a:extLst>
                      </wps:spPr>
                      <wps:txbx>
                        <w:txbxContent>
                          <w:p w14:paraId="48A6D816" w14:textId="77777777" w:rsidR="00234309" w:rsidRPr="00F5081C" w:rsidRDefault="00234309"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234309" w:rsidRPr="00E40CB1" w:rsidRDefault="00234309" w:rsidP="00907323">
                            <w:pPr>
                              <w:rPr>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3" o:spid="_x0000_s1031" type="#_x0000_t202" style="position:absolute;margin-left:-70.75pt;margin-top:51.4pt;width:610.8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" filled="f" stroked="f">
                <v:path arrowok="t"/>
                <v:textbox>
                  <w:txbxContent>
                    <w:p w14:paraId="48A6D816" w14:textId="77777777" w:rsidR="00B97835" w:rsidRPr="00F5081C" w:rsidRDefault="00B97835" w:rsidP="00907323">
                      <w:pPr>
                        <w:jc w:val="center"/>
                        <w:rPr>
                          <w:rStyle w:val="Accentuationdiscrte"/>
                          <w:rFonts w:ascii="GeosansLight" w:hAnsi="GeosansLight"/>
                          <w:i w:val="0"/>
                          <w:color w:val="000000"/>
                          <w:sz w:val="56"/>
                          <w:szCs w:val="56"/>
                        </w:rPr>
                      </w:pPr>
                      <w:r w:rsidRPr="00F5081C">
                        <w:rPr>
                          <w:rStyle w:val="Accentuationdiscrte"/>
                          <w:rFonts w:ascii="GeosansLight" w:hAnsi="GeosansLight"/>
                          <w:i w:val="0"/>
                          <w:color w:val="000000"/>
                          <w:sz w:val="56"/>
                          <w:szCs w:val="56"/>
                        </w:rPr>
                        <w:t>Projet</w:t>
                      </w:r>
                    </w:p>
                    <w:p w14:paraId="43BC949D" w14:textId="77777777" w:rsidR="00B97835" w:rsidRPr="00E40CB1" w:rsidRDefault="00B97835" w:rsidP="00907323">
                      <w:pPr>
                        <w:rPr>
                          <w:sz w:val="56"/>
                          <w:szCs w:val="56"/>
                        </w:rPr>
                      </w:pPr>
                    </w:p>
                  </w:txbxContent>
                </v:textbox>
                <w10:wrap type="square"/>
              </v:shape>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61BDD140">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234309" w:rsidRPr="00F5081C" w:rsidRDefault="002343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234309" w:rsidRPr="00F5081C" w:rsidRDefault="00234309" w:rsidP="00907323">
                            <w:pPr>
                              <w:jc w:val="center"/>
                              <w:rPr>
                                <w:iCs/>
                                <w:color w:val="FFFFFF"/>
                                <w:sz w:val="28"/>
                                <w:szCs w:val="28"/>
                              </w:rPr>
                            </w:pPr>
                          </w:p>
                          <w:p w14:paraId="010F2FD3" w14:textId="77777777" w:rsidR="00234309" w:rsidRPr="00F5081C" w:rsidRDefault="002343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2"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" o:allowincell="f" fillcolor="#4a66ac" stroked="f">
                <v:textbox>
                  <w:txbxContent>
                    <w:p w14:paraId="349E35F5" w14:textId="77777777" w:rsidR="00B97835" w:rsidRPr="00F5081C" w:rsidRDefault="00B97835"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B97835" w:rsidRPr="00F5081C" w:rsidRDefault="00B97835" w:rsidP="00907323">
                      <w:pPr>
                        <w:jc w:val="center"/>
                        <w:rPr>
                          <w:iCs/>
                          <w:color w:val="FFFFFF"/>
                          <w:sz w:val="28"/>
                          <w:szCs w:val="28"/>
                        </w:rPr>
                      </w:pPr>
                    </w:p>
                    <w:p w14:paraId="010F2FD3" w14:textId="77777777" w:rsidR="00B97835" w:rsidRPr="00F5081C" w:rsidRDefault="00B97835"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11D58E3B" w14:textId="77777777" w:rsidR="00907323" w:rsidRPr="005B1FB9" w:rsidRDefault="00907323" w:rsidP="00907323">
      <w:pPr>
        <w:rPr>
          <w:rFonts w:ascii="Times New Roman" w:hAnsi="Times New Roman" w:cs="Times New Roman"/>
        </w:rPr>
      </w:pP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25488E0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r w:rsidRPr="005B1FB9">
        <w:rPr>
          <w:rFonts w:ascii="Times New Roman" w:hAnsi="Times New Roman" w:cs="Times New Roman"/>
          <w:color w:val="3F6BA9"/>
        </w:rPr>
        <w:lastRenderedPageBreak/>
        <w:t>Introduction</w:t>
      </w:r>
    </w:p>
    <w:p w14:paraId="6B7CD7FD" w14:textId="6792A351" w:rsidR="00907323" w:rsidRPr="005B1FB9" w:rsidRDefault="00907323" w:rsidP="00944E5A">
      <w:pPr>
        <w:ind w:firstLine="432"/>
        <w:rPr>
          <w:rFonts w:ascii="Times New Roman" w:hAnsi="Times New Roman" w:cs="Times New Roman"/>
        </w:rPr>
      </w:pPr>
      <w:r w:rsidRPr="005B1FB9">
        <w:rPr>
          <w:rFonts w:ascii="Times New Roman" w:hAnsi="Times New Roman" w:cs="Times New Roman"/>
        </w:rPr>
        <w:t>Dans le cadre de l’UV modélisation pour la conception  des systèmes d’information, il nous a été demandé d’effectuer une analyse sur le contexte organisationnel du groupe BNK et d’apporter des améliorations. Nous avions pour vocation d’apporter de la rigueur à</w:t>
      </w:r>
      <w:r w:rsidR="00510A28" w:rsidRPr="005B1FB9">
        <w:rPr>
          <w:rFonts w:ascii="Times New Roman" w:hAnsi="Times New Roman" w:cs="Times New Roman"/>
        </w:rPr>
        <w:t xml:space="preserve"> la</w:t>
      </w:r>
      <w:r w:rsidRPr="005B1FB9">
        <w:rPr>
          <w:rFonts w:ascii="Times New Roman" w:hAnsi="Times New Roman" w:cs="Times New Roman"/>
        </w:rPr>
        <w:t xml:space="preserve"> gestion de leurs fournisseurs</w:t>
      </w:r>
      <w:r w:rsidR="00510A28" w:rsidRPr="005B1FB9">
        <w:rPr>
          <w:rFonts w:ascii="Times New Roman" w:hAnsi="Times New Roman" w:cs="Times New Roman"/>
        </w:rPr>
        <w:t xml:space="preserve"> pour leur activité en régie</w:t>
      </w:r>
      <w:r w:rsidRPr="005B1FB9">
        <w:rPr>
          <w:rFonts w:ascii="Times New Roman" w:hAnsi="Times New Roman" w:cs="Times New Roman"/>
        </w:rPr>
        <w:t>. La finalité était d’initier une réelle démarche qualité à travers un système d’information plus efficace et qui corresponde parfaitement aux attentes des employés de l’entreprise. Après une présentation détaillée de l’entreprise et de ses acteurs, nous exposerons, à l’aide de multiples diagrammes UML, l’analyse que nous avons faite des besoins exprimés par la maitrise d’ouvrage ainsi que des failles de son fonctionnement. Ensuite nous présenterons les principes de fonctionnement du système d’information que nous proposerons ainsi que les différentes méthodes qualité qui y sont incluses pour une meilleure efficacité du système. En dernier ressort, nous entrerons plus en détail dans la conception des composantes du nouveau système d’information.</w:t>
      </w:r>
    </w:p>
    <w:p w14:paraId="2F76E904" w14:textId="77777777" w:rsidR="00907323" w:rsidRPr="005B1FB9" w:rsidRDefault="00907323" w:rsidP="00907323">
      <w:pPr>
        <w:rPr>
          <w:rFonts w:ascii="Times New Roman" w:hAnsi="Times New Roman" w:cs="Times New Roman"/>
        </w:rPr>
      </w:pPr>
    </w:p>
    <w:p w14:paraId="7FD60BB3" w14:textId="77777777" w:rsidR="00907323" w:rsidRPr="005B1FB9" w:rsidRDefault="00907323" w:rsidP="00907323">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t>Analyse du besoin</w:t>
      </w:r>
    </w:p>
    <w:p w14:paraId="518BDCA5" w14:textId="599050B1" w:rsidR="00907323" w:rsidRPr="005B1FB9" w:rsidRDefault="00907323" w:rsidP="00907323">
      <w:pPr>
        <w:pStyle w:val="Titre2"/>
        <w:numPr>
          <w:ilvl w:val="1"/>
          <w:numId w:val="1"/>
        </w:numPr>
        <w:rPr>
          <w:rFonts w:ascii="Times New Roman" w:hAnsi="Times New Roman" w:cs="Times New Roman"/>
          <w:color w:val="3F6BA9"/>
          <w:sz w:val="36"/>
          <w:szCs w:val="36"/>
        </w:rPr>
      </w:pPr>
      <w:r w:rsidRPr="005B1FB9">
        <w:rPr>
          <w:rFonts w:ascii="Times New Roman" w:hAnsi="Times New Roman" w:cs="Times New Roman"/>
          <w:color w:val="9CC7E3"/>
        </w:rPr>
        <w:t>Organisation et cadrage de l’étude</w:t>
      </w:r>
      <w:r w:rsidR="00944E5A" w:rsidRPr="005B1FB9">
        <w:rPr>
          <w:rFonts w:ascii="Times New Roman" w:hAnsi="Times New Roman" w:cs="Times New Roman"/>
          <w:color w:val="9CC7E3"/>
        </w:rPr>
        <w:t xml:space="preserve"> de la societe BNK</w:t>
      </w:r>
    </w:p>
    <w:p w14:paraId="6C878209" w14:textId="2862243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Hiérarchie</w:t>
      </w:r>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78186ABD" w14:textId="77777777" w:rsidR="00907323" w:rsidRPr="005B1FB9" w:rsidRDefault="00907323" w:rsidP="00907323">
      <w:pPr>
        <w:ind w:firstLine="432"/>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19D05C9E" w:rsidR="00907323" w:rsidRPr="005B1FB9" w:rsidRDefault="00907323" w:rsidP="00907323">
      <w:pPr>
        <w:pStyle w:val="Titre2"/>
        <w:numPr>
          <w:ilvl w:val="0"/>
          <w:numId w:val="0"/>
        </w:numPr>
        <w:rPr>
          <w:rFonts w:ascii="Times New Roman" w:hAnsi="Times New Roman" w:cs="Times New Roman"/>
          <w:color w:val="3F6BA9"/>
          <w:sz w:val="36"/>
          <w:szCs w:val="36"/>
        </w:rPr>
      </w:pPr>
      <w:r w:rsidRPr="005B1FB9">
        <w:rPr>
          <w:rFonts w:ascii="Times New Roman" w:hAnsi="Times New Roman" w:cs="Times New Roman"/>
          <w:noProof/>
          <w:color w:val="3F6BA9"/>
          <w:sz w:val="36"/>
          <w:szCs w:val="36"/>
        </w:rPr>
        <w:drawing>
          <wp:inline distT="0" distB="0" distL="0" distR="0" wp14:anchorId="6B3C16FB" wp14:editId="119A127E">
            <wp:extent cx="6056630" cy="2816458"/>
            <wp:effectExtent l="0" t="0" r="0" b="3175"/>
            <wp:docPr id="1" name="Image 2" descr="Description : Macintosh HD:Users:jean-michelly:Projets:Hierarchie BNK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Macintosh HD:Users:jean-michelly:Projets:Hierarchie BNK 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6630" cy="2816458"/>
                    </a:xfrm>
                    <a:prstGeom prst="rect">
                      <a:avLst/>
                    </a:prstGeom>
                    <a:noFill/>
                    <a:ln>
                      <a:noFill/>
                    </a:ln>
                  </pic:spPr>
                </pic:pic>
              </a:graphicData>
            </a:graphic>
          </wp:inline>
        </w:drawing>
      </w:r>
      <w:r w:rsidRPr="005B1FB9">
        <w:rPr>
          <w:rFonts w:ascii="Times New Roman" w:hAnsi="Times New Roman" w:cs="Times New Roman"/>
          <w:color w:val="3F6BA9"/>
          <w:sz w:val="36"/>
          <w:szCs w:val="36"/>
        </w:rPr>
        <w:br w:type="column"/>
      </w:r>
    </w:p>
    <w:p w14:paraId="5667FF9B" w14:textId="151AF8E4"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acteurs</w:t>
      </w:r>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comités</w:t>
      </w:r>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11A94A1A"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d’affaire et back-office)</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r w:rsidRPr="005B1FB9">
        <w:rPr>
          <w:rFonts w:ascii="Times New Roman" w:hAnsi="Times New Roman" w:cs="Times New Roman"/>
        </w:rPr>
        <w:t>Les différents points à améliorer</w:t>
      </w:r>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2165D5D5"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proofErr w:type="gramStart"/>
      <w:r w:rsidRPr="005B1FB9">
        <w:rPr>
          <w:rFonts w:ascii="Times New Roman" w:hAnsi="Times New Roman" w:cs="Times New Roman"/>
        </w:rPr>
        <w:t>complet</w:t>
      </w:r>
      <w:proofErr w:type="gramEnd"/>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r w:rsidRPr="005B1FB9">
        <w:rPr>
          <w:rFonts w:ascii="Times New Roman" w:hAnsi="Times New Roman" w:cs="Times New Roman"/>
        </w:rPr>
        <w:t>Objectifs</w:t>
      </w:r>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28E39D35" w14:textId="77777777" w:rsidR="005B1FB9" w:rsidRPr="005B1FB9" w:rsidRDefault="005B1FB9" w:rsidP="005B1FB9">
      <w:pPr>
        <w:pStyle w:val="Paragraphedeliste"/>
        <w:rPr>
          <w:rFonts w:ascii="Times New Roman" w:hAnsi="Times New Roman" w:cs="Times New Roman"/>
        </w:rPr>
      </w:pPr>
    </w:p>
    <w:p w14:paraId="07DB483B" w14:textId="410000F8" w:rsidR="00F12D92" w:rsidRPr="005B1FB9" w:rsidRDefault="0019740E" w:rsidP="00F12D92">
      <w:pPr>
        <w:pStyle w:val="Titre2"/>
        <w:rPr>
          <w:rFonts w:ascii="Times New Roman" w:hAnsi="Times New Roman" w:cs="Times New Roman"/>
          <w:color w:val="9CC7E3"/>
        </w:rPr>
      </w:pPr>
      <w:r>
        <w:rPr>
          <w:rFonts w:ascii="Times New Roman" w:hAnsi="Times New Roman" w:cs="Times New Roman"/>
          <w:color w:val="9CC7E3"/>
        </w:rPr>
        <w:t>Diagramme d’activite - R</w:t>
      </w:r>
      <w:r w:rsidR="00F12D92" w:rsidRPr="005B1FB9">
        <w:rPr>
          <w:rFonts w:ascii="Times New Roman" w:hAnsi="Times New Roman" w:cs="Times New Roman"/>
          <w:color w:val="9CC7E3"/>
        </w:rPr>
        <w:t>eprésentation du processus de travail BNK</w:t>
      </w:r>
    </w:p>
    <w:p w14:paraId="73C6295F" w14:textId="77B51167" w:rsidR="00813FCD" w:rsidRPr="005B1FB9" w:rsidRDefault="00813FCD" w:rsidP="00813FCD">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53192C" w:rsidRPr="005B1FB9">
        <w:rPr>
          <w:rFonts w:ascii="Times New Roman" w:hAnsi="Times New Roman" w:cs="Times New Roman"/>
        </w:rPr>
        <w:t>2</w:t>
      </w:r>
      <w:r w:rsidRPr="005B1FB9">
        <w:rPr>
          <w:rFonts w:ascii="Times New Roman" w:hAnsi="Times New Roman" w:cs="Times New Roman"/>
        </w:rPr>
        <w:t xml:space="preserve"> parties. La gestion </w:t>
      </w:r>
      <w:r w:rsidR="0053192C" w:rsidRPr="005B1FB9">
        <w:rPr>
          <w:rFonts w:ascii="Times New Roman" w:hAnsi="Times New Roman" w:cs="Times New Roman"/>
        </w:rPr>
        <w:t>des demandes de clients puis la gestion des contrats entre les clients et les fournisseurs.</w:t>
      </w:r>
    </w:p>
    <w:p w14:paraId="415BF9EE" w14:textId="77777777" w:rsidR="00797EB7" w:rsidRPr="005B1FB9" w:rsidRDefault="00797EB7" w:rsidP="00813FCD">
      <w:pPr>
        <w:ind w:firstLine="576"/>
        <w:rPr>
          <w:rFonts w:ascii="Times New Roman" w:hAnsi="Times New Roman" w:cs="Times New Roman"/>
        </w:rPr>
      </w:pPr>
    </w:p>
    <w:p w14:paraId="009003A5" w14:textId="77777777" w:rsidR="00797EB7" w:rsidRPr="005B1FB9" w:rsidRDefault="00797EB7" w:rsidP="00813FCD">
      <w:pPr>
        <w:ind w:firstLine="576"/>
        <w:rPr>
          <w:rFonts w:ascii="Times New Roman" w:hAnsi="Times New Roman" w:cs="Times New Roman"/>
        </w:rPr>
      </w:pPr>
    </w:p>
    <w:p w14:paraId="2FE87ECD" w14:textId="77777777" w:rsidR="00797EB7" w:rsidRPr="005B1FB9" w:rsidRDefault="00797EB7" w:rsidP="00813FCD">
      <w:pPr>
        <w:ind w:firstLine="576"/>
        <w:rPr>
          <w:rFonts w:ascii="Times New Roman" w:hAnsi="Times New Roman" w:cs="Times New Roman"/>
        </w:rPr>
      </w:pPr>
    </w:p>
    <w:p w14:paraId="0555383F" w14:textId="77777777" w:rsidR="00797EB7" w:rsidRDefault="00797EB7" w:rsidP="00813FCD">
      <w:pPr>
        <w:ind w:firstLine="576"/>
        <w:rPr>
          <w:rFonts w:ascii="Times New Roman" w:hAnsi="Times New Roman" w:cs="Times New Roman"/>
        </w:rPr>
      </w:pP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r w:rsidRPr="005B1FB9">
        <w:rPr>
          <w:rFonts w:ascii="Times New Roman" w:hAnsi="Times New Roman" w:cs="Times New Roman"/>
        </w:rPr>
        <w:lastRenderedPageBreak/>
        <w:t>Gestion des demandes de clients</w:t>
      </w:r>
    </w:p>
    <w:p w14:paraId="430C4ADB" w14:textId="50FB1514" w:rsidR="00CD4382" w:rsidRPr="00CD4382" w:rsidRDefault="00CD4382" w:rsidP="00CD4382">
      <w:pPr>
        <w:ind w:firstLine="720"/>
      </w:pPr>
      <w:r>
        <w:rPr>
          <w:noProof/>
        </w:rPr>
        <w:drawing>
          <wp:anchor distT="0" distB="0" distL="114300" distR="114300" simplePos="0" relativeHeight="251666432" behindDoc="0" locked="0" layoutInCell="1" allowOverlap="1" wp14:anchorId="06D63BAE" wp14:editId="6A483CFC">
            <wp:simplePos x="0" y="0"/>
            <wp:positionH relativeFrom="column">
              <wp:posOffset>0</wp:posOffset>
            </wp:positionH>
            <wp:positionV relativeFrom="paragraph">
              <wp:posOffset>725170</wp:posOffset>
            </wp:positionV>
            <wp:extent cx="5943600" cy="4424680"/>
            <wp:effectExtent l="0" t="0" r="0" b="0"/>
            <wp:wrapSquare wrapText="bothSides"/>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5C9BA0F7" w14:textId="6C42ED03" w:rsidR="00CD4382" w:rsidRDefault="00CD4382" w:rsidP="00CD4382">
      <w:pPr>
        <w:pStyle w:val="Titre3"/>
      </w:pPr>
      <w:r>
        <w:br w:type="column"/>
      </w:r>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7058816F" w14:textId="77777777" w:rsidR="00CD4382" w:rsidRPr="00CD4382" w:rsidRDefault="00CD4382" w:rsidP="00CD4382"/>
    <w:p w14:paraId="29E572C1" w14:textId="77777777" w:rsidR="00CD4382" w:rsidRPr="00CD4382" w:rsidRDefault="00CD4382" w:rsidP="00CD4382"/>
    <w:p w14:paraId="294214F0" w14:textId="51B53EE6" w:rsidR="002D0F9F" w:rsidRDefault="002D0F9F" w:rsidP="00CD4382"/>
    <w:p w14:paraId="313AE329" w14:textId="77777777" w:rsidR="002D0F9F" w:rsidRDefault="002D0F9F" w:rsidP="00CD4382"/>
    <w:p w14:paraId="3B295B0F" w14:textId="77777777" w:rsidR="002D0F9F" w:rsidRDefault="002D0F9F" w:rsidP="00CD4382"/>
    <w:p w14:paraId="357191A5" w14:textId="12C5C335" w:rsidR="00CD4382" w:rsidRPr="002D0F9F" w:rsidRDefault="002D0F9F" w:rsidP="002D0F9F">
      <w:pPr>
        <w:pStyle w:val="Titre2"/>
        <w:rPr>
          <w:color w:val="9CC7E3"/>
        </w:rPr>
      </w:pPr>
      <w:r>
        <w:rPr>
          <w:color w:val="9CC7E3"/>
        </w:rPr>
        <w:lastRenderedPageBreak/>
        <w:t xml:space="preserve">Diagramme des cas d’utilisation - </w:t>
      </w:r>
      <w:r w:rsidRPr="002D0F9F">
        <w:rPr>
          <w:color w:val="9CC7E3"/>
        </w:rPr>
        <w:t>Fonctionnalités proposées pour la gestion des fournisseurs</w:t>
      </w:r>
    </w:p>
    <w:p w14:paraId="0BBADB52" w14:textId="73F068DE" w:rsidR="00CD4382" w:rsidRDefault="00013335" w:rsidP="003E4A39">
      <w:pPr>
        <w:pStyle w:val="Titre3"/>
      </w:pPr>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p>
    <w:p w14:paraId="08D26AB8" w14:textId="5DADE9D5" w:rsidR="00F12D92" w:rsidRDefault="00F12D92" w:rsidP="00CD4382">
      <w:pPr>
        <w:jc w:val="center"/>
      </w:pPr>
    </w:p>
    <w:p w14:paraId="6B97ED90" w14:textId="72D7D8CF" w:rsidR="003E4A39" w:rsidRDefault="00013335" w:rsidP="00013335">
      <w:pPr>
        <w:pStyle w:val="Titre3"/>
      </w:pPr>
      <w:r>
        <w:br w:type="column"/>
      </w:r>
      <w:r>
        <w:lastRenderedPageBreak/>
        <w:t>Gestion de la recherche des fournisseurs</w:t>
      </w:r>
    </w:p>
    <w:p w14:paraId="1DD453A1" w14:textId="6E754C3B" w:rsidR="00013335" w:rsidRDefault="008B4F6E" w:rsidP="00013335">
      <w:r>
        <w:rPr>
          <w:noProof/>
        </w:rPr>
        <w:drawing>
          <wp:anchor distT="0" distB="0" distL="114300" distR="114300" simplePos="0" relativeHeight="251678720" behindDoc="0" locked="0" layoutInCell="1" allowOverlap="1" wp14:anchorId="284A33DC" wp14:editId="24FA7596">
            <wp:simplePos x="0" y="0"/>
            <wp:positionH relativeFrom="column">
              <wp:posOffset>0</wp:posOffset>
            </wp:positionH>
            <wp:positionV relativeFrom="paragraph">
              <wp:posOffset>116840</wp:posOffset>
            </wp:positionV>
            <wp:extent cx="5969000" cy="4362450"/>
            <wp:effectExtent l="0" t="0" r="0" b="635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6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7777777" w:rsidR="00013335" w:rsidRDefault="00013335" w:rsidP="00013335"/>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1A46FE1D" w14:textId="77777777" w:rsidR="00013335" w:rsidRDefault="00013335" w:rsidP="00013335"/>
    <w:p w14:paraId="308F6006"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32F28F4E" w:rsidR="00013335" w:rsidRDefault="00013335" w:rsidP="00013335">
      <w:pPr>
        <w:pStyle w:val="Titre3"/>
      </w:pPr>
      <w:r>
        <w:rPr>
          <w:noProof/>
        </w:rPr>
        <w:lastRenderedPageBreak/>
        <w:drawing>
          <wp:anchor distT="0" distB="0" distL="114300" distR="114300" simplePos="0" relativeHeight="251670528" behindDoc="0" locked="0" layoutInCell="1" allowOverlap="1" wp14:anchorId="5C746295" wp14:editId="1E7067AC">
            <wp:simplePos x="0" y="0"/>
            <wp:positionH relativeFrom="column">
              <wp:posOffset>0</wp:posOffset>
            </wp:positionH>
            <wp:positionV relativeFrom="paragraph">
              <wp:posOffset>342900</wp:posOffset>
            </wp:positionV>
            <wp:extent cx="5969000" cy="6419850"/>
            <wp:effectExtent l="0" t="0" r="0" b="6350"/>
            <wp:wrapSquare wrapText="bothSides"/>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p>
    <w:p w14:paraId="136A8A63" w14:textId="7C3D32F7" w:rsidR="00B47685" w:rsidRDefault="00013335" w:rsidP="00013335">
      <w:pPr>
        <w:pStyle w:val="Titre2"/>
        <w:rPr>
          <w:color w:val="9CC7E3"/>
        </w:rPr>
      </w:pPr>
      <w:r w:rsidRPr="00013335">
        <w:rPr>
          <w:color w:val="9CC7E3"/>
        </w:rPr>
        <w:br w:type="column"/>
      </w:r>
      <w:r w:rsidRPr="00013335">
        <w:rPr>
          <w:color w:val="9CC7E3"/>
        </w:rPr>
        <w:lastRenderedPageBreak/>
        <w:t>Diagramme de séquence – Mise en œuvre des fonctionnalités</w:t>
      </w:r>
    </w:p>
    <w:p w14:paraId="3B5710A0" w14:textId="503720D9" w:rsidR="005E610D" w:rsidRPr="00AA1397"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Pr="005E610D" w:rsidRDefault="005563BE" w:rsidP="005E610D"/>
    <w:p w14:paraId="4B8ECB37" w14:textId="6EF6C499" w:rsidR="00013335" w:rsidRDefault="00B47685" w:rsidP="00216D51">
      <w:pPr>
        <w:pStyle w:val="Titre3"/>
      </w:pPr>
      <w:r>
        <w:lastRenderedPageBreak/>
        <w:t xml:space="preserve">Détails </w:t>
      </w:r>
      <w:r w:rsidR="00B343A4">
        <w:t xml:space="preserve">de la </w:t>
      </w:r>
      <w:r>
        <w:t>« Gestion des demandes des clients »</w:t>
      </w:r>
    </w:p>
    <w:p w14:paraId="0D4A7EB5" w14:textId="42112B67"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51014709"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B04B20"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68A7FA89" w:rsidR="008F3731" w:rsidRDefault="008F3731" w:rsidP="0016515D">
      <w:pPr>
        <w:pStyle w:val="Paragraphedeliste"/>
        <w:numPr>
          <w:ilvl w:val="1"/>
          <w:numId w:val="8"/>
        </w:numPr>
        <w:spacing w:after="0"/>
      </w:pPr>
      <w:r>
        <w:t>Le client existe déjà dans la base, le système envoie une notification</w:t>
      </w:r>
    </w:p>
    <w:p w14:paraId="69010EF7" w14:textId="58D0A41E" w:rsidR="00833395" w:rsidRDefault="00833395" w:rsidP="0016515D">
      <w:pPr>
        <w:pStyle w:val="Paragraphedeliste"/>
        <w:numPr>
          <w:ilvl w:val="0"/>
          <w:numId w:val="8"/>
        </w:numPr>
        <w:spacing w:after="0"/>
      </w:pPr>
      <w:r>
        <w:rPr>
          <w:noProof/>
        </w:rPr>
        <w:drawing>
          <wp:anchor distT="0" distB="0" distL="114300" distR="114300" simplePos="0" relativeHeight="251671552" behindDoc="0" locked="0" layoutInCell="1" allowOverlap="1" wp14:anchorId="533AAA3C" wp14:editId="0A81C847">
            <wp:simplePos x="0" y="0"/>
            <wp:positionH relativeFrom="column">
              <wp:posOffset>914400</wp:posOffset>
            </wp:positionH>
            <wp:positionV relativeFrom="paragraph">
              <wp:posOffset>316230</wp:posOffset>
            </wp:positionV>
            <wp:extent cx="4243705" cy="4344035"/>
            <wp:effectExtent l="0" t="0" r="0" b="0"/>
            <wp:wrapSquare wrapText="bothSides"/>
            <wp:docPr id="7" name="Image 7"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DemandeClient:Sequence AjouterCl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705" cy="43440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F3731">
        <w:t>Le client a été ajouté dans le système</w:t>
      </w:r>
    </w:p>
    <w:p w14:paraId="65E44A7D" w14:textId="45C69C2B" w:rsidR="00833395" w:rsidRPr="00833395" w:rsidRDefault="00833395" w:rsidP="0016515D">
      <w:pPr>
        <w:pStyle w:val="Paragraphedeliste"/>
        <w:numPr>
          <w:ilvl w:val="0"/>
          <w:numId w:val="7"/>
        </w:numPr>
        <w:rPr>
          <w:rFonts w:ascii="Times New Roman" w:hAnsi="Times New Roman" w:cs="Times New Roman"/>
          <w:u w:val="single"/>
        </w:rPr>
      </w:pPr>
      <w:r>
        <w:br w:type="column"/>
      </w:r>
      <w:r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57B3F94B" w:rsidR="0066094E" w:rsidRDefault="0066094E" w:rsidP="0016515D">
      <w:pPr>
        <w:pStyle w:val="Paragraphedeliste"/>
        <w:numPr>
          <w:ilvl w:val="0"/>
          <w:numId w:val="9"/>
        </w:numPr>
        <w:spacing w:after="0"/>
      </w:pPr>
      <w:r>
        <w:t xml:space="preserve">Le </w:t>
      </w:r>
      <w:r w:rsidR="00F6712F">
        <w:t xml:space="preserve">profil du client </w:t>
      </w:r>
      <w:r>
        <w:t>a été modifié dans le système</w:t>
      </w:r>
    </w:p>
    <w:p w14:paraId="10F026BC" w14:textId="7AEA8B6B" w:rsidR="000F1BEA" w:rsidRDefault="009A423F" w:rsidP="000F1BEA">
      <w:pPr>
        <w:ind w:left="360"/>
      </w:pPr>
      <w:r>
        <w:rPr>
          <w:noProof/>
        </w:rPr>
        <w:drawing>
          <wp:anchor distT="0" distB="0" distL="114300" distR="114300" simplePos="0" relativeHeight="251672576" behindDoc="0" locked="0" layoutInCell="1" allowOverlap="1" wp14:anchorId="42C699F3" wp14:editId="483DEF02">
            <wp:simplePos x="0" y="0"/>
            <wp:positionH relativeFrom="column">
              <wp:posOffset>228600</wp:posOffset>
            </wp:positionH>
            <wp:positionV relativeFrom="paragraph">
              <wp:posOffset>278765</wp:posOffset>
            </wp:positionV>
            <wp:extent cx="5295900" cy="3663950"/>
            <wp:effectExtent l="0" t="0" r="12700" b="0"/>
            <wp:wrapSquare wrapText="bothSides"/>
            <wp:docPr id="20" name="Image 20" descr="Macintosh HD:Users:jean-michelly:Projets: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EditerCli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900" cy="3663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2F392F1" w14:textId="77777777" w:rsidR="000F1BEA" w:rsidRDefault="000F1BEA" w:rsidP="000F1BEA">
      <w:pPr>
        <w:pStyle w:val="Paragraphedeliste"/>
        <w:rPr>
          <w:rFonts w:ascii="Times New Roman" w:hAnsi="Times New Roman" w:cs="Times New Roman"/>
          <w:u w:val="single"/>
        </w:rPr>
      </w:pPr>
    </w:p>
    <w:p w14:paraId="2558DFD3" w14:textId="77777777" w:rsidR="000F1BEA" w:rsidRDefault="000F1BEA" w:rsidP="000F1BEA">
      <w:pPr>
        <w:pStyle w:val="Paragraphedeliste"/>
        <w:rPr>
          <w:rFonts w:ascii="Times New Roman" w:hAnsi="Times New Roman" w:cs="Times New Roman"/>
          <w:u w:val="single"/>
        </w:rPr>
      </w:pPr>
    </w:p>
    <w:p w14:paraId="5D8F64F0" w14:textId="77777777" w:rsidR="000F1BEA" w:rsidRDefault="000F1BEA" w:rsidP="000F1BEA">
      <w:pPr>
        <w:pStyle w:val="Paragraphedeliste"/>
        <w:rPr>
          <w:rFonts w:ascii="Times New Roman" w:hAnsi="Times New Roman" w:cs="Times New Roman"/>
          <w:u w:val="single"/>
        </w:rPr>
      </w:pPr>
    </w:p>
    <w:p w14:paraId="6120295F" w14:textId="77777777" w:rsidR="000F1BEA" w:rsidRDefault="000F1BEA" w:rsidP="000F1BEA">
      <w:pPr>
        <w:pStyle w:val="Paragraphedeliste"/>
        <w:rPr>
          <w:rFonts w:ascii="Times New Roman" w:hAnsi="Times New Roman" w:cs="Times New Roman"/>
          <w:u w:val="single"/>
        </w:rPr>
      </w:pPr>
    </w:p>
    <w:p w14:paraId="29E007B7" w14:textId="77777777" w:rsidR="000F1BEA" w:rsidRDefault="000F1BEA" w:rsidP="000F1BEA">
      <w:pPr>
        <w:pStyle w:val="Paragraphedeliste"/>
        <w:rPr>
          <w:rFonts w:ascii="Times New Roman" w:hAnsi="Times New Roman" w:cs="Times New Roman"/>
          <w:u w:val="single"/>
        </w:rPr>
      </w:pPr>
    </w:p>
    <w:p w14:paraId="1294C808" w14:textId="77777777" w:rsidR="000F1BEA" w:rsidRDefault="000F1BEA" w:rsidP="000F1BEA">
      <w:pPr>
        <w:pStyle w:val="Paragraphedeliste"/>
        <w:rPr>
          <w:rFonts w:ascii="Times New Roman" w:hAnsi="Times New Roman" w:cs="Times New Roman"/>
          <w:u w:val="single"/>
        </w:rPr>
      </w:pPr>
    </w:p>
    <w:p w14:paraId="70CA987F" w14:textId="77777777" w:rsidR="000F1BEA" w:rsidRDefault="000F1BEA" w:rsidP="000F1BEA">
      <w:pPr>
        <w:pStyle w:val="Paragraphedeliste"/>
        <w:rPr>
          <w:rFonts w:ascii="Times New Roman" w:hAnsi="Times New Roman" w:cs="Times New Roman"/>
          <w:u w:val="single"/>
        </w:rPr>
      </w:pPr>
    </w:p>
    <w:p w14:paraId="274925D1" w14:textId="77777777" w:rsidR="000F1BEA" w:rsidRDefault="000F1BEA" w:rsidP="000F1BEA">
      <w:pPr>
        <w:pStyle w:val="Paragraphedeliste"/>
        <w:rPr>
          <w:rFonts w:ascii="Times New Roman" w:hAnsi="Times New Roman" w:cs="Times New Roman"/>
          <w:u w:val="single"/>
        </w:rPr>
      </w:pPr>
    </w:p>
    <w:p w14:paraId="3C3C8922" w14:textId="77777777" w:rsidR="000F1BEA" w:rsidRDefault="000F1BEA" w:rsidP="000F1BEA">
      <w:pPr>
        <w:pStyle w:val="Paragraphedeliste"/>
        <w:rPr>
          <w:rFonts w:ascii="Times New Roman" w:hAnsi="Times New Roman" w:cs="Times New Roman"/>
          <w:u w:val="single"/>
        </w:rPr>
      </w:pPr>
    </w:p>
    <w:p w14:paraId="7965BEC1" w14:textId="77777777" w:rsidR="000F1BEA" w:rsidRDefault="000F1BEA" w:rsidP="000F1BEA">
      <w:pPr>
        <w:pStyle w:val="Paragraphedeliste"/>
        <w:rPr>
          <w:rFonts w:ascii="Times New Roman" w:hAnsi="Times New Roman" w:cs="Times New Roman"/>
          <w:u w:val="single"/>
        </w:rPr>
      </w:pPr>
    </w:p>
    <w:p w14:paraId="4F53F769" w14:textId="77777777" w:rsidR="000F1BEA" w:rsidRDefault="000F1BEA" w:rsidP="000F1BEA">
      <w:pPr>
        <w:pStyle w:val="Paragraphedeliste"/>
        <w:rPr>
          <w:rFonts w:ascii="Times New Roman" w:hAnsi="Times New Roman" w:cs="Times New Roman"/>
          <w:u w:val="single"/>
        </w:rPr>
      </w:pPr>
    </w:p>
    <w:p w14:paraId="63475660" w14:textId="77777777" w:rsidR="000F1BEA" w:rsidRDefault="000F1BEA" w:rsidP="000F1BEA">
      <w:pPr>
        <w:pStyle w:val="Paragraphedeliste"/>
        <w:rPr>
          <w:rFonts w:ascii="Times New Roman" w:hAnsi="Times New Roman" w:cs="Times New Roman"/>
          <w:u w:val="single"/>
        </w:rPr>
      </w:pPr>
    </w:p>
    <w:p w14:paraId="42C99BE8" w14:textId="77777777" w:rsidR="000F1BEA" w:rsidRDefault="000F1BEA" w:rsidP="000F1BEA">
      <w:pPr>
        <w:pStyle w:val="Paragraphedeliste"/>
        <w:rPr>
          <w:rFonts w:ascii="Times New Roman" w:hAnsi="Times New Roman" w:cs="Times New Roman"/>
          <w:u w:val="single"/>
        </w:rPr>
      </w:pPr>
    </w:p>
    <w:p w14:paraId="4B6EF6DC" w14:textId="77777777" w:rsidR="000F1BEA" w:rsidRDefault="000F1BEA" w:rsidP="000F1BEA">
      <w:pPr>
        <w:pStyle w:val="Paragraphedeliste"/>
        <w:rPr>
          <w:rFonts w:ascii="Times New Roman" w:hAnsi="Times New Roman" w:cs="Times New Roman"/>
          <w:u w:val="single"/>
        </w:rPr>
      </w:pPr>
    </w:p>
    <w:p w14:paraId="7B013F1E" w14:textId="77777777" w:rsidR="000F1BEA" w:rsidRDefault="000F1BEA" w:rsidP="000F1BEA">
      <w:pPr>
        <w:pStyle w:val="Paragraphedeliste"/>
        <w:rPr>
          <w:rFonts w:ascii="Times New Roman" w:hAnsi="Times New Roman" w:cs="Times New Roman"/>
          <w:u w:val="single"/>
        </w:rPr>
      </w:pPr>
    </w:p>
    <w:p w14:paraId="79DF62FF" w14:textId="77777777" w:rsidR="000F1BEA" w:rsidRDefault="000F1BEA" w:rsidP="000F1BEA">
      <w:pPr>
        <w:pStyle w:val="Paragraphedeliste"/>
        <w:rPr>
          <w:rFonts w:ascii="Times New Roman" w:hAnsi="Times New Roman" w:cs="Times New Roman"/>
          <w:u w:val="single"/>
        </w:rPr>
      </w:pPr>
    </w:p>
    <w:p w14:paraId="09E5CFA5" w14:textId="77777777" w:rsidR="000F1BEA" w:rsidRDefault="000F1BEA" w:rsidP="000F1BEA">
      <w:pPr>
        <w:pStyle w:val="Paragraphedeliste"/>
        <w:rPr>
          <w:rFonts w:ascii="Times New Roman" w:hAnsi="Times New Roman" w:cs="Times New Roman"/>
          <w:u w:val="single"/>
        </w:rPr>
      </w:pPr>
    </w:p>
    <w:p w14:paraId="505B9BEC" w14:textId="77777777" w:rsidR="000F1BEA" w:rsidRDefault="000F1BEA" w:rsidP="000F1BEA">
      <w:pPr>
        <w:pStyle w:val="Paragraphedeliste"/>
        <w:rPr>
          <w:rFonts w:ascii="Times New Roman" w:hAnsi="Times New Roman" w:cs="Times New Roman"/>
          <w:u w:val="single"/>
        </w:rPr>
      </w:pPr>
    </w:p>
    <w:p w14:paraId="6579824D" w14:textId="77777777" w:rsidR="000F1BEA" w:rsidRDefault="000F1BEA" w:rsidP="000F1BEA">
      <w:pPr>
        <w:pStyle w:val="Paragraphedeliste"/>
        <w:rPr>
          <w:rFonts w:ascii="Times New Roman" w:hAnsi="Times New Roman" w:cs="Times New Roman"/>
          <w:u w:val="single"/>
        </w:rPr>
      </w:pPr>
    </w:p>
    <w:p w14:paraId="0188AE73" w14:textId="77777777" w:rsidR="000F1BEA" w:rsidRDefault="000F1BEA" w:rsidP="000F1BEA">
      <w:pPr>
        <w:pStyle w:val="Paragraphedeliste"/>
        <w:rPr>
          <w:rFonts w:ascii="Times New Roman" w:hAnsi="Times New Roman" w:cs="Times New Roman"/>
          <w:u w:val="single"/>
        </w:rPr>
      </w:pPr>
    </w:p>
    <w:p w14:paraId="73992985" w14:textId="77777777" w:rsidR="000F1BEA" w:rsidRDefault="000F1BEA" w:rsidP="000F1BEA">
      <w:pPr>
        <w:pStyle w:val="Paragraphedeliste"/>
        <w:rPr>
          <w:rFonts w:ascii="Times New Roman" w:hAnsi="Times New Roman" w:cs="Times New Roman"/>
          <w:u w:val="single"/>
        </w:rPr>
      </w:pPr>
    </w:p>
    <w:p w14:paraId="55DAD8EA" w14:textId="77777777" w:rsidR="000F1BEA" w:rsidRDefault="000F1BEA" w:rsidP="000F1BEA">
      <w:pPr>
        <w:pStyle w:val="Paragraphedeliste"/>
        <w:rPr>
          <w:rFonts w:ascii="Times New Roman" w:hAnsi="Times New Roman" w:cs="Times New Roman"/>
          <w:u w:val="single"/>
        </w:rPr>
      </w:pPr>
    </w:p>
    <w:p w14:paraId="47C0694A" w14:textId="77777777" w:rsidR="000F1BEA" w:rsidRDefault="000F1BEA" w:rsidP="000F1BEA">
      <w:pPr>
        <w:pStyle w:val="Paragraphedeliste"/>
        <w:rPr>
          <w:rFonts w:ascii="Times New Roman" w:hAnsi="Times New Roman" w:cs="Times New Roman"/>
          <w:u w:val="single"/>
        </w:rPr>
      </w:pPr>
    </w:p>
    <w:p w14:paraId="3B942562" w14:textId="77777777" w:rsidR="000F1BEA" w:rsidRDefault="000F1BEA" w:rsidP="000F1BEA">
      <w:pPr>
        <w:pStyle w:val="Paragraphedeliste"/>
        <w:rPr>
          <w:rFonts w:ascii="Times New Roman" w:hAnsi="Times New Roman" w:cs="Times New Roman"/>
          <w:u w:val="single"/>
        </w:rPr>
      </w:pPr>
    </w:p>
    <w:p w14:paraId="3D6AF0DA" w14:textId="77777777" w:rsidR="000F1BEA" w:rsidRDefault="000F1BEA" w:rsidP="000F1BEA">
      <w:pPr>
        <w:pStyle w:val="Paragraphedeliste"/>
        <w:rPr>
          <w:rFonts w:ascii="Times New Roman" w:hAnsi="Times New Roman" w:cs="Times New Roman"/>
          <w:u w:val="single"/>
        </w:rPr>
      </w:pPr>
    </w:p>
    <w:p w14:paraId="4AA6A347" w14:textId="77777777" w:rsidR="000F1BEA" w:rsidRDefault="000F1BEA" w:rsidP="000F1BEA">
      <w:pPr>
        <w:pStyle w:val="Paragraphedeliste"/>
        <w:rPr>
          <w:rFonts w:ascii="Times New Roman" w:hAnsi="Times New Roman" w:cs="Times New Roman"/>
          <w:u w:val="single"/>
        </w:rPr>
      </w:pPr>
    </w:p>
    <w:p w14:paraId="75D2AA97" w14:textId="77777777" w:rsidR="000F1BEA" w:rsidRDefault="000F1BEA" w:rsidP="000F1BEA">
      <w:pPr>
        <w:pStyle w:val="Paragraphedeliste"/>
        <w:rPr>
          <w:rFonts w:ascii="Times New Roman" w:hAnsi="Times New Roman" w:cs="Times New Roman"/>
          <w:u w:val="single"/>
        </w:rPr>
      </w:pPr>
    </w:p>
    <w:p w14:paraId="2DE74DDB" w14:textId="77777777" w:rsidR="000F1BEA" w:rsidRDefault="000F1BEA" w:rsidP="000F1BEA">
      <w:pPr>
        <w:pStyle w:val="Paragraphedeliste"/>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système cherche son profil dans la base</w:t>
      </w:r>
    </w:p>
    <w:p w14:paraId="118DE258" w14:textId="2D36A45B" w:rsidR="001241D8" w:rsidRPr="001241D8" w:rsidRDefault="001241D8" w:rsidP="0016515D">
      <w:pPr>
        <w:pStyle w:val="Corps"/>
        <w:numPr>
          <w:ilvl w:val="0"/>
          <w:numId w:val="14"/>
        </w:numPr>
        <w:rPr>
          <w:rFonts w:ascii="Times New Roman" w:hAnsi="Times New Roman" w:cs="Times New Roman"/>
        </w:rPr>
      </w:pPr>
      <w:r w:rsidRPr="001241D8">
        <w:rPr>
          <w:rFonts w:ascii="Times New Roman" w:hAnsi="Times New Roman" w:cs="Times New Roman"/>
        </w:rPr>
        <w:t>Le client consulte ses informations</w:t>
      </w:r>
    </w:p>
    <w:p w14:paraId="4F50602A" w14:textId="77777777" w:rsidR="001241D8" w:rsidRPr="001241D8" w:rsidRDefault="001241D8" w:rsidP="009A423F">
      <w:pPr>
        <w:spacing w:after="0"/>
        <w:rPr>
          <w:rFonts w:ascii="Times New Roman" w:hAnsi="Times New Roman" w:cs="Times New Roman"/>
        </w:rPr>
      </w:pPr>
    </w:p>
    <w:p w14:paraId="3B2D5144" w14:textId="10BD56EA" w:rsidR="009A423F" w:rsidRDefault="00B669E4" w:rsidP="009A423F">
      <w:pPr>
        <w:spacing w:after="0"/>
      </w:pPr>
      <w:r>
        <w:rPr>
          <w:noProof/>
        </w:rPr>
        <w:drawing>
          <wp:anchor distT="0" distB="0" distL="114300" distR="114300" simplePos="0" relativeHeight="251673600" behindDoc="0" locked="0" layoutInCell="1" allowOverlap="1" wp14:anchorId="0A09EC07" wp14:editId="209DC760">
            <wp:simplePos x="0" y="0"/>
            <wp:positionH relativeFrom="column">
              <wp:posOffset>0</wp:posOffset>
            </wp:positionH>
            <wp:positionV relativeFrom="paragraph">
              <wp:posOffset>11430</wp:posOffset>
            </wp:positionV>
            <wp:extent cx="5969000" cy="3257550"/>
            <wp:effectExtent l="0" t="0" r="0" b="0"/>
            <wp:wrapSquare wrapText="bothSides"/>
            <wp:docPr id="22" name="Image 22" descr="Macintosh HD:Users:jean-michelly:Projets: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DemandeClient:Sequence ConsulterProfi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69000" cy="3257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7EDCEA" w14:textId="58DF41AA" w:rsidR="00B669E4" w:rsidRPr="00B669E4" w:rsidRDefault="00B669E4" w:rsidP="0016515D">
      <w:pPr>
        <w:pStyle w:val="Ss-section3"/>
        <w:numPr>
          <w:ilvl w:val="0"/>
          <w:numId w:val="7"/>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20008BC8" w:rsidR="00B669E4" w:rsidRDefault="00B669E4" w:rsidP="009A423F">
      <w:pPr>
        <w:spacing w:after="0"/>
      </w:pPr>
    </w:p>
    <w:p w14:paraId="4FFF3DDD" w14:textId="6300889B" w:rsidR="00B669E4" w:rsidRDefault="00B669E4" w:rsidP="00B669E4">
      <w:r>
        <w:rPr>
          <w:noProof/>
        </w:rPr>
        <w:drawing>
          <wp:inline distT="0" distB="0" distL="0" distR="0" wp14:anchorId="3B839DBA" wp14:editId="223EEC6B">
            <wp:extent cx="5969000" cy="4375150"/>
            <wp:effectExtent l="0" t="0" r="0" b="0"/>
            <wp:docPr id="24" name="Image 24" descr="Macintosh HD:Users:jean-michelly:Projets: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DemandeClient:Sequence AttacherAnnon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000" cy="4375150"/>
                    </a:xfrm>
                    <a:prstGeom prst="rect">
                      <a:avLst/>
                    </a:prstGeom>
                    <a:noFill/>
                    <a:ln>
                      <a:noFill/>
                    </a:ln>
                  </pic:spPr>
                </pic:pic>
              </a:graphicData>
            </a:graphic>
          </wp:inline>
        </w:drawing>
      </w:r>
    </w:p>
    <w:p w14:paraId="1126ED3D" w14:textId="4C401957" w:rsidR="00B669E4" w:rsidRDefault="00B669E4" w:rsidP="00B669E4">
      <w:pPr>
        <w:tabs>
          <w:tab w:val="left" w:pos="2010"/>
        </w:tabs>
      </w:pPr>
      <w:r>
        <w:tab/>
      </w:r>
    </w:p>
    <w:p w14:paraId="29AA82A9" w14:textId="7E2126ED" w:rsidR="00B669E4" w:rsidRPr="00B669E4" w:rsidRDefault="00B669E4" w:rsidP="0016515D">
      <w:pPr>
        <w:pStyle w:val="Ss-section3"/>
        <w:numPr>
          <w:ilvl w:val="0"/>
          <w:numId w:val="13"/>
        </w:numPr>
        <w:rPr>
          <w:rFonts w:ascii="Times New Roman" w:hAnsi="Times New Roman" w:cs="Times New Roman"/>
          <w:sz w:val="24"/>
          <w:szCs w:val="24"/>
          <w:u w:val="single"/>
        </w:rPr>
      </w:pPr>
      <w:r>
        <w:br w:type="column"/>
      </w:r>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4A2F7DA9"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proofErr w:type="spellStart"/>
      <w:r w:rsidRPr="00B669E4">
        <w:rPr>
          <w:rFonts w:ascii="Times New Roman" w:hAnsi="Times New Roman" w:cs="Times New Roman"/>
          <w:sz w:val="24"/>
          <w:szCs w:val="24"/>
        </w:rPr>
        <w:t>renvoit</w:t>
      </w:r>
      <w:proofErr w:type="spellEnd"/>
      <w:r w:rsidRPr="00B669E4">
        <w:rPr>
          <w:rFonts w:ascii="Times New Roman" w:hAnsi="Times New Roman" w:cs="Times New Roman"/>
          <w:sz w:val="24"/>
          <w:szCs w:val="24"/>
        </w:rPr>
        <w:t xml:space="preserve"> un formulaire</w:t>
      </w:r>
    </w:p>
    <w:p w14:paraId="1AF48753" w14:textId="080A8A3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520FEBCB"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10EB51B0" w14:textId="77777777" w:rsidR="00B669E4" w:rsidRDefault="00B669E4" w:rsidP="00B669E4">
      <w:pPr>
        <w:pStyle w:val="Ss-section3"/>
      </w:pPr>
      <w:r>
        <w:rPr>
          <w:noProof/>
        </w:rPr>
        <w:drawing>
          <wp:anchor distT="0" distB="0" distL="114300" distR="114300" simplePos="0" relativeHeight="251674624" behindDoc="0" locked="0" layoutInCell="1" allowOverlap="1" wp14:anchorId="073B3583" wp14:editId="5AB6CFBD">
            <wp:simplePos x="0" y="0"/>
            <wp:positionH relativeFrom="column">
              <wp:posOffset>0</wp:posOffset>
            </wp:positionH>
            <wp:positionV relativeFrom="paragraph">
              <wp:posOffset>224155</wp:posOffset>
            </wp:positionV>
            <wp:extent cx="5969000" cy="4254500"/>
            <wp:effectExtent l="0" t="0" r="0" b="12700"/>
            <wp:wrapSquare wrapText="bothSides"/>
            <wp:docPr id="25" name="Image 25" descr="Macintosh HD:Users:jean-michelly:Projets: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Diagramme de séquence:Séquence DemandeClient:Sequence PublierAnnonc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9000" cy="4254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3F6B2F" w14:textId="77777777" w:rsidR="00B669E4" w:rsidRDefault="00B669E4" w:rsidP="00B669E4">
      <w:pPr>
        <w:pStyle w:val="Ss-section3"/>
      </w:pPr>
    </w:p>
    <w:p w14:paraId="0AFFC172" w14:textId="77777777" w:rsidR="00B669E4" w:rsidRDefault="00B669E4" w:rsidP="00B669E4">
      <w:pPr>
        <w:pStyle w:val="Ss-section3"/>
      </w:pP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proofErr w:type="gramStart"/>
      <w:r w:rsidRPr="00B669E4">
        <w:rPr>
          <w:rFonts w:ascii="Times New Roman" w:hAnsi="Times New Roman" w:cs="Times New Roman"/>
          <w:sz w:val="24"/>
          <w:szCs w:val="24"/>
        </w:rPr>
        <w:t>associé</w:t>
      </w:r>
      <w:proofErr w:type="gramEnd"/>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51C5A04A"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7CB87F9" w:rsidR="00F25D96" w:rsidRPr="00B669E4" w:rsidRDefault="00F25D96" w:rsidP="00B669E4">
      <w:pPr>
        <w:pStyle w:val="Corps"/>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272AAC04" wp14:editId="5518DE9C">
            <wp:simplePos x="0" y="0"/>
            <wp:positionH relativeFrom="column">
              <wp:posOffset>114300</wp:posOffset>
            </wp:positionH>
            <wp:positionV relativeFrom="paragraph">
              <wp:posOffset>107315</wp:posOffset>
            </wp:positionV>
            <wp:extent cx="5962650" cy="4610100"/>
            <wp:effectExtent l="0" t="0" r="6350" b="12700"/>
            <wp:wrapSquare wrapText="bothSides"/>
            <wp:docPr id="27" name="Image 27" descr="Macintosh HD:Users:jean-michelly:Projets: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DemandeClient:Sequence Edit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2650" cy="4610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05EFB3A6"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lastRenderedPageBreak/>
        <w:t>Valider une annonce :</w:t>
      </w:r>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5A012C9B" w:rsidR="00E46FEC" w:rsidRDefault="00E46FEC" w:rsidP="00D53C62">
      <w:pPr>
        <w:pStyle w:val="Corps"/>
        <w:rPr>
          <w:rFonts w:ascii="Times New Roman" w:hAnsi="Times New Roman" w:cs="Times New Roman"/>
          <w:sz w:val="24"/>
          <w:szCs w:val="24"/>
        </w:rPr>
      </w:pPr>
      <w:r>
        <w:rPr>
          <w:noProof/>
        </w:rPr>
        <w:drawing>
          <wp:anchor distT="0" distB="0" distL="114300" distR="114300" simplePos="0" relativeHeight="251676672" behindDoc="0" locked="0" layoutInCell="1" allowOverlap="1" wp14:anchorId="51BF3E64" wp14:editId="7A1920EE">
            <wp:simplePos x="0" y="0"/>
            <wp:positionH relativeFrom="column">
              <wp:posOffset>0</wp:posOffset>
            </wp:positionH>
            <wp:positionV relativeFrom="paragraph">
              <wp:posOffset>61595</wp:posOffset>
            </wp:positionV>
            <wp:extent cx="4686300" cy="4044950"/>
            <wp:effectExtent l="0" t="0" r="12700" b="0"/>
            <wp:wrapSquare wrapText="bothSides"/>
            <wp:docPr id="28" name="Image 28" descr="Macintosh HD:Users:jean-michelly:Projets: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DemandeClient:Sequence Valid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404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808DD91" w14:textId="77777777" w:rsidR="00E46FEC" w:rsidRDefault="00E46FEC" w:rsidP="00D53C62">
      <w:pPr>
        <w:pStyle w:val="Corps"/>
        <w:rPr>
          <w:rFonts w:ascii="Times New Roman" w:hAnsi="Times New Roman" w:cs="Times New Roman"/>
          <w:sz w:val="24"/>
          <w:szCs w:val="24"/>
        </w:rPr>
      </w:pP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77777777"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41AB0378" w14:textId="77777777" w:rsidR="00E46FEC" w:rsidRDefault="00E46FEC" w:rsidP="00D53C62">
      <w:pPr>
        <w:pStyle w:val="Corps"/>
        <w:rPr>
          <w:rFonts w:ascii="Times New Roman" w:hAnsi="Times New Roman" w:cs="Times New Roman"/>
          <w:sz w:val="24"/>
          <w:szCs w:val="24"/>
        </w:rPr>
      </w:pPr>
    </w:p>
    <w:p w14:paraId="58B0DC9F" w14:textId="77777777" w:rsidR="00E46FEC" w:rsidRDefault="00E46FEC" w:rsidP="00D53C62">
      <w:pPr>
        <w:pStyle w:val="Corps"/>
        <w:rPr>
          <w:rFonts w:ascii="Times New Roman" w:hAnsi="Times New Roman" w:cs="Times New Roman"/>
          <w:sz w:val="24"/>
          <w:szCs w:val="24"/>
        </w:rPr>
      </w:pPr>
    </w:p>
    <w:p w14:paraId="31113682" w14:textId="77777777" w:rsidR="00E46FEC" w:rsidRDefault="00E46FEC" w:rsidP="00D53C62">
      <w:pPr>
        <w:pStyle w:val="Corps"/>
        <w:rPr>
          <w:rFonts w:ascii="Times New Roman" w:hAnsi="Times New Roman" w:cs="Times New Roman"/>
          <w:sz w:val="24"/>
          <w:szCs w:val="24"/>
        </w:rPr>
      </w:pPr>
    </w:p>
    <w:p w14:paraId="7C64F05D" w14:textId="77777777" w:rsidR="00E46FEC" w:rsidRDefault="00E46FEC" w:rsidP="00D53C62">
      <w:pPr>
        <w:pStyle w:val="Corps"/>
        <w:rPr>
          <w:rFonts w:ascii="Times New Roman" w:hAnsi="Times New Roman" w:cs="Times New Roman"/>
          <w:sz w:val="24"/>
          <w:szCs w:val="24"/>
        </w:rPr>
      </w:pPr>
    </w:p>
    <w:p w14:paraId="47662981" w14:textId="77777777" w:rsidR="00E46FEC" w:rsidRDefault="00E46FEC" w:rsidP="00D53C62">
      <w:pPr>
        <w:pStyle w:val="Corps"/>
        <w:rPr>
          <w:rFonts w:ascii="Times New Roman" w:hAnsi="Times New Roman" w:cs="Times New Roman"/>
          <w:sz w:val="24"/>
          <w:szCs w:val="24"/>
        </w:rPr>
      </w:pPr>
    </w:p>
    <w:p w14:paraId="35530E4F" w14:textId="77777777" w:rsidR="00E46FEC" w:rsidRDefault="00E46FEC" w:rsidP="00D53C62">
      <w:pPr>
        <w:pStyle w:val="Corps"/>
        <w:rPr>
          <w:rFonts w:ascii="Times New Roman" w:hAnsi="Times New Roman" w:cs="Times New Roman"/>
          <w:sz w:val="24"/>
          <w:szCs w:val="24"/>
        </w:rPr>
      </w:pPr>
    </w:p>
    <w:p w14:paraId="4E58BB60" w14:textId="77777777" w:rsidR="00E46FEC" w:rsidRDefault="00E46FEC" w:rsidP="00D53C62">
      <w:pPr>
        <w:pStyle w:val="Corps"/>
        <w:rPr>
          <w:rFonts w:ascii="Times New Roman" w:hAnsi="Times New Roman" w:cs="Times New Roman"/>
          <w:sz w:val="24"/>
          <w:szCs w:val="24"/>
        </w:rPr>
      </w:pPr>
    </w:p>
    <w:p w14:paraId="3D192113" w14:textId="77777777" w:rsidR="00E46FEC" w:rsidRDefault="00E46FEC" w:rsidP="00D53C62">
      <w:pPr>
        <w:pStyle w:val="Corps"/>
        <w:rPr>
          <w:rFonts w:ascii="Times New Roman" w:hAnsi="Times New Roman" w:cs="Times New Roman"/>
          <w:sz w:val="24"/>
          <w:szCs w:val="24"/>
        </w:rPr>
      </w:pPr>
    </w:p>
    <w:p w14:paraId="0816AF85" w14:textId="77777777" w:rsidR="00E46FEC" w:rsidRDefault="00E46FEC" w:rsidP="00D53C62">
      <w:pPr>
        <w:pStyle w:val="Corps"/>
        <w:rPr>
          <w:rFonts w:ascii="Times New Roman" w:hAnsi="Times New Roman" w:cs="Times New Roman"/>
          <w:sz w:val="24"/>
          <w:szCs w:val="24"/>
        </w:rPr>
      </w:pPr>
    </w:p>
    <w:p w14:paraId="69583E15" w14:textId="77777777" w:rsidR="00E46FEC" w:rsidRDefault="00E46FEC" w:rsidP="00D53C62">
      <w:pPr>
        <w:pStyle w:val="Corps"/>
        <w:rPr>
          <w:rFonts w:ascii="Times New Roman" w:hAnsi="Times New Roman" w:cs="Times New Roman"/>
          <w:sz w:val="24"/>
          <w:szCs w:val="24"/>
        </w:rPr>
      </w:pPr>
    </w:p>
    <w:p w14:paraId="79529161" w14:textId="77777777" w:rsidR="00E46FEC" w:rsidRDefault="00E46FEC" w:rsidP="00D53C62">
      <w:pPr>
        <w:pStyle w:val="Corps"/>
        <w:rPr>
          <w:rFonts w:ascii="Times New Roman" w:hAnsi="Times New Roman" w:cs="Times New Roman"/>
          <w:sz w:val="24"/>
          <w:szCs w:val="24"/>
        </w:rPr>
      </w:pPr>
    </w:p>
    <w:p w14:paraId="6FA029B3" w14:textId="77777777" w:rsidR="00E46FEC" w:rsidRDefault="00E46FEC" w:rsidP="00D53C62">
      <w:pPr>
        <w:pStyle w:val="Corps"/>
        <w:rPr>
          <w:rFonts w:ascii="Times New Roman" w:hAnsi="Times New Roman" w:cs="Times New Roman"/>
          <w:sz w:val="24"/>
          <w:szCs w:val="24"/>
        </w:rPr>
      </w:pPr>
    </w:p>
    <w:p w14:paraId="6E6CB4C8" w14:textId="77777777" w:rsidR="00E46FEC" w:rsidRDefault="00E46FEC" w:rsidP="00D53C62">
      <w:pPr>
        <w:pStyle w:val="Corps"/>
        <w:rPr>
          <w:rFonts w:ascii="Times New Roman" w:hAnsi="Times New Roman" w:cs="Times New Roman"/>
          <w:sz w:val="24"/>
          <w:szCs w:val="24"/>
        </w:rPr>
      </w:pPr>
    </w:p>
    <w:p w14:paraId="5B604721" w14:textId="77777777" w:rsidR="00E46FEC" w:rsidRDefault="00E46FEC" w:rsidP="00D53C62">
      <w:pPr>
        <w:pStyle w:val="Corps"/>
        <w:rPr>
          <w:rFonts w:ascii="Times New Roman" w:hAnsi="Times New Roman" w:cs="Times New Roman"/>
          <w:sz w:val="24"/>
          <w:szCs w:val="24"/>
        </w:rPr>
      </w:pPr>
    </w:p>
    <w:p w14:paraId="17959B2D" w14:textId="77777777" w:rsidR="00E46FEC" w:rsidRDefault="00E46FEC" w:rsidP="00D53C62">
      <w:pPr>
        <w:pStyle w:val="Corps"/>
        <w:rPr>
          <w:rFonts w:ascii="Times New Roman" w:hAnsi="Times New Roman" w:cs="Times New Roman"/>
          <w:sz w:val="24"/>
          <w:szCs w:val="24"/>
        </w:rPr>
      </w:pPr>
    </w:p>
    <w:p w14:paraId="616ECD2F" w14:textId="77777777" w:rsidR="00E46FEC" w:rsidRDefault="00E46FEC" w:rsidP="00D53C62">
      <w:pPr>
        <w:pStyle w:val="Corps"/>
        <w:rPr>
          <w:rFonts w:ascii="Times New Roman" w:hAnsi="Times New Roman" w:cs="Times New Roman"/>
          <w:sz w:val="24"/>
          <w:szCs w:val="24"/>
        </w:rPr>
      </w:pPr>
    </w:p>
    <w:p w14:paraId="72C27AFC" w14:textId="77777777" w:rsidR="00E46FEC" w:rsidRDefault="00E46FEC" w:rsidP="00D53C62">
      <w:pPr>
        <w:pStyle w:val="Corps"/>
        <w:rPr>
          <w:rFonts w:ascii="Times New Roman" w:hAnsi="Times New Roman" w:cs="Times New Roman"/>
          <w:sz w:val="24"/>
          <w:szCs w:val="24"/>
        </w:rPr>
      </w:pPr>
    </w:p>
    <w:p w14:paraId="29F4F981" w14:textId="77777777" w:rsidR="00E46FEC" w:rsidRDefault="00E46FEC" w:rsidP="00D53C62">
      <w:pPr>
        <w:pStyle w:val="Corps"/>
        <w:rPr>
          <w:rFonts w:ascii="Times New Roman" w:hAnsi="Times New Roman" w:cs="Times New Roman"/>
          <w:sz w:val="24"/>
          <w:szCs w:val="24"/>
        </w:rPr>
      </w:pPr>
    </w:p>
    <w:p w14:paraId="36148954" w14:textId="77777777" w:rsidR="00E46FEC" w:rsidRDefault="00E46FEC" w:rsidP="00D53C62">
      <w:pPr>
        <w:pStyle w:val="Corps"/>
        <w:rPr>
          <w:rFonts w:ascii="Times New Roman" w:hAnsi="Times New Roman" w:cs="Times New Roman"/>
          <w:sz w:val="24"/>
          <w:szCs w:val="24"/>
        </w:rPr>
      </w:pPr>
    </w:p>
    <w:p w14:paraId="4CE52F96" w14:textId="77777777" w:rsidR="00E46FEC" w:rsidRDefault="00E46FEC" w:rsidP="00D53C62">
      <w:pPr>
        <w:pStyle w:val="Corps"/>
        <w:rPr>
          <w:rFonts w:ascii="Times New Roman" w:hAnsi="Times New Roman" w:cs="Times New Roman"/>
          <w:sz w:val="24"/>
          <w:szCs w:val="24"/>
        </w:rPr>
      </w:pPr>
    </w:p>
    <w:p w14:paraId="0F5F5FB1" w14:textId="77777777" w:rsidR="00E46FEC" w:rsidRDefault="00E46FEC" w:rsidP="00D53C62">
      <w:pPr>
        <w:pStyle w:val="Corps"/>
        <w:rPr>
          <w:rFonts w:ascii="Times New Roman" w:hAnsi="Times New Roman" w:cs="Times New Roman"/>
          <w:sz w:val="24"/>
          <w:szCs w:val="24"/>
        </w:rPr>
      </w:pPr>
    </w:p>
    <w:p w14:paraId="3262E299" w14:textId="77777777" w:rsidR="00E46FEC" w:rsidRDefault="00E46FEC" w:rsidP="00D53C62">
      <w:pPr>
        <w:pStyle w:val="Corps"/>
        <w:rPr>
          <w:rFonts w:ascii="Times New Roman" w:hAnsi="Times New Roman" w:cs="Times New Roman"/>
          <w:sz w:val="24"/>
          <w:szCs w:val="24"/>
        </w:rPr>
      </w:pPr>
    </w:p>
    <w:p w14:paraId="169BC45A" w14:textId="77777777" w:rsidR="00E46FEC" w:rsidRDefault="00E46FEC" w:rsidP="00D53C62">
      <w:pPr>
        <w:pStyle w:val="Corps"/>
        <w:rPr>
          <w:rFonts w:ascii="Times New Roman" w:hAnsi="Times New Roman" w:cs="Times New Roman"/>
          <w:sz w:val="24"/>
          <w:szCs w:val="24"/>
        </w:rPr>
      </w:pPr>
    </w:p>
    <w:p w14:paraId="14CD59C0" w14:textId="77777777" w:rsidR="00620E98" w:rsidRDefault="00620E98"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r>
        <w:lastRenderedPageBreak/>
        <w:t>Détails de la « Gestion de la recherche des fournisseurs »</w:t>
      </w:r>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0049190C" w:rsidR="005F591D" w:rsidRDefault="005F591D" w:rsidP="0016515D">
      <w:pPr>
        <w:pStyle w:val="Paragraphedeliste"/>
        <w:numPr>
          <w:ilvl w:val="0"/>
          <w:numId w:val="19"/>
        </w:numPr>
      </w:pPr>
      <w:r>
        <w:t>Il clique sur « créer un ticket entretien »</w:t>
      </w:r>
    </w:p>
    <w:p w14:paraId="03F581C4" w14:textId="274A2DA8" w:rsidR="003F1B74" w:rsidRDefault="00023444"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2F2A89C3">
            <wp:simplePos x="0" y="0"/>
            <wp:positionH relativeFrom="column">
              <wp:posOffset>0</wp:posOffset>
            </wp:positionH>
            <wp:positionV relativeFrom="paragraph">
              <wp:posOffset>332740</wp:posOffset>
            </wp:positionV>
            <wp:extent cx="5962650" cy="4108450"/>
            <wp:effectExtent l="0" t="0" r="635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2650" cy="4108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01E1E8D0" w:rsidR="002B2B45" w:rsidRPr="00D53C62" w:rsidRDefault="00327490"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52AD3580">
            <wp:simplePos x="0" y="0"/>
            <wp:positionH relativeFrom="column">
              <wp:posOffset>0</wp:posOffset>
            </wp:positionH>
            <wp:positionV relativeFrom="paragraph">
              <wp:posOffset>335915</wp:posOffset>
            </wp:positionV>
            <wp:extent cx="5962650" cy="3536950"/>
            <wp:effectExtent l="0" t="0" r="6350" b="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353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6345A543" w:rsidR="00D93BB3" w:rsidRDefault="00D93BB3" w:rsidP="00D93BB3">
      <w:pPr>
        <w:pStyle w:val="Ss-section3"/>
        <w:ind w:left="360"/>
      </w:pPr>
    </w:p>
    <w:p w14:paraId="411B9B44" w14:textId="5C52D938" w:rsidR="00D93BB3" w:rsidRDefault="00D93BB3" w:rsidP="00D93BB3">
      <w:pPr>
        <w:pStyle w:val="Corps"/>
      </w:pPr>
    </w:p>
    <w:p w14:paraId="5B20465C" w14:textId="77777777" w:rsidR="00D93BB3" w:rsidRDefault="00D93BB3" w:rsidP="00D93BB3">
      <w:pPr>
        <w:pStyle w:val="Corps"/>
      </w:pPr>
    </w:p>
    <w:p w14:paraId="00381C48" w14:textId="77777777" w:rsidR="00D93BB3" w:rsidRDefault="00D93BB3" w:rsidP="00D93BB3">
      <w:pPr>
        <w:pStyle w:val="Corps"/>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185A216A"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1E77D371" w:rsidR="000040F3" w:rsidRDefault="000040F3" w:rsidP="000040F3">
      <w:pPr>
        <w:pStyle w:val="Ss-section3"/>
        <w:ind w:left="360"/>
        <w:rPr>
          <w:rFonts w:ascii="Times New Roman" w:hAnsi="Times New Roman" w:cs="Times New Roman"/>
          <w:sz w:val="24"/>
          <w:szCs w:val="24"/>
          <w:u w:val="single"/>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118E7C87">
            <wp:simplePos x="0" y="0"/>
            <wp:positionH relativeFrom="column">
              <wp:posOffset>0</wp:posOffset>
            </wp:positionH>
            <wp:positionV relativeFrom="paragraph">
              <wp:posOffset>122555</wp:posOffset>
            </wp:positionV>
            <wp:extent cx="5962650" cy="3416300"/>
            <wp:effectExtent l="0" t="0" r="635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3416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1B3ABC79" w14:textId="77777777" w:rsidR="000040F3" w:rsidRDefault="000040F3" w:rsidP="000040F3">
      <w:pPr>
        <w:pStyle w:val="Corps"/>
      </w:pPr>
    </w:p>
    <w:p w14:paraId="375D3883" w14:textId="77777777" w:rsidR="000040F3" w:rsidRPr="000040F3" w:rsidRDefault="000040F3" w:rsidP="000040F3">
      <w:pPr>
        <w:pStyle w:val="Corps"/>
      </w:pPr>
    </w:p>
    <w:p w14:paraId="0C2EBE82" w14:textId="3D631DB7" w:rsidR="000040F3" w:rsidRPr="00D53C62" w:rsidRDefault="000040F3" w:rsidP="000040F3">
      <w:pPr>
        <w:pStyle w:val="Ss-section3"/>
        <w:numPr>
          <w:ilvl w:val="0"/>
          <w:numId w:val="13"/>
        </w:numPr>
        <w:rPr>
          <w:rFonts w:ascii="Times New Roman" w:hAnsi="Times New Roman" w:cs="Times New Roman"/>
          <w:sz w:val="24"/>
          <w:szCs w:val="24"/>
          <w:u w:val="single"/>
        </w:rPr>
      </w:pPr>
      <w:bookmarkStart w:id="0" w:name="_GoBack"/>
      <w:bookmarkEnd w:id="0"/>
      <w:r w:rsidRPr="00D53C62">
        <w:rPr>
          <w:rFonts w:ascii="Times New Roman" w:hAnsi="Times New Roman" w:cs="Times New Roman"/>
          <w:sz w:val="24"/>
          <w:szCs w:val="24"/>
          <w:u w:val="single"/>
        </w:rPr>
        <w:lastRenderedPageBreak/>
        <w:t>:</w:t>
      </w:r>
    </w:p>
    <w:p w14:paraId="784F4BB4"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1518275D"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68DB71D2"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45AA7C20"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3868B49D"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3E8E629" w14:textId="49112B33" w:rsidR="00D93BB3" w:rsidRPr="00D93BB3" w:rsidRDefault="000040F3" w:rsidP="00D93BB3">
      <w:pPr>
        <w:pStyle w:val="Ss-section3"/>
        <w:ind w:left="720"/>
        <w:rPr>
          <w:rFonts w:ascii="Times New Roman" w:hAnsi="Times New Roman" w:cs="Times New Roman"/>
          <w:sz w:val="24"/>
          <w:szCs w:val="24"/>
          <w:u w:val="single"/>
        </w:rPr>
      </w:pPr>
      <w:r>
        <w:rPr>
          <w:rFonts w:ascii="Times New Roman" w:hAnsi="Times New Roman" w:cs="Times New Roman"/>
          <w:sz w:val="24"/>
          <w:szCs w:val="24"/>
          <w:u w:val="single"/>
        </w:rPr>
        <w:br w:type="column"/>
      </w:r>
    </w:p>
    <w:p w14:paraId="59565DA6" w14:textId="002D4627" w:rsidR="006833DD" w:rsidRPr="00D53C62" w:rsidRDefault="006833DD" w:rsidP="0016515D">
      <w:pPr>
        <w:pStyle w:val="Ss-section3"/>
        <w:numPr>
          <w:ilvl w:val="0"/>
          <w:numId w:val="13"/>
        </w:numPr>
        <w:rPr>
          <w:rFonts w:ascii="Times New Roman" w:hAnsi="Times New Roman" w:cs="Times New Roman"/>
          <w:sz w:val="24"/>
          <w:szCs w:val="24"/>
          <w:u w:val="single"/>
        </w:rPr>
      </w:pPr>
      <w:r w:rsidRPr="00D53C62">
        <w:rPr>
          <w:rFonts w:ascii="Times New Roman" w:hAnsi="Times New Roman" w:cs="Times New Roman"/>
          <w:sz w:val="24"/>
          <w:szCs w:val="24"/>
          <w:u w:val="single"/>
        </w:rPr>
        <w:t>:</w:t>
      </w:r>
    </w:p>
    <w:p w14:paraId="61538FE1"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p>
    <w:p w14:paraId="5DC39E20"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p>
    <w:p w14:paraId="34962757"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7F6FF5CA"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p>
    <w:p w14:paraId="053547A3"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p>
    <w:p w14:paraId="6809F86D"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p>
    <w:p w14:paraId="618C60FC" w14:textId="77777777" w:rsidR="006833DD" w:rsidRPr="00D53C62" w:rsidRDefault="006833DD" w:rsidP="006833D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6B238206" w14:textId="5BC96C8E" w:rsidR="009A423F" w:rsidRPr="00B669E4" w:rsidRDefault="009A423F" w:rsidP="00B669E4">
      <w:pPr>
        <w:tabs>
          <w:tab w:val="left" w:pos="2010"/>
        </w:tabs>
      </w:pPr>
    </w:p>
    <w:sectPr w:rsidR="009A423F" w:rsidRPr="00B669E4" w:rsidSect="0005074E">
      <w:footerReference w:type="default" r:id="rId30"/>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234309" w:rsidRDefault="00234309" w:rsidP="00AD1DC0">
      <w:pPr>
        <w:spacing w:after="0" w:line="240" w:lineRule="auto"/>
      </w:pPr>
      <w:r>
        <w:separator/>
      </w:r>
    </w:p>
  </w:endnote>
  <w:endnote w:type="continuationSeparator" w:id="0">
    <w:p w14:paraId="358563C2" w14:textId="77777777" w:rsidR="00234309" w:rsidRDefault="002343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00000001" w:usb1="08070000" w:usb2="00000010" w:usb3="00000000" w:csb0="00020000" w:csb1="00000000"/>
  </w:font>
  <w:font w:name="Adobe Hebrew">
    <w:panose1 w:val="02040503050201020203"/>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234309" w14:paraId="349EF842" w14:textId="77777777" w:rsidTr="00536C38">
      <w:trPr>
        <w:trHeight w:val="12"/>
        <w:jc w:val="right"/>
      </w:trPr>
      <w:tc>
        <w:tcPr>
          <w:tcW w:w="8936" w:type="dxa"/>
          <w:vAlign w:val="center"/>
        </w:tcP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Content>
            <w:p w14:paraId="1049FF4C" w14:textId="0CC86BC2" w:rsidR="00234309" w:rsidRDefault="00234309" w:rsidP="00AD1DC0">
              <w:pPr>
                <w:pStyle w:val="En-tte"/>
                <w:jc w:val="right"/>
                <w:rPr>
                  <w:caps/>
                  <w:color w:val="000000" w:themeColor="text1"/>
                </w:rPr>
              </w:pPr>
              <w:r>
                <w:rPr>
                  <w:caps/>
                  <w:color w:val="000000" w:themeColor="text1"/>
                  <w:lang w:val="en-US"/>
                </w:rPr>
                <w:t>HA Kévin – LY Jean-michel</w:t>
              </w:r>
            </w:p>
          </w:sdtContent>
        </w:sdt>
      </w:tc>
      <w:tc>
        <w:tcPr>
          <w:tcW w:w="593" w:type="dxa"/>
          <w:shd w:val="clear" w:color="auto" w:fill="629DD1" w:themeFill="accent2"/>
          <w:vAlign w:val="center"/>
        </w:tcPr>
        <w:p w14:paraId="01D3C7A7" w14:textId="77777777" w:rsidR="00234309" w:rsidRDefault="002343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0040F3">
            <w:rPr>
              <w:noProof/>
              <w:color w:val="FFFFFF" w:themeColor="background1"/>
            </w:rPr>
            <w:t>21</w:t>
          </w:r>
          <w:r>
            <w:rPr>
              <w:color w:val="FFFFFF" w:themeColor="background1"/>
            </w:rPr>
            <w:fldChar w:fldCharType="end"/>
          </w:r>
        </w:p>
      </w:tc>
    </w:tr>
  </w:tbl>
  <w:p w14:paraId="51A6C45C" w14:textId="77777777" w:rsidR="00234309" w:rsidRDefault="002343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234309" w:rsidRDefault="00234309" w:rsidP="00AD1DC0">
      <w:pPr>
        <w:spacing w:after="0" w:line="240" w:lineRule="auto"/>
      </w:pPr>
      <w:r>
        <w:separator/>
      </w:r>
    </w:p>
  </w:footnote>
  <w:footnote w:type="continuationSeparator" w:id="0">
    <w:p w14:paraId="42CB9DE8" w14:textId="77777777" w:rsidR="00234309" w:rsidRDefault="002343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A4A90"/>
    <w:multiLevelType w:val="hybridMultilevel"/>
    <w:tmpl w:val="B44E80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03864C5"/>
    <w:multiLevelType w:val="hybridMultilevel"/>
    <w:tmpl w:val="5A0879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A0F43ECE"/>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9CC7E3"/>
      </w:rPr>
    </w:lvl>
    <w:lvl w:ilvl="2">
      <w:start w:val="1"/>
      <w:numFmt w:val="decimal"/>
      <w:pStyle w:val="Titre3"/>
      <w:lvlText w:val="%1.%2.%3"/>
      <w:lvlJc w:val="left"/>
      <w:pPr>
        <w:ind w:left="1571" w:hanging="720"/>
      </w:pPr>
    </w:lvl>
    <w:lvl w:ilvl="3">
      <w:start w:val="1"/>
      <w:numFmt w:val="decimal"/>
      <w:pStyle w:val="Titre4"/>
      <w:lvlText w:val="%1.%2.%3.%4"/>
      <w:lvlJc w:val="left"/>
      <w:pPr>
        <w:ind w:left="1998"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10">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13">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num w:numId="1">
    <w:abstractNumId w:val="4"/>
  </w:num>
  <w:num w:numId="2">
    <w:abstractNumId w:val="4"/>
  </w:num>
  <w:num w:numId="3">
    <w:abstractNumId w:val="11"/>
  </w:num>
  <w:num w:numId="4">
    <w:abstractNumId w:val="10"/>
  </w:num>
  <w:num w:numId="5">
    <w:abstractNumId w:val="12"/>
  </w:num>
  <w:num w:numId="6">
    <w:abstractNumId w:val="19"/>
  </w:num>
  <w:num w:numId="7">
    <w:abstractNumId w:val="3"/>
  </w:num>
  <w:num w:numId="8">
    <w:abstractNumId w:val="16"/>
  </w:num>
  <w:num w:numId="9">
    <w:abstractNumId w:val="17"/>
  </w:num>
  <w:num w:numId="10">
    <w:abstractNumId w:val="1"/>
  </w:num>
  <w:num w:numId="11">
    <w:abstractNumId w:val="5"/>
  </w:num>
  <w:num w:numId="12">
    <w:abstractNumId w:val="9"/>
  </w:num>
  <w:num w:numId="13">
    <w:abstractNumId w:val="0"/>
  </w:num>
  <w:num w:numId="14">
    <w:abstractNumId w:val="18"/>
  </w:num>
  <w:num w:numId="15">
    <w:abstractNumId w:val="6"/>
  </w:num>
  <w:num w:numId="16">
    <w:abstractNumId w:val="15"/>
  </w:num>
  <w:num w:numId="17">
    <w:abstractNumId w:val="14"/>
  </w:num>
  <w:num w:numId="18">
    <w:abstractNumId w:val="7"/>
  </w:num>
  <w:num w:numId="19">
    <w:abstractNumId w:val="2"/>
  </w:num>
  <w:num w:numId="20">
    <w:abstractNumId w:val="13"/>
  </w:num>
  <w:num w:numId="21">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5074E"/>
    <w:rsid w:val="0005283C"/>
    <w:rsid w:val="00087C00"/>
    <w:rsid w:val="00095033"/>
    <w:rsid w:val="00097133"/>
    <w:rsid w:val="000D2137"/>
    <w:rsid w:val="000F1BEA"/>
    <w:rsid w:val="000F2046"/>
    <w:rsid w:val="001241D8"/>
    <w:rsid w:val="00151D0D"/>
    <w:rsid w:val="0016515D"/>
    <w:rsid w:val="00173161"/>
    <w:rsid w:val="0018026C"/>
    <w:rsid w:val="00181D01"/>
    <w:rsid w:val="00190F24"/>
    <w:rsid w:val="0019740E"/>
    <w:rsid w:val="001A66A4"/>
    <w:rsid w:val="001A7BBD"/>
    <w:rsid w:val="001B479F"/>
    <w:rsid w:val="001B5976"/>
    <w:rsid w:val="001C4D4A"/>
    <w:rsid w:val="001E040E"/>
    <w:rsid w:val="001F7C4F"/>
    <w:rsid w:val="00204B1C"/>
    <w:rsid w:val="00216D51"/>
    <w:rsid w:val="00227787"/>
    <w:rsid w:val="00234309"/>
    <w:rsid w:val="00235F8C"/>
    <w:rsid w:val="00247449"/>
    <w:rsid w:val="00271D61"/>
    <w:rsid w:val="00277DBD"/>
    <w:rsid w:val="002B2B45"/>
    <w:rsid w:val="002B6F72"/>
    <w:rsid w:val="002C0650"/>
    <w:rsid w:val="002C6ADD"/>
    <w:rsid w:val="002D0F9F"/>
    <w:rsid w:val="002E5C00"/>
    <w:rsid w:val="00314C93"/>
    <w:rsid w:val="00325625"/>
    <w:rsid w:val="003260BA"/>
    <w:rsid w:val="00327490"/>
    <w:rsid w:val="003300A2"/>
    <w:rsid w:val="00336B1F"/>
    <w:rsid w:val="00345B3B"/>
    <w:rsid w:val="00377ABD"/>
    <w:rsid w:val="00384781"/>
    <w:rsid w:val="00394E2C"/>
    <w:rsid w:val="003A2CC2"/>
    <w:rsid w:val="003B062D"/>
    <w:rsid w:val="003B6F3C"/>
    <w:rsid w:val="003E2CBA"/>
    <w:rsid w:val="003E4A39"/>
    <w:rsid w:val="003E7765"/>
    <w:rsid w:val="003F1B74"/>
    <w:rsid w:val="003F2A3C"/>
    <w:rsid w:val="00414544"/>
    <w:rsid w:val="004156D4"/>
    <w:rsid w:val="0042183E"/>
    <w:rsid w:val="00424477"/>
    <w:rsid w:val="00436007"/>
    <w:rsid w:val="004605AD"/>
    <w:rsid w:val="00463903"/>
    <w:rsid w:val="0046579F"/>
    <w:rsid w:val="004A09E6"/>
    <w:rsid w:val="004C17B7"/>
    <w:rsid w:val="004E36B4"/>
    <w:rsid w:val="00510A28"/>
    <w:rsid w:val="00513595"/>
    <w:rsid w:val="00515D5E"/>
    <w:rsid w:val="005234F6"/>
    <w:rsid w:val="00526A98"/>
    <w:rsid w:val="0053192C"/>
    <w:rsid w:val="00535206"/>
    <w:rsid w:val="00536C38"/>
    <w:rsid w:val="00555761"/>
    <w:rsid w:val="005563BE"/>
    <w:rsid w:val="005706D0"/>
    <w:rsid w:val="00575907"/>
    <w:rsid w:val="00586EE1"/>
    <w:rsid w:val="005A5215"/>
    <w:rsid w:val="005B1FB9"/>
    <w:rsid w:val="005C7BF0"/>
    <w:rsid w:val="005D01FE"/>
    <w:rsid w:val="005D2AE3"/>
    <w:rsid w:val="005E32E3"/>
    <w:rsid w:val="005E610D"/>
    <w:rsid w:val="005F0639"/>
    <w:rsid w:val="005F591D"/>
    <w:rsid w:val="0060267F"/>
    <w:rsid w:val="006118C7"/>
    <w:rsid w:val="00620E98"/>
    <w:rsid w:val="0064738D"/>
    <w:rsid w:val="006525D0"/>
    <w:rsid w:val="0066094E"/>
    <w:rsid w:val="0066113D"/>
    <w:rsid w:val="0067456C"/>
    <w:rsid w:val="006833DD"/>
    <w:rsid w:val="00695551"/>
    <w:rsid w:val="006A4421"/>
    <w:rsid w:val="006A788F"/>
    <w:rsid w:val="006B63B9"/>
    <w:rsid w:val="006C20B2"/>
    <w:rsid w:val="006C3314"/>
    <w:rsid w:val="006D6427"/>
    <w:rsid w:val="006E6701"/>
    <w:rsid w:val="006E736B"/>
    <w:rsid w:val="006F3EF9"/>
    <w:rsid w:val="00712E68"/>
    <w:rsid w:val="00723232"/>
    <w:rsid w:val="0073408F"/>
    <w:rsid w:val="00742249"/>
    <w:rsid w:val="007427FE"/>
    <w:rsid w:val="00747938"/>
    <w:rsid w:val="00782160"/>
    <w:rsid w:val="00797EB7"/>
    <w:rsid w:val="007A3701"/>
    <w:rsid w:val="007A5F66"/>
    <w:rsid w:val="007D246C"/>
    <w:rsid w:val="007F0707"/>
    <w:rsid w:val="0080265B"/>
    <w:rsid w:val="00813D0B"/>
    <w:rsid w:val="00813FCD"/>
    <w:rsid w:val="008178D1"/>
    <w:rsid w:val="00831E13"/>
    <w:rsid w:val="00833395"/>
    <w:rsid w:val="0085505F"/>
    <w:rsid w:val="00855941"/>
    <w:rsid w:val="00864D94"/>
    <w:rsid w:val="00872060"/>
    <w:rsid w:val="00873903"/>
    <w:rsid w:val="00891D5A"/>
    <w:rsid w:val="008A7E29"/>
    <w:rsid w:val="008B4F6E"/>
    <w:rsid w:val="008C47EB"/>
    <w:rsid w:val="008D30D0"/>
    <w:rsid w:val="008F3731"/>
    <w:rsid w:val="008F5FC0"/>
    <w:rsid w:val="00900AAF"/>
    <w:rsid w:val="00907323"/>
    <w:rsid w:val="009109DB"/>
    <w:rsid w:val="00924965"/>
    <w:rsid w:val="00927072"/>
    <w:rsid w:val="00940E8E"/>
    <w:rsid w:val="00944E5A"/>
    <w:rsid w:val="00957999"/>
    <w:rsid w:val="00975E58"/>
    <w:rsid w:val="00977D5C"/>
    <w:rsid w:val="00980817"/>
    <w:rsid w:val="0099123B"/>
    <w:rsid w:val="009A423F"/>
    <w:rsid w:val="009C5206"/>
    <w:rsid w:val="009D4E77"/>
    <w:rsid w:val="009E0746"/>
    <w:rsid w:val="009E7314"/>
    <w:rsid w:val="009F0F6A"/>
    <w:rsid w:val="00A1504B"/>
    <w:rsid w:val="00A25926"/>
    <w:rsid w:val="00A61908"/>
    <w:rsid w:val="00A6396A"/>
    <w:rsid w:val="00A87DD4"/>
    <w:rsid w:val="00A91401"/>
    <w:rsid w:val="00A918AF"/>
    <w:rsid w:val="00AA01C1"/>
    <w:rsid w:val="00AA1397"/>
    <w:rsid w:val="00AA2B60"/>
    <w:rsid w:val="00AA448D"/>
    <w:rsid w:val="00AB7D6C"/>
    <w:rsid w:val="00AC2AFE"/>
    <w:rsid w:val="00AD1DC0"/>
    <w:rsid w:val="00AD2740"/>
    <w:rsid w:val="00AD410D"/>
    <w:rsid w:val="00AF1261"/>
    <w:rsid w:val="00B31A6F"/>
    <w:rsid w:val="00B343A4"/>
    <w:rsid w:val="00B47685"/>
    <w:rsid w:val="00B55545"/>
    <w:rsid w:val="00B669E4"/>
    <w:rsid w:val="00B97835"/>
    <w:rsid w:val="00BA7F33"/>
    <w:rsid w:val="00BD1500"/>
    <w:rsid w:val="00BE0B2E"/>
    <w:rsid w:val="00BF69C9"/>
    <w:rsid w:val="00C03338"/>
    <w:rsid w:val="00C05D4D"/>
    <w:rsid w:val="00C1108F"/>
    <w:rsid w:val="00C2741A"/>
    <w:rsid w:val="00C30C88"/>
    <w:rsid w:val="00C32525"/>
    <w:rsid w:val="00C71B59"/>
    <w:rsid w:val="00C85CD5"/>
    <w:rsid w:val="00C97D2B"/>
    <w:rsid w:val="00CD4382"/>
    <w:rsid w:val="00CD54AE"/>
    <w:rsid w:val="00CE301B"/>
    <w:rsid w:val="00CE39FE"/>
    <w:rsid w:val="00CE46CF"/>
    <w:rsid w:val="00CE4737"/>
    <w:rsid w:val="00D020C4"/>
    <w:rsid w:val="00D518B6"/>
    <w:rsid w:val="00D53C62"/>
    <w:rsid w:val="00D53D48"/>
    <w:rsid w:val="00D86EFC"/>
    <w:rsid w:val="00D93BB3"/>
    <w:rsid w:val="00DA14AD"/>
    <w:rsid w:val="00DC21BF"/>
    <w:rsid w:val="00DC38B3"/>
    <w:rsid w:val="00DC5ADF"/>
    <w:rsid w:val="00DD05D1"/>
    <w:rsid w:val="00DD56BA"/>
    <w:rsid w:val="00E0185C"/>
    <w:rsid w:val="00E2057B"/>
    <w:rsid w:val="00E22A90"/>
    <w:rsid w:val="00E22F5D"/>
    <w:rsid w:val="00E25F85"/>
    <w:rsid w:val="00E377E4"/>
    <w:rsid w:val="00E40CB1"/>
    <w:rsid w:val="00E429D0"/>
    <w:rsid w:val="00E46FEC"/>
    <w:rsid w:val="00E53ECB"/>
    <w:rsid w:val="00E56594"/>
    <w:rsid w:val="00E6208F"/>
    <w:rsid w:val="00E86675"/>
    <w:rsid w:val="00EA6B9D"/>
    <w:rsid w:val="00EC2834"/>
    <w:rsid w:val="00ED7CED"/>
    <w:rsid w:val="00EF4B22"/>
    <w:rsid w:val="00F11A2B"/>
    <w:rsid w:val="00F12D92"/>
    <w:rsid w:val="00F25D96"/>
    <w:rsid w:val="00F31EC1"/>
    <w:rsid w:val="00F41B51"/>
    <w:rsid w:val="00F425C2"/>
    <w:rsid w:val="00F46149"/>
    <w:rsid w:val="00F65F2B"/>
    <w:rsid w:val="00F6712F"/>
    <w:rsid w:val="00F94FAB"/>
    <w:rsid w:val="00FA7C67"/>
    <w:rsid w:val="00FD0D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AD1DC0"/>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AD1DC0"/>
    <w:pPr>
      <w:keepNext/>
      <w:keepLines/>
      <w:numPr>
        <w:ilvl w:val="2"/>
        <w:numId w:val="2"/>
      </w:numPr>
      <w:spacing w:before="200" w:after="0"/>
      <w:ind w:left="72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AD1DC0"/>
    <w:pPr>
      <w:keepNext/>
      <w:keepLines/>
      <w:numPr>
        <w:ilvl w:val="3"/>
        <w:numId w:val="2"/>
      </w:numPr>
      <w:spacing w:before="200" w:after="0"/>
      <w:ind w:left="864"/>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AD1DC0"/>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AD1DC0"/>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AD1DC0"/>
    <w:rPr>
      <w:rFonts w:asciiTheme="majorHAnsi" w:eastAsiaTheme="majorEastAsia" w:hAnsiTheme="majorHAnsi" w:cstheme="majorBidi"/>
      <w:b/>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5673CF05-7BD9-3141-941E-1203612192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747</TotalTime>
  <Pages>23</Pages>
  <Words>2027</Words>
  <Characters>11151</Characters>
  <Application>Microsoft Macintosh Word</Application>
  <DocSecurity>0</DocSecurity>
  <Lines>92</Lines>
  <Paragraphs>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13152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Jean-Michel Ly</cp:lastModifiedBy>
  <cp:revision>100</cp:revision>
  <cp:lastPrinted>2014-01-17T21:56:00Z</cp:lastPrinted>
  <dcterms:created xsi:type="dcterms:W3CDTF">2014-01-17T21:56:00Z</dcterms:created>
  <dcterms:modified xsi:type="dcterms:W3CDTF">2014-06-14T09:51:00Z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