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A03803" w:rsidRPr="00F5081C" w:rsidRDefault="00A03803"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A03803" w:rsidRPr="00F5081C" w:rsidRDefault="00A03803"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A03803" w:rsidRPr="00F5081C" w:rsidRDefault="00A03803"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97835" w:rsidRPr="00F5081C" w:rsidRDefault="00B97835"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97835" w:rsidRPr="00F5081C" w:rsidRDefault="00B97835"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97835" w:rsidRPr="00F5081C" w:rsidRDefault="00B97835"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A03803" w:rsidRPr="00F5081C" w:rsidRDefault="00A03803"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A03803" w:rsidRPr="00F5081C" w:rsidRDefault="00A03803"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97835" w:rsidRPr="00F5081C" w:rsidRDefault="00B97835"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97835" w:rsidRPr="00F5081C" w:rsidRDefault="00B97835"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A03803" w:rsidRPr="00F5081C" w:rsidRDefault="00A03803"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A03803" w:rsidRPr="00E40CB1" w:rsidRDefault="00A03803"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97835" w:rsidRPr="00F5081C" w:rsidRDefault="00B97835"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97835" w:rsidRPr="00E40CB1" w:rsidRDefault="00B97835"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A03803" w:rsidRPr="00F5081C" w:rsidRDefault="00A03803"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A03803" w:rsidRPr="00F5081C" w:rsidRDefault="00A03803" w:rsidP="00907323">
                            <w:pPr>
                              <w:jc w:val="center"/>
                              <w:rPr>
                                <w:iCs/>
                                <w:color w:val="FFFFFF"/>
                                <w:sz w:val="28"/>
                                <w:szCs w:val="28"/>
                              </w:rPr>
                            </w:pPr>
                          </w:p>
                          <w:p w14:paraId="010F2FD3" w14:textId="77777777" w:rsidR="00A03803" w:rsidRPr="00F5081C" w:rsidRDefault="00A03803"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97835" w:rsidRPr="00F5081C" w:rsidRDefault="00B97835"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97835" w:rsidRPr="00F5081C" w:rsidRDefault="00B97835" w:rsidP="00907323">
                      <w:pPr>
                        <w:jc w:val="center"/>
                        <w:rPr>
                          <w:iCs/>
                          <w:color w:val="FFFFFF"/>
                          <w:sz w:val="28"/>
                          <w:szCs w:val="28"/>
                        </w:rPr>
                      </w:pPr>
                    </w:p>
                    <w:p w14:paraId="010F2FD3" w14:textId="77777777" w:rsidR="00B97835" w:rsidRPr="00F5081C" w:rsidRDefault="00B97835"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03E4E683" w14:textId="77777777" w:rsidR="00103FFF" w:rsidRDefault="00103FFF" w:rsidP="00907323">
      <w:pPr>
        <w:rPr>
          <w:rFonts w:ascii="Times New Roman" w:hAnsi="Times New Roman" w:cs="Times New Roman"/>
        </w:rPr>
      </w:pPr>
    </w:p>
    <w:p w14:paraId="7F6BD2A7" w14:textId="77777777" w:rsidR="00103FFF" w:rsidRDefault="00103FFF" w:rsidP="00907323">
      <w:pPr>
        <w:rPr>
          <w:rFonts w:ascii="Times New Roman" w:hAnsi="Times New Roman" w:cs="Times New Roman"/>
        </w:rPr>
      </w:pPr>
    </w:p>
    <w:p w14:paraId="667D512B" w14:textId="77777777" w:rsidR="00103FFF" w:rsidRDefault="00103FFF" w:rsidP="00907323">
      <w:pPr>
        <w:rPr>
          <w:rFonts w:ascii="Times New Roman" w:hAnsi="Times New Roman" w:cs="Times New Roman"/>
        </w:rPr>
      </w:pPr>
    </w:p>
    <w:p w14:paraId="709FCC3D" w14:textId="77777777" w:rsidR="00103FFF" w:rsidRDefault="00103FFF" w:rsidP="00907323">
      <w:pPr>
        <w:rPr>
          <w:rFonts w:ascii="Times New Roman" w:hAnsi="Times New Roman" w:cs="Times New Roman"/>
        </w:rPr>
      </w:pPr>
    </w:p>
    <w:p w14:paraId="3D6B3666" w14:textId="77777777" w:rsidR="00103FFF" w:rsidRDefault="00103FFF" w:rsidP="00907323">
      <w:pPr>
        <w:rPr>
          <w:rFonts w:ascii="Times New Roman" w:hAnsi="Times New Roman" w:cs="Times New Roman"/>
        </w:rPr>
      </w:pPr>
    </w:p>
    <w:p w14:paraId="5512B2CE" w14:textId="77777777" w:rsidR="00103FFF" w:rsidRDefault="00103FFF" w:rsidP="00907323">
      <w:pPr>
        <w:rPr>
          <w:rFonts w:ascii="Times New Roman" w:hAnsi="Times New Roman" w:cs="Times New Roman"/>
        </w:rPr>
      </w:pPr>
    </w:p>
    <w:p w14:paraId="49627B2D" w14:textId="77777777" w:rsidR="00103FFF" w:rsidRDefault="00103FFF" w:rsidP="00907323">
      <w:pPr>
        <w:rPr>
          <w:rFonts w:ascii="Times New Roman" w:hAnsi="Times New Roman" w:cs="Times New Roman"/>
        </w:rPr>
      </w:pPr>
    </w:p>
    <w:p w14:paraId="621C4E3A" w14:textId="77777777" w:rsidR="00103FFF" w:rsidRDefault="00103FFF" w:rsidP="00907323">
      <w:pPr>
        <w:rPr>
          <w:rFonts w:ascii="Times New Roman" w:hAnsi="Times New Roman" w:cs="Times New Roman"/>
        </w:rPr>
      </w:pPr>
    </w:p>
    <w:p w14:paraId="72F201F3" w14:textId="77777777" w:rsidR="00103FFF" w:rsidRDefault="00103FFF" w:rsidP="00907323">
      <w:pPr>
        <w:rPr>
          <w:rFonts w:ascii="Times New Roman" w:hAnsi="Times New Roman" w:cs="Times New Roman"/>
        </w:rPr>
      </w:pPr>
    </w:p>
    <w:p w14:paraId="4941C349" w14:textId="77777777" w:rsidR="00103FFF" w:rsidRDefault="00103FFF" w:rsidP="00907323">
      <w:pPr>
        <w:rPr>
          <w:rFonts w:ascii="Times New Roman" w:hAnsi="Times New Roman" w:cs="Times New Roman"/>
        </w:rPr>
      </w:pPr>
    </w:p>
    <w:p w14:paraId="7AED92AB" w14:textId="77777777" w:rsidR="00103FFF" w:rsidRDefault="00103FFF" w:rsidP="00907323">
      <w:pPr>
        <w:rPr>
          <w:rFonts w:ascii="Times New Roman" w:hAnsi="Times New Roman" w:cs="Times New Roman"/>
        </w:rPr>
      </w:pPr>
    </w:p>
    <w:p w14:paraId="0720B172" w14:textId="77777777" w:rsidR="00103FFF" w:rsidRDefault="00103FFF" w:rsidP="00907323">
      <w:pPr>
        <w:rPr>
          <w:rFonts w:ascii="Times New Roman" w:hAnsi="Times New Roman" w:cs="Times New Roman"/>
        </w:rPr>
      </w:pPr>
    </w:p>
    <w:p w14:paraId="0C4417B1" w14:textId="77777777" w:rsidR="00103FFF" w:rsidRDefault="00103FFF" w:rsidP="00907323">
      <w:pPr>
        <w:rPr>
          <w:rFonts w:ascii="Times New Roman" w:hAnsi="Times New Roman" w:cs="Times New Roman"/>
        </w:rPr>
      </w:pPr>
    </w:p>
    <w:p w14:paraId="2B4D9A66" w14:textId="77777777" w:rsidR="00103FFF" w:rsidRPr="005B1FB9" w:rsidRDefault="00103FFF"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lastRenderedPageBreak/>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6E754C3B" w:rsidR="00013335" w:rsidRDefault="008B4F6E" w:rsidP="00013335">
      <w:r>
        <w:rPr>
          <w:noProof/>
        </w:rPr>
        <w:drawing>
          <wp:anchor distT="0" distB="0" distL="114300" distR="114300" simplePos="0" relativeHeight="251678720" behindDoc="0" locked="0" layoutInCell="1" allowOverlap="1" wp14:anchorId="284A33DC" wp14:editId="24FA7596">
            <wp:simplePos x="0" y="0"/>
            <wp:positionH relativeFrom="column">
              <wp:posOffset>0</wp:posOffset>
            </wp:positionH>
            <wp:positionV relativeFrom="paragraph">
              <wp:posOffset>116840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68A7FA89" w:rsidR="008F3731" w:rsidRDefault="008F3731" w:rsidP="0016515D">
      <w:pPr>
        <w:pStyle w:val="Paragraphedeliste"/>
        <w:numPr>
          <w:ilvl w:val="1"/>
          <w:numId w:val="8"/>
        </w:numPr>
        <w:spacing w:after="0"/>
      </w:pPr>
      <w:r>
        <w:t>Le client existe déjà dans la base, le système envoie une notification</w:t>
      </w:r>
    </w:p>
    <w:p w14:paraId="69010EF7" w14:textId="58D0A41E" w:rsidR="00833395" w:rsidRDefault="00833395" w:rsidP="0016515D">
      <w:pPr>
        <w:pStyle w:val="Paragraphedeliste"/>
        <w:numPr>
          <w:ilvl w:val="0"/>
          <w:numId w:val="8"/>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16515D">
      <w:pPr>
        <w:pStyle w:val="Paragraphedeliste"/>
        <w:numPr>
          <w:ilvl w:val="0"/>
          <w:numId w:val="7"/>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57B3F94B" w:rsidR="0066094E" w:rsidRDefault="0066094E" w:rsidP="0016515D">
      <w:pPr>
        <w:pStyle w:val="Paragraphedeliste"/>
        <w:numPr>
          <w:ilvl w:val="0"/>
          <w:numId w:val="9"/>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système cherche son profil dans la base</w:t>
      </w:r>
    </w:p>
    <w:p w14:paraId="118DE258" w14:textId="2D36A45B"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209DC760">
            <wp:simplePos x="0" y="0"/>
            <wp:positionH relativeFrom="column">
              <wp:posOffset>0</wp:posOffset>
            </wp:positionH>
            <wp:positionV relativeFrom="paragraph">
              <wp:posOffset>11430</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16515D">
      <w:pPr>
        <w:pStyle w:val="Ss-section3"/>
        <w:numPr>
          <w:ilvl w:val="0"/>
          <w:numId w:val="7"/>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16515D">
      <w:pPr>
        <w:pStyle w:val="Ss-section3"/>
        <w:numPr>
          <w:ilvl w:val="0"/>
          <w:numId w:val="13"/>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w:t>
      </w:r>
    </w:p>
    <w:p w14:paraId="1AF48753" w14:textId="080A8A3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20FEBCB"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51C5A04A"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7CB87F9" w:rsidR="00F25D96" w:rsidRPr="00B669E4" w:rsidRDefault="00F25D96" w:rsidP="00B669E4">
      <w:pPr>
        <w:pStyle w:val="Corps"/>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72AAC04" wp14:editId="5518DE9C">
            <wp:simplePos x="0" y="0"/>
            <wp:positionH relativeFrom="column">
              <wp:posOffset>114300</wp:posOffset>
            </wp:positionH>
            <wp:positionV relativeFrom="paragraph">
              <wp:posOffset>107315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05EFB3A6"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 une annonce :</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Default="00E46FEC" w:rsidP="00D53C62">
      <w:pPr>
        <w:pStyle w:val="Corps"/>
        <w:rPr>
          <w:rFonts w:ascii="Times New Roman" w:hAnsi="Times New Roman" w:cs="Times New Roman"/>
          <w:sz w:val="24"/>
          <w:szCs w:val="24"/>
        </w:rPr>
      </w:pPr>
    </w:p>
    <w:p w14:paraId="14CD59C0" w14:textId="77777777" w:rsidR="00620E98" w:rsidRDefault="00620E98"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0049190C" w:rsidR="005F591D" w:rsidRDefault="005F591D" w:rsidP="0016515D">
      <w:pPr>
        <w:pStyle w:val="Paragraphedeliste"/>
        <w:numPr>
          <w:ilvl w:val="0"/>
          <w:numId w:val="19"/>
        </w:numPr>
      </w:pPr>
      <w:r>
        <w:t>Il clique sur « créer un ticket entretien »</w:t>
      </w:r>
    </w:p>
    <w:p w14:paraId="03F581C4" w14:textId="274A2DA8" w:rsidR="003F1B74" w:rsidRDefault="00023444"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2F2A89C3">
            <wp:simplePos x="0" y="0"/>
            <wp:positionH relativeFrom="column">
              <wp:posOffset>0</wp:posOffset>
            </wp:positionH>
            <wp:positionV relativeFrom="paragraph">
              <wp:posOffset>332740</wp:posOffset>
            </wp:positionV>
            <wp:extent cx="5962650" cy="4108450"/>
            <wp:effectExtent l="0" t="0" r="635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4108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01E1E8D0" w:rsidR="002B2B45" w:rsidRPr="00D53C62" w:rsidRDefault="00327490"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52AD3580">
            <wp:simplePos x="0" y="0"/>
            <wp:positionH relativeFrom="column">
              <wp:posOffset>0</wp:posOffset>
            </wp:positionH>
            <wp:positionV relativeFrom="paragraph">
              <wp:posOffset>335915</wp:posOffset>
            </wp:positionV>
            <wp:extent cx="5962650" cy="3536950"/>
            <wp:effectExtent l="0" t="0" r="6350" b="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536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6345A543" w:rsidR="00D93BB3" w:rsidRDefault="00D93BB3" w:rsidP="00D93BB3">
      <w:pPr>
        <w:pStyle w:val="Ss-section3"/>
        <w:ind w:left="360"/>
      </w:pPr>
    </w:p>
    <w:p w14:paraId="411B9B44" w14:textId="5C52D938" w:rsidR="00D93BB3" w:rsidRDefault="00D93BB3" w:rsidP="00D93BB3">
      <w:pPr>
        <w:pStyle w:val="Corps"/>
      </w:pPr>
    </w:p>
    <w:p w14:paraId="5B20465C" w14:textId="77777777" w:rsidR="00D93BB3" w:rsidRDefault="00D93BB3" w:rsidP="00D93BB3">
      <w:pPr>
        <w:pStyle w:val="Corps"/>
      </w:pPr>
    </w:p>
    <w:p w14:paraId="00381C48" w14:textId="77777777" w:rsidR="00D93BB3" w:rsidRDefault="00D93BB3" w:rsidP="00D93BB3">
      <w:pPr>
        <w:pStyle w:val="Corps"/>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185A216A"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1E77D371" w:rsidR="000040F3" w:rsidRDefault="000040F3" w:rsidP="000040F3">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118E7C87">
            <wp:simplePos x="0" y="0"/>
            <wp:positionH relativeFrom="column">
              <wp:posOffset>0</wp:posOffset>
            </wp:positionH>
            <wp:positionV relativeFrom="paragraph">
              <wp:posOffset>122555</wp:posOffset>
            </wp:positionV>
            <wp:extent cx="5962650" cy="3416300"/>
            <wp:effectExtent l="0" t="0" r="635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416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1B3ABC79"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4B283D6F" w:rsidR="001145A2"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valide le formulaire</w:t>
      </w:r>
    </w:p>
    <w:p w14:paraId="4374BE42" w14:textId="65CF6FAD" w:rsidR="009E2421" w:rsidRDefault="009E2421" w:rsidP="009E2421">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38C986B9">
            <wp:simplePos x="0" y="0"/>
            <wp:positionH relativeFrom="column">
              <wp:posOffset>0</wp:posOffset>
            </wp:positionH>
            <wp:positionV relativeFrom="paragraph">
              <wp:posOffset>168275</wp:posOffset>
            </wp:positionV>
            <wp:extent cx="5949950" cy="28448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50" cy="284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345CAB4F"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Publier une annonce client </w:t>
      </w:r>
      <w:r w:rsidR="009E2421" w:rsidRPr="00D53C62">
        <w:rPr>
          <w:rFonts w:ascii="Times New Roman" w:hAnsi="Times New Roman" w:cs="Times New Roman"/>
          <w:sz w:val="24"/>
          <w:szCs w:val="24"/>
          <w:u w:val="single"/>
        </w:rPr>
        <w:t>:</w:t>
      </w:r>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6BD29DCA"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5979DDDD" w14:textId="77777777" w:rsidR="00B90F12" w:rsidRPr="00B90F12" w:rsidRDefault="004F4D5D" w:rsidP="004F4D5D">
      <w:pPr>
        <w:pStyle w:val="Corps"/>
        <w:numPr>
          <w:ilvl w:val="0"/>
          <w:numId w:val="24"/>
        </w:numPr>
        <w:rPr>
          <w:rFonts w:ascii="Times New Roman" w:hAnsi="Times New Roman" w:cs="Times New Roman"/>
          <w:sz w:val="24"/>
          <w:szCs w:val="24"/>
        </w:rPr>
      </w:pPr>
      <w:r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7A3DDF">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645D8281">
            <wp:simplePos x="0" y="0"/>
            <wp:positionH relativeFrom="column">
              <wp:posOffset>0</wp:posOffset>
            </wp:positionH>
            <wp:positionV relativeFrom="paragraph">
              <wp:posOffset>351155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040F3" w:rsidRPr="007A3DDF">
        <w:rPr>
          <w:rFonts w:ascii="Times New Roman" w:hAnsi="Times New Roman" w:cs="Times New Roman"/>
          <w:sz w:val="24"/>
          <w:szCs w:val="24"/>
          <w:u w:val="single"/>
        </w:rPr>
        <w:br w:type="column"/>
      </w:r>
    </w:p>
    <w:p w14:paraId="254EA01D" w14:textId="77777777" w:rsidR="00B90F12" w:rsidRPr="00B90F12" w:rsidRDefault="00B90F12" w:rsidP="00B90F12">
      <w:pPr>
        <w:pStyle w:val="Titre3"/>
        <w:rPr>
          <w:rFonts w:ascii="Times New Roman" w:hAnsi="Times New Roman" w:cs="Times New Roman"/>
          <w:szCs w:val="24"/>
        </w:rPr>
      </w:pPr>
      <w:r w:rsidRPr="00B90F12">
        <w:t xml:space="preserve">Détails de la </w:t>
      </w:r>
      <w:r>
        <w:t>« </w:t>
      </w:r>
      <w:r w:rsidRPr="00B90F12">
        <w:t>gestion des contrats</w:t>
      </w:r>
      <w:r>
        <w:t> »</w:t>
      </w:r>
    </w:p>
    <w:p w14:paraId="4D5708E9" w14:textId="06142520" w:rsidR="00B90F12" w:rsidRPr="00A03803" w:rsidRDefault="00B90F12" w:rsidP="00B90F12">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t>Etablir un contrat type :</w:t>
      </w:r>
    </w:p>
    <w:p w14:paraId="1EFDBC85" w14:textId="4DE0F725"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0736070C" w14:textId="24E1DE9D"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3EB90AD6" w14:textId="77777777"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BE1856A" w14:textId="4AD331ED"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sidR="002530FF" w:rsidRPr="00A03803">
        <w:rPr>
          <w:rFonts w:ascii="Times New Roman" w:hAnsi="Times New Roman" w:cs="Times New Roman"/>
          <w:sz w:val="24"/>
          <w:szCs w:val="24"/>
        </w:rPr>
        <w:t>Avoir un modèle de référence pour éviter les incohérences et incomplétudes</w:t>
      </w:r>
    </w:p>
    <w:p w14:paraId="75C80CE5" w14:textId="56FBE6EE"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A50C9D" w:rsidRPr="00A03803">
        <w:rPr>
          <w:rFonts w:ascii="Times New Roman" w:hAnsi="Times New Roman" w:cs="Times New Roman"/>
          <w:sz w:val="24"/>
          <w:szCs w:val="24"/>
        </w:rPr>
        <w:t>Avoir un minimum</w:t>
      </w:r>
      <w:r w:rsidR="0046434F" w:rsidRPr="00A03803">
        <w:rPr>
          <w:rFonts w:ascii="Times New Roman" w:hAnsi="Times New Roman" w:cs="Times New Roman"/>
          <w:sz w:val="24"/>
          <w:szCs w:val="24"/>
        </w:rPr>
        <w:t xml:space="preserve"> d’</w:t>
      </w:r>
      <w:r w:rsidR="00A50C9D" w:rsidRPr="00A03803">
        <w:rPr>
          <w:rFonts w:ascii="Times New Roman" w:hAnsi="Times New Roman" w:cs="Times New Roman"/>
          <w:sz w:val="24"/>
          <w:szCs w:val="24"/>
        </w:rPr>
        <w:t xml:space="preserve">informations </w:t>
      </w:r>
    </w:p>
    <w:p w14:paraId="16A3A1C8" w14:textId="18D725A2"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46434F" w:rsidRPr="00A03803">
        <w:rPr>
          <w:rFonts w:ascii="Times New Roman" w:hAnsi="Times New Roman" w:cs="Times New Roman"/>
          <w:sz w:val="24"/>
          <w:szCs w:val="24"/>
        </w:rPr>
        <w:t>Créer un contrat à partir de ce contrat type</w:t>
      </w:r>
    </w:p>
    <w:p w14:paraId="1E824169" w14:textId="77777777"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D0C936B" w14:textId="74AA33BC" w:rsidR="00CB6A9D" w:rsidRPr="00A03803" w:rsidRDefault="00CB6A9D" w:rsidP="00CB6A9D">
      <w:pPr>
        <w:pStyle w:val="Titre3"/>
        <w:numPr>
          <w:ilvl w:val="0"/>
          <w:numId w:val="25"/>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62D37DFB" w14:textId="2C6A5688" w:rsidR="00CB6A9D" w:rsidRPr="00A03803" w:rsidRDefault="00CB6A9D" w:rsidP="00CB6A9D">
      <w:pPr>
        <w:pStyle w:val="Paragraphedeliste"/>
        <w:numPr>
          <w:ilvl w:val="0"/>
          <w:numId w:val="25"/>
        </w:numPr>
        <w:rPr>
          <w:rFonts w:ascii="Times New Roman" w:hAnsi="Times New Roman" w:cs="Times New Roman"/>
        </w:rPr>
      </w:pPr>
      <w:r w:rsidRPr="00A03803">
        <w:rPr>
          <w:rFonts w:ascii="Times New Roman" w:hAnsi="Times New Roman" w:cs="Times New Roman"/>
        </w:rPr>
        <w:t>Il saisie les informations</w:t>
      </w:r>
    </w:p>
    <w:p w14:paraId="6694F719" w14:textId="0F9B8A62" w:rsidR="00CB6A9D" w:rsidRPr="00A03803" w:rsidRDefault="00CB6A9D" w:rsidP="00CB6A9D">
      <w:pPr>
        <w:pStyle w:val="Paragraphedeliste"/>
        <w:numPr>
          <w:ilvl w:val="0"/>
          <w:numId w:val="25"/>
        </w:numPr>
        <w:rPr>
          <w:rFonts w:ascii="Times New Roman" w:hAnsi="Times New Roman" w:cs="Times New Roman"/>
        </w:rPr>
      </w:pPr>
      <w:r w:rsidRPr="00A03803">
        <w:rPr>
          <w:rFonts w:ascii="Times New Roman" w:hAnsi="Times New Roman" w:cs="Times New Roman"/>
        </w:rPr>
        <w:t xml:space="preserve">Il </w:t>
      </w:r>
      <w:r w:rsidR="00D77ACB" w:rsidRPr="00A03803">
        <w:rPr>
          <w:rFonts w:ascii="Times New Roman" w:hAnsi="Times New Roman" w:cs="Times New Roman"/>
        </w:rPr>
        <w:t>valide le contrat</w:t>
      </w:r>
    </w:p>
    <w:p w14:paraId="66EEF7AF" w14:textId="75F5B9A5" w:rsidR="003E4F67" w:rsidRDefault="00D56544" w:rsidP="003E4F67">
      <w:r>
        <w:rPr>
          <w:noProof/>
        </w:rPr>
        <w:drawing>
          <wp:inline distT="0" distB="0" distL="0" distR="0" wp14:anchorId="5A809A99" wp14:editId="7158C7CB">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6EDFD55E" w14:textId="77777777" w:rsidR="00D56544" w:rsidRDefault="00D56544" w:rsidP="00D56544">
      <w:pPr>
        <w:pStyle w:val="Ss-section3"/>
        <w:ind w:left="360"/>
        <w:rPr>
          <w:rFonts w:ascii="Times New Roman" w:hAnsi="Times New Roman" w:cs="Times New Roman"/>
          <w:sz w:val="24"/>
          <w:szCs w:val="24"/>
          <w:u w:val="single"/>
        </w:rPr>
      </w:pPr>
    </w:p>
    <w:p w14:paraId="0FDBB16E" w14:textId="6E6C832B" w:rsidR="00E27784" w:rsidRPr="00A03803" w:rsidRDefault="00E27784" w:rsidP="00E27784">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7A327E88" w14:textId="53F0F9C3"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7E2D22BC" w14:textId="40D8EF32"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49A85E7" w14:textId="77777777"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70FAF48" w14:textId="5D5D3AE3"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FC4381F" w14:textId="5CA8FB9E"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75A9C45E" w14:textId="59C9BE7A"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0CDF3274" w14:textId="77777777"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2B9D459C" w14:textId="6BFBD404" w:rsidR="00E27784" w:rsidRPr="00A03803" w:rsidRDefault="00E27784"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31278E3" w14:textId="50A02F18" w:rsidR="00E27784" w:rsidRPr="00A03803" w:rsidRDefault="00E27784"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Il sélectionne un contrat type</w:t>
      </w:r>
    </w:p>
    <w:p w14:paraId="370186E1" w14:textId="431E0D1B" w:rsidR="00E27784" w:rsidRPr="00A03803" w:rsidRDefault="00E27784"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 xml:space="preserve">Il modifie les informations </w:t>
      </w:r>
      <w:r w:rsidR="007F1C60" w:rsidRPr="00A03803">
        <w:rPr>
          <w:rFonts w:ascii="Times New Roman" w:hAnsi="Times New Roman" w:cs="Times New Roman"/>
        </w:rPr>
        <w:t>souhaitées</w:t>
      </w:r>
    </w:p>
    <w:p w14:paraId="5703AD59" w14:textId="72E997D4" w:rsidR="007F1C60" w:rsidRPr="00A03803" w:rsidRDefault="007F1C60"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Il valide le contrat</w:t>
      </w:r>
    </w:p>
    <w:p w14:paraId="408FB29A" w14:textId="6F8313AB" w:rsidR="00CB6A9D" w:rsidRPr="00CB6A9D" w:rsidRDefault="005A4852" w:rsidP="00CB6A9D">
      <w:r>
        <w:rPr>
          <w:noProof/>
        </w:rPr>
        <w:drawing>
          <wp:inline distT="0" distB="0" distL="0" distR="0" wp14:anchorId="17DCFE35" wp14:editId="0FF61B54">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766A1C94" w14:textId="7347A7A8" w:rsidR="00555600" w:rsidRPr="00A03803" w:rsidRDefault="00F63F76" w:rsidP="00555600">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00555600" w:rsidRPr="00A03803">
        <w:rPr>
          <w:rFonts w:ascii="Times New Roman" w:hAnsi="Times New Roman" w:cs="Times New Roman"/>
          <w:szCs w:val="24"/>
          <w:u w:val="single"/>
        </w:rPr>
        <w:lastRenderedPageBreak/>
        <w:t xml:space="preserve">Créer un contrat </w:t>
      </w:r>
      <w:r w:rsidR="00555600" w:rsidRPr="00A03803">
        <w:rPr>
          <w:rFonts w:ascii="Times New Roman" w:hAnsi="Times New Roman" w:cs="Times New Roman"/>
          <w:sz w:val="24"/>
          <w:szCs w:val="24"/>
          <w:u w:val="single"/>
        </w:rPr>
        <w:t>:</w:t>
      </w:r>
    </w:p>
    <w:p w14:paraId="5FD74942" w14:textId="1880568F"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p>
    <w:p w14:paraId="61224D9B" w14:textId="61E81D1D"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7C080AF9" w14:textId="77777777"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B99E03A" w14:textId="6B663594"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393BEEF5" w14:textId="11A9EE1C"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6B2898" w:rsidRPr="00A03803">
        <w:rPr>
          <w:rFonts w:ascii="Times New Roman" w:hAnsi="Times New Roman" w:cs="Times New Roman"/>
          <w:sz w:val="24"/>
          <w:szCs w:val="24"/>
        </w:rPr>
        <w:t>Avoir au moins un contrat type</w:t>
      </w:r>
    </w:p>
    <w:p w14:paraId="4B4AF755" w14:textId="633E90F4"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6B2898" w:rsidRPr="00A03803">
        <w:rPr>
          <w:rFonts w:ascii="Times New Roman" w:hAnsi="Times New Roman" w:cs="Times New Roman"/>
          <w:sz w:val="24"/>
          <w:szCs w:val="24"/>
        </w:rPr>
        <w:t>Le contrat est plus complet qu’un contrat type</w:t>
      </w:r>
    </w:p>
    <w:p w14:paraId="15FF58EA" w14:textId="77777777"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C325143" w14:textId="77777777" w:rsidR="006B2898" w:rsidRPr="00A03803" w:rsidRDefault="006B2898" w:rsidP="006B2898">
      <w:pPr>
        <w:pStyle w:val="Titre3"/>
        <w:numPr>
          <w:ilvl w:val="0"/>
          <w:numId w:val="27"/>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7B081BB1" w14:textId="0ADF2CF1" w:rsidR="006B2898" w:rsidRPr="00A03803" w:rsidRDefault="006B2898" w:rsidP="006B2898">
      <w:pPr>
        <w:pStyle w:val="Titre3"/>
        <w:numPr>
          <w:ilvl w:val="0"/>
          <w:numId w:val="27"/>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2ECBCB9B" w14:textId="77B9F2B3" w:rsidR="006B2898" w:rsidRPr="00A03803" w:rsidRDefault="006B2898" w:rsidP="006B2898">
      <w:pPr>
        <w:pStyle w:val="Paragraphedeliste"/>
        <w:numPr>
          <w:ilvl w:val="0"/>
          <w:numId w:val="27"/>
        </w:numPr>
        <w:rPr>
          <w:rFonts w:ascii="Times New Roman" w:hAnsi="Times New Roman" w:cs="Times New Roman"/>
        </w:rPr>
      </w:pPr>
      <w:r w:rsidRPr="00A03803">
        <w:rPr>
          <w:rFonts w:ascii="Times New Roman" w:hAnsi="Times New Roman" w:cs="Times New Roman"/>
        </w:rPr>
        <w:t>Il complète le contrat</w:t>
      </w:r>
    </w:p>
    <w:p w14:paraId="48AEDF51" w14:textId="101E881A" w:rsidR="006B2898" w:rsidRPr="00A03803" w:rsidRDefault="00A03803" w:rsidP="006B2898">
      <w:pPr>
        <w:pStyle w:val="Paragraphedeliste"/>
        <w:numPr>
          <w:ilvl w:val="0"/>
          <w:numId w:val="27"/>
        </w:numPr>
        <w:rPr>
          <w:rFonts w:ascii="Times New Roman" w:hAnsi="Times New Roman" w:cs="Times New Roman"/>
        </w:rPr>
      </w:pPr>
      <w:r w:rsidRPr="00A03803">
        <w:rPr>
          <w:rFonts w:ascii="Times New Roman" w:hAnsi="Times New Roman" w:cs="Times New Roman"/>
        </w:rPr>
        <w:t>Il valide le contrat</w:t>
      </w:r>
    </w:p>
    <w:p w14:paraId="22A4867B" w14:textId="77777777" w:rsidR="006B2898" w:rsidRPr="006B2898" w:rsidRDefault="006B2898" w:rsidP="00A03803">
      <w:pPr>
        <w:pStyle w:val="Paragraphedeliste"/>
      </w:pPr>
    </w:p>
    <w:p w14:paraId="63E8E629" w14:textId="307C4FDF" w:rsidR="00D93BB3" w:rsidRPr="007A3DDF" w:rsidRDefault="005A4852" w:rsidP="005A4852">
      <w:pPr>
        <w:pStyle w:val="Titre3"/>
        <w:numPr>
          <w:ilvl w:val="0"/>
          <w:numId w:val="0"/>
        </w:numPr>
        <w:rPr>
          <w:rFonts w:ascii="Times New Roman" w:hAnsi="Times New Roman" w:cs="Times New Roman"/>
          <w:szCs w:val="24"/>
        </w:rPr>
      </w:pPr>
      <w:r>
        <w:rPr>
          <w:rFonts w:ascii="Times New Roman" w:hAnsi="Times New Roman" w:cs="Times New Roman"/>
          <w:noProof/>
          <w:szCs w:val="24"/>
          <w:u w:val="single"/>
        </w:rPr>
        <w:drawing>
          <wp:inline distT="0" distB="0" distL="0" distR="0" wp14:anchorId="33315424" wp14:editId="5832D0AD">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r w:rsidR="00F63F76">
        <w:rPr>
          <w:rFonts w:ascii="Times New Roman" w:hAnsi="Times New Roman" w:cs="Times New Roman"/>
          <w:szCs w:val="24"/>
          <w:u w:val="single"/>
        </w:rPr>
        <w:br w:type="column"/>
      </w:r>
      <w:bookmarkStart w:id="0" w:name="_GoBack"/>
      <w:bookmarkEnd w:id="0"/>
    </w:p>
    <w:p w14:paraId="59565DA6" w14:textId="002D4627" w:rsidR="006833DD" w:rsidRPr="00A03803" w:rsidRDefault="006833DD" w:rsidP="0016515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t>:</w:t>
      </w:r>
    </w:p>
    <w:p w14:paraId="61538FE1"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p>
    <w:p w14:paraId="5DC39E20"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p>
    <w:p w14:paraId="34962757"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F6FF5CA"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p>
    <w:p w14:paraId="053547A3"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p>
    <w:p w14:paraId="6809F86D"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p>
    <w:p w14:paraId="618C60FC"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238206" w14:textId="5BC96C8E" w:rsidR="009A423F" w:rsidRPr="00B669E4" w:rsidRDefault="009A423F" w:rsidP="00B669E4">
      <w:pPr>
        <w:tabs>
          <w:tab w:val="left" w:pos="2010"/>
        </w:tabs>
      </w:pPr>
    </w:p>
    <w:sectPr w:rsidR="009A423F" w:rsidRPr="00B669E4" w:rsidSect="0005074E">
      <w:footerReference w:type="default" r:id="rId36"/>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A03803" w:rsidRDefault="00A03803" w:rsidP="00AD1DC0">
      <w:pPr>
        <w:spacing w:after="0" w:line="240" w:lineRule="auto"/>
      </w:pPr>
      <w:r>
        <w:separator/>
      </w:r>
    </w:p>
  </w:endnote>
  <w:endnote w:type="continuationSeparator" w:id="0">
    <w:p w14:paraId="358563C2" w14:textId="77777777" w:rsidR="00A03803" w:rsidRDefault="00A03803"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A03803"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A03803" w:rsidRDefault="00A03803"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A03803" w:rsidRDefault="00A03803">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5A4852">
            <w:rPr>
              <w:noProof/>
              <w:color w:val="FFFFFF" w:themeColor="background1"/>
            </w:rPr>
            <w:t>27</w:t>
          </w:r>
          <w:r>
            <w:rPr>
              <w:color w:val="FFFFFF" w:themeColor="background1"/>
            </w:rPr>
            <w:fldChar w:fldCharType="end"/>
          </w:r>
        </w:p>
      </w:tc>
    </w:tr>
  </w:tbl>
  <w:p w14:paraId="51A6C45C" w14:textId="77777777" w:rsidR="00A03803" w:rsidRDefault="00A03803">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A03803" w:rsidRDefault="00A03803" w:rsidP="00AD1DC0">
      <w:pPr>
        <w:spacing w:after="0" w:line="240" w:lineRule="auto"/>
      </w:pPr>
      <w:r>
        <w:separator/>
      </w:r>
    </w:p>
  </w:footnote>
  <w:footnote w:type="continuationSeparator" w:id="0">
    <w:p w14:paraId="42CB9DE8" w14:textId="77777777" w:rsidR="00A03803" w:rsidRDefault="00A03803"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4">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7">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6"/>
  </w:num>
  <w:num w:numId="2">
    <w:abstractNumId w:val="6"/>
  </w:num>
  <w:num w:numId="3">
    <w:abstractNumId w:val="15"/>
  </w:num>
  <w:num w:numId="4">
    <w:abstractNumId w:val="14"/>
  </w:num>
  <w:num w:numId="5">
    <w:abstractNumId w:val="16"/>
  </w:num>
  <w:num w:numId="6">
    <w:abstractNumId w:val="25"/>
  </w:num>
  <w:num w:numId="7">
    <w:abstractNumId w:val="4"/>
  </w:num>
  <w:num w:numId="8">
    <w:abstractNumId w:val="20"/>
  </w:num>
  <w:num w:numId="9">
    <w:abstractNumId w:val="23"/>
  </w:num>
  <w:num w:numId="10">
    <w:abstractNumId w:val="1"/>
  </w:num>
  <w:num w:numId="11">
    <w:abstractNumId w:val="7"/>
  </w:num>
  <w:num w:numId="12">
    <w:abstractNumId w:val="13"/>
  </w:num>
  <w:num w:numId="13">
    <w:abstractNumId w:val="0"/>
  </w:num>
  <w:num w:numId="14">
    <w:abstractNumId w:val="24"/>
  </w:num>
  <w:num w:numId="15">
    <w:abstractNumId w:val="8"/>
  </w:num>
  <w:num w:numId="16">
    <w:abstractNumId w:val="19"/>
  </w:num>
  <w:num w:numId="17">
    <w:abstractNumId w:val="18"/>
  </w:num>
  <w:num w:numId="18">
    <w:abstractNumId w:val="9"/>
  </w:num>
  <w:num w:numId="19">
    <w:abstractNumId w:val="3"/>
  </w:num>
  <w:num w:numId="20">
    <w:abstractNumId w:val="17"/>
  </w:num>
  <w:num w:numId="21">
    <w:abstractNumId w:val="11"/>
  </w:num>
  <w:num w:numId="22">
    <w:abstractNumId w:val="22"/>
  </w:num>
  <w:num w:numId="23">
    <w:abstractNumId w:val="5"/>
  </w:num>
  <w:num w:numId="24">
    <w:abstractNumId w:val="10"/>
  </w:num>
  <w:num w:numId="25">
    <w:abstractNumId w:val="12"/>
  </w:num>
  <w:num w:numId="26">
    <w:abstractNumId w:val="2"/>
  </w:num>
  <w:num w:numId="27">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87C00"/>
    <w:rsid w:val="00095033"/>
    <w:rsid w:val="00097133"/>
    <w:rsid w:val="000D2137"/>
    <w:rsid w:val="000F1BEA"/>
    <w:rsid w:val="000F2046"/>
    <w:rsid w:val="00103FFF"/>
    <w:rsid w:val="001145A2"/>
    <w:rsid w:val="001241D8"/>
    <w:rsid w:val="00151D0D"/>
    <w:rsid w:val="0016515D"/>
    <w:rsid w:val="00173161"/>
    <w:rsid w:val="0018026C"/>
    <w:rsid w:val="00181D01"/>
    <w:rsid w:val="00182F2E"/>
    <w:rsid w:val="00190F24"/>
    <w:rsid w:val="0019740E"/>
    <w:rsid w:val="001A2C22"/>
    <w:rsid w:val="001A5A3A"/>
    <w:rsid w:val="001A66A4"/>
    <w:rsid w:val="001A7BBD"/>
    <w:rsid w:val="001B479F"/>
    <w:rsid w:val="001B5976"/>
    <w:rsid w:val="001C4D4A"/>
    <w:rsid w:val="001D64DB"/>
    <w:rsid w:val="001E040E"/>
    <w:rsid w:val="001F7C4F"/>
    <w:rsid w:val="00204B1C"/>
    <w:rsid w:val="00216D51"/>
    <w:rsid w:val="00227787"/>
    <w:rsid w:val="00234309"/>
    <w:rsid w:val="00235F8C"/>
    <w:rsid w:val="00244967"/>
    <w:rsid w:val="00247449"/>
    <w:rsid w:val="002530FF"/>
    <w:rsid w:val="00271D61"/>
    <w:rsid w:val="00277DBD"/>
    <w:rsid w:val="00294720"/>
    <w:rsid w:val="002B2B45"/>
    <w:rsid w:val="002B6F72"/>
    <w:rsid w:val="002C0650"/>
    <w:rsid w:val="002C6ADD"/>
    <w:rsid w:val="002D0F9F"/>
    <w:rsid w:val="002E5C00"/>
    <w:rsid w:val="00314C93"/>
    <w:rsid w:val="00325625"/>
    <w:rsid w:val="003260BA"/>
    <w:rsid w:val="00327490"/>
    <w:rsid w:val="003300A2"/>
    <w:rsid w:val="00336B1F"/>
    <w:rsid w:val="0034545B"/>
    <w:rsid w:val="00345B3B"/>
    <w:rsid w:val="00377ABD"/>
    <w:rsid w:val="00384781"/>
    <w:rsid w:val="00394E2C"/>
    <w:rsid w:val="003A2CC2"/>
    <w:rsid w:val="003B062D"/>
    <w:rsid w:val="003B508B"/>
    <w:rsid w:val="003B6F3C"/>
    <w:rsid w:val="003E2CBA"/>
    <w:rsid w:val="003E4A39"/>
    <w:rsid w:val="003E4F67"/>
    <w:rsid w:val="003E7765"/>
    <w:rsid w:val="003F1B74"/>
    <w:rsid w:val="003F2A3C"/>
    <w:rsid w:val="00414544"/>
    <w:rsid w:val="004156D4"/>
    <w:rsid w:val="0042183E"/>
    <w:rsid w:val="00424477"/>
    <w:rsid w:val="00436007"/>
    <w:rsid w:val="004605AD"/>
    <w:rsid w:val="00463903"/>
    <w:rsid w:val="0046434F"/>
    <w:rsid w:val="0046579F"/>
    <w:rsid w:val="004A09E6"/>
    <w:rsid w:val="004C17B7"/>
    <w:rsid w:val="004E36B4"/>
    <w:rsid w:val="004F4D5D"/>
    <w:rsid w:val="00510A28"/>
    <w:rsid w:val="00513595"/>
    <w:rsid w:val="00515D5E"/>
    <w:rsid w:val="005234F6"/>
    <w:rsid w:val="00526A98"/>
    <w:rsid w:val="0053192C"/>
    <w:rsid w:val="00535206"/>
    <w:rsid w:val="00536C38"/>
    <w:rsid w:val="00555600"/>
    <w:rsid w:val="00555761"/>
    <w:rsid w:val="005563BE"/>
    <w:rsid w:val="005706D0"/>
    <w:rsid w:val="00575907"/>
    <w:rsid w:val="00586EE1"/>
    <w:rsid w:val="005A4852"/>
    <w:rsid w:val="005A5215"/>
    <w:rsid w:val="005A7B3F"/>
    <w:rsid w:val="005B1FB9"/>
    <w:rsid w:val="005C7BF0"/>
    <w:rsid w:val="005D01FE"/>
    <w:rsid w:val="005D2AE3"/>
    <w:rsid w:val="005E32E3"/>
    <w:rsid w:val="005E610D"/>
    <w:rsid w:val="005F0639"/>
    <w:rsid w:val="005F591D"/>
    <w:rsid w:val="00601E37"/>
    <w:rsid w:val="0060267F"/>
    <w:rsid w:val="006118C7"/>
    <w:rsid w:val="00620E98"/>
    <w:rsid w:val="0064531E"/>
    <w:rsid w:val="0064738D"/>
    <w:rsid w:val="006525D0"/>
    <w:rsid w:val="0066094E"/>
    <w:rsid w:val="0066113D"/>
    <w:rsid w:val="0067456C"/>
    <w:rsid w:val="006833DD"/>
    <w:rsid w:val="00695551"/>
    <w:rsid w:val="006A4421"/>
    <w:rsid w:val="006A788F"/>
    <w:rsid w:val="006B2898"/>
    <w:rsid w:val="006B63B9"/>
    <w:rsid w:val="006C20B2"/>
    <w:rsid w:val="006C3314"/>
    <w:rsid w:val="006D6427"/>
    <w:rsid w:val="006E6701"/>
    <w:rsid w:val="006E736B"/>
    <w:rsid w:val="006F3EF9"/>
    <w:rsid w:val="00712E68"/>
    <w:rsid w:val="00723232"/>
    <w:rsid w:val="0073408F"/>
    <w:rsid w:val="00742249"/>
    <w:rsid w:val="007427FE"/>
    <w:rsid w:val="00747938"/>
    <w:rsid w:val="00782160"/>
    <w:rsid w:val="00795E61"/>
    <w:rsid w:val="00797EB7"/>
    <w:rsid w:val="007A3701"/>
    <w:rsid w:val="007A3DDF"/>
    <w:rsid w:val="007A5F66"/>
    <w:rsid w:val="007D246C"/>
    <w:rsid w:val="007D678D"/>
    <w:rsid w:val="007F0707"/>
    <w:rsid w:val="007F1C60"/>
    <w:rsid w:val="0080265B"/>
    <w:rsid w:val="00813D0B"/>
    <w:rsid w:val="00813FCD"/>
    <w:rsid w:val="008178D1"/>
    <w:rsid w:val="00831E13"/>
    <w:rsid w:val="00833395"/>
    <w:rsid w:val="00842B00"/>
    <w:rsid w:val="0085505F"/>
    <w:rsid w:val="00855941"/>
    <w:rsid w:val="00864D94"/>
    <w:rsid w:val="00872060"/>
    <w:rsid w:val="00873903"/>
    <w:rsid w:val="00891D5A"/>
    <w:rsid w:val="00893D60"/>
    <w:rsid w:val="008A7E29"/>
    <w:rsid w:val="008B4F6E"/>
    <w:rsid w:val="008C47EB"/>
    <w:rsid w:val="008D30D0"/>
    <w:rsid w:val="008F3731"/>
    <w:rsid w:val="008F5FC0"/>
    <w:rsid w:val="00900AAF"/>
    <w:rsid w:val="00907323"/>
    <w:rsid w:val="009109DB"/>
    <w:rsid w:val="00924965"/>
    <w:rsid w:val="00927072"/>
    <w:rsid w:val="00930066"/>
    <w:rsid w:val="00940E8E"/>
    <w:rsid w:val="00944E5A"/>
    <w:rsid w:val="00957999"/>
    <w:rsid w:val="00975E58"/>
    <w:rsid w:val="00977D5C"/>
    <w:rsid w:val="00980817"/>
    <w:rsid w:val="0099123B"/>
    <w:rsid w:val="009A423F"/>
    <w:rsid w:val="009C5206"/>
    <w:rsid w:val="009D4E77"/>
    <w:rsid w:val="009D7C78"/>
    <w:rsid w:val="009E0746"/>
    <w:rsid w:val="009E2421"/>
    <w:rsid w:val="009E7314"/>
    <w:rsid w:val="009F0F6A"/>
    <w:rsid w:val="00A03803"/>
    <w:rsid w:val="00A1504B"/>
    <w:rsid w:val="00A25926"/>
    <w:rsid w:val="00A50C9D"/>
    <w:rsid w:val="00A61908"/>
    <w:rsid w:val="00A6396A"/>
    <w:rsid w:val="00A87DD4"/>
    <w:rsid w:val="00A91401"/>
    <w:rsid w:val="00A918AF"/>
    <w:rsid w:val="00AA01C1"/>
    <w:rsid w:val="00AA1397"/>
    <w:rsid w:val="00AA2B60"/>
    <w:rsid w:val="00AA448D"/>
    <w:rsid w:val="00AB573D"/>
    <w:rsid w:val="00AB7D6C"/>
    <w:rsid w:val="00AC2AFE"/>
    <w:rsid w:val="00AD1DC0"/>
    <w:rsid w:val="00AD2740"/>
    <w:rsid w:val="00AD410D"/>
    <w:rsid w:val="00AF1261"/>
    <w:rsid w:val="00B31A6F"/>
    <w:rsid w:val="00B343A4"/>
    <w:rsid w:val="00B47685"/>
    <w:rsid w:val="00B55545"/>
    <w:rsid w:val="00B669E4"/>
    <w:rsid w:val="00B90F12"/>
    <w:rsid w:val="00B93D13"/>
    <w:rsid w:val="00B97835"/>
    <w:rsid w:val="00BA7F33"/>
    <w:rsid w:val="00BD1500"/>
    <w:rsid w:val="00BE0B2E"/>
    <w:rsid w:val="00BF69C9"/>
    <w:rsid w:val="00C03338"/>
    <w:rsid w:val="00C05D4D"/>
    <w:rsid w:val="00C1108F"/>
    <w:rsid w:val="00C2741A"/>
    <w:rsid w:val="00C30C88"/>
    <w:rsid w:val="00C32525"/>
    <w:rsid w:val="00C71B59"/>
    <w:rsid w:val="00C85CD5"/>
    <w:rsid w:val="00C97D2B"/>
    <w:rsid w:val="00CB6A9D"/>
    <w:rsid w:val="00CD4382"/>
    <w:rsid w:val="00CD54AE"/>
    <w:rsid w:val="00CE301B"/>
    <w:rsid w:val="00CE39FE"/>
    <w:rsid w:val="00CE46CF"/>
    <w:rsid w:val="00CE4737"/>
    <w:rsid w:val="00D020C4"/>
    <w:rsid w:val="00D518B6"/>
    <w:rsid w:val="00D53C62"/>
    <w:rsid w:val="00D53D48"/>
    <w:rsid w:val="00D56544"/>
    <w:rsid w:val="00D77ACB"/>
    <w:rsid w:val="00D86EFC"/>
    <w:rsid w:val="00D93BB3"/>
    <w:rsid w:val="00D93EAD"/>
    <w:rsid w:val="00DA14AD"/>
    <w:rsid w:val="00DB3A8A"/>
    <w:rsid w:val="00DC21BF"/>
    <w:rsid w:val="00DC38B3"/>
    <w:rsid w:val="00DC5ADF"/>
    <w:rsid w:val="00DD05D1"/>
    <w:rsid w:val="00DD56BA"/>
    <w:rsid w:val="00E0185C"/>
    <w:rsid w:val="00E2057B"/>
    <w:rsid w:val="00E22A90"/>
    <w:rsid w:val="00E22F5D"/>
    <w:rsid w:val="00E25F85"/>
    <w:rsid w:val="00E262CA"/>
    <w:rsid w:val="00E27784"/>
    <w:rsid w:val="00E377E4"/>
    <w:rsid w:val="00E40CB1"/>
    <w:rsid w:val="00E429D0"/>
    <w:rsid w:val="00E46FEC"/>
    <w:rsid w:val="00E53ECB"/>
    <w:rsid w:val="00E56594"/>
    <w:rsid w:val="00E6208F"/>
    <w:rsid w:val="00E74960"/>
    <w:rsid w:val="00E86675"/>
    <w:rsid w:val="00EA6B9D"/>
    <w:rsid w:val="00EC2834"/>
    <w:rsid w:val="00ED7CED"/>
    <w:rsid w:val="00EF4B22"/>
    <w:rsid w:val="00F11A2B"/>
    <w:rsid w:val="00F12D92"/>
    <w:rsid w:val="00F25D96"/>
    <w:rsid w:val="00F31EC1"/>
    <w:rsid w:val="00F41B51"/>
    <w:rsid w:val="00F425C2"/>
    <w:rsid w:val="00F46149"/>
    <w:rsid w:val="00F63F76"/>
    <w:rsid w:val="00F65F2B"/>
    <w:rsid w:val="00F6712F"/>
    <w:rsid w:val="00F94FAB"/>
    <w:rsid w:val="00FA7C67"/>
    <w:rsid w:val="00FD0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footer" Target="foot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4CF5DCA2-6967-9E40-82B8-82758EAA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998</TotalTime>
  <Pages>29</Pages>
  <Words>2477</Words>
  <Characters>13626</Characters>
  <Application>Microsoft Macintosh Word</Application>
  <DocSecurity>0</DocSecurity>
  <Lines>113</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16071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131</cp:revision>
  <cp:lastPrinted>2014-01-17T21:56:00Z</cp:lastPrinted>
  <dcterms:created xsi:type="dcterms:W3CDTF">2014-01-17T21:56:00Z</dcterms:created>
  <dcterms:modified xsi:type="dcterms:W3CDTF">2014-06-19T13:04:00Z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