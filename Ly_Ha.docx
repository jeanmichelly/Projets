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095033" w:rsidRPr="00F5081C" w:rsidRDefault="00095033"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095033" w:rsidRPr="00F5081C" w:rsidRDefault="00095033"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095033" w:rsidRPr="00F5081C" w:rsidRDefault="00095033"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97835" w:rsidRPr="00F5081C" w:rsidRDefault="00B97835"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97835" w:rsidRPr="00F5081C" w:rsidRDefault="00B97835"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97835" w:rsidRPr="00F5081C" w:rsidRDefault="00B97835"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095033" w:rsidRPr="00F5081C" w:rsidRDefault="00095033"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095033" w:rsidRPr="00F5081C" w:rsidRDefault="00095033"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97835" w:rsidRPr="00F5081C" w:rsidRDefault="00B97835"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97835" w:rsidRPr="00F5081C" w:rsidRDefault="00B97835"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095033" w:rsidRPr="00F5081C" w:rsidRDefault="00095033"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095033" w:rsidRPr="00E40CB1" w:rsidRDefault="00095033"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97835" w:rsidRPr="00F5081C" w:rsidRDefault="00B97835"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97835" w:rsidRPr="00E40CB1" w:rsidRDefault="00B97835"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095033" w:rsidRPr="00F5081C" w:rsidRDefault="00095033"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095033" w:rsidRPr="00F5081C" w:rsidRDefault="00095033" w:rsidP="00907323">
                            <w:pPr>
                              <w:jc w:val="center"/>
                              <w:rPr>
                                <w:iCs/>
                                <w:color w:val="FFFFFF"/>
                                <w:sz w:val="28"/>
                                <w:szCs w:val="28"/>
                              </w:rPr>
                            </w:pPr>
                          </w:p>
                          <w:p w14:paraId="010F2FD3" w14:textId="77777777" w:rsidR="00095033" w:rsidRPr="00F5081C" w:rsidRDefault="00095033"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97835" w:rsidRPr="00F5081C" w:rsidRDefault="00B97835"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97835" w:rsidRPr="00F5081C" w:rsidRDefault="00B97835" w:rsidP="00907323">
                      <w:pPr>
                        <w:jc w:val="center"/>
                        <w:rPr>
                          <w:iCs/>
                          <w:color w:val="FFFFFF"/>
                          <w:sz w:val="28"/>
                          <w:szCs w:val="28"/>
                        </w:rPr>
                      </w:pPr>
                    </w:p>
                    <w:p w14:paraId="010F2FD3" w14:textId="77777777" w:rsidR="00B97835" w:rsidRPr="00F5081C" w:rsidRDefault="00B97835"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Pr="005B1FB9" w:rsidRDefault="00907323"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6E754C3B" w:rsidR="00013335" w:rsidRDefault="008B4F6E" w:rsidP="00013335">
      <w:r>
        <w:rPr>
          <w:noProof/>
        </w:rPr>
        <w:drawing>
          <wp:anchor distT="0" distB="0" distL="114300" distR="114300" simplePos="0" relativeHeight="251678720" behindDoc="0" locked="0" layoutInCell="1" allowOverlap="1" wp14:anchorId="284A33DC" wp14:editId="24FA7596">
            <wp:simplePos x="0" y="0"/>
            <wp:positionH relativeFrom="column">
              <wp:posOffset>0</wp:posOffset>
            </wp:positionH>
            <wp:positionV relativeFrom="paragraph">
              <wp:posOffset>116840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68A7FA89" w:rsidR="008F3731" w:rsidRDefault="008F3731" w:rsidP="0016515D">
      <w:pPr>
        <w:pStyle w:val="Paragraphedeliste"/>
        <w:numPr>
          <w:ilvl w:val="1"/>
          <w:numId w:val="8"/>
        </w:numPr>
        <w:spacing w:after="0"/>
      </w:pPr>
      <w:r>
        <w:t>Le client existe déjà dans la base, le système envoie une notification</w:t>
      </w:r>
    </w:p>
    <w:p w14:paraId="69010EF7" w14:textId="58D0A41E" w:rsidR="00833395" w:rsidRDefault="00833395" w:rsidP="0016515D">
      <w:pPr>
        <w:pStyle w:val="Paragraphedeliste"/>
        <w:numPr>
          <w:ilvl w:val="0"/>
          <w:numId w:val="8"/>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16515D">
      <w:pPr>
        <w:pStyle w:val="Paragraphedeliste"/>
        <w:numPr>
          <w:ilvl w:val="0"/>
          <w:numId w:val="7"/>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57B3F94B" w:rsidR="0066094E" w:rsidRDefault="0066094E" w:rsidP="0016515D">
      <w:pPr>
        <w:pStyle w:val="Paragraphedeliste"/>
        <w:numPr>
          <w:ilvl w:val="0"/>
          <w:numId w:val="9"/>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système cherche son profil dans la base</w:t>
      </w:r>
    </w:p>
    <w:p w14:paraId="118DE258" w14:textId="2D36A45B"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209DC760">
            <wp:simplePos x="0" y="0"/>
            <wp:positionH relativeFrom="column">
              <wp:posOffset>0</wp:posOffset>
            </wp:positionH>
            <wp:positionV relativeFrom="paragraph">
              <wp:posOffset>11430</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16515D">
      <w:pPr>
        <w:pStyle w:val="Ss-section3"/>
        <w:numPr>
          <w:ilvl w:val="0"/>
          <w:numId w:val="7"/>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16515D">
      <w:pPr>
        <w:pStyle w:val="Ss-section3"/>
        <w:numPr>
          <w:ilvl w:val="0"/>
          <w:numId w:val="13"/>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w:t>
      </w:r>
    </w:p>
    <w:p w14:paraId="1AF48753" w14:textId="080A8A3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20FEBCB"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51C5A04A"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7CB87F9" w:rsidR="00F25D96" w:rsidRPr="00B669E4" w:rsidRDefault="00F25D96" w:rsidP="00B669E4">
      <w:pPr>
        <w:pStyle w:val="Corps"/>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72AAC04" wp14:editId="5518DE9C">
            <wp:simplePos x="0" y="0"/>
            <wp:positionH relativeFrom="column">
              <wp:posOffset>114300</wp:posOffset>
            </wp:positionH>
            <wp:positionV relativeFrom="paragraph">
              <wp:posOffset>107315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05EFB3A6"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 une annonce :</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Default="00E46FEC" w:rsidP="00D53C62">
      <w:pPr>
        <w:pStyle w:val="Corps"/>
        <w:rPr>
          <w:rFonts w:ascii="Times New Roman" w:hAnsi="Times New Roman" w:cs="Times New Roman"/>
          <w:sz w:val="24"/>
          <w:szCs w:val="24"/>
        </w:rPr>
      </w:pPr>
    </w:p>
    <w:p w14:paraId="14CD59C0" w14:textId="77777777" w:rsidR="00620E98" w:rsidRDefault="00620E98"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278BF258"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0049190C" w:rsidR="005F591D" w:rsidRDefault="005F591D" w:rsidP="0016515D">
      <w:pPr>
        <w:pStyle w:val="Paragraphedeliste"/>
        <w:numPr>
          <w:ilvl w:val="0"/>
          <w:numId w:val="19"/>
        </w:numPr>
      </w:pPr>
      <w:r>
        <w:t>Il clique sur « créer un ticket entretien »</w:t>
      </w:r>
    </w:p>
    <w:p w14:paraId="03F581C4" w14:textId="2DC40E8B" w:rsidR="003F1B74" w:rsidRDefault="003F1B74" w:rsidP="0016515D">
      <w:pPr>
        <w:pStyle w:val="Paragraphedeliste"/>
        <w:numPr>
          <w:ilvl w:val="0"/>
          <w:numId w:val="19"/>
        </w:numPr>
      </w:pPr>
      <w:r>
        <w:t>Le système envoie une notification</w:t>
      </w:r>
    </w:p>
    <w:p w14:paraId="650D07FB" w14:textId="7D384AFE" w:rsidR="00B97835" w:rsidRPr="006833DD" w:rsidRDefault="006833DD" w:rsidP="006833DD">
      <w:pPr>
        <w:pStyle w:val="Ss-section3"/>
        <w:ind w:left="360"/>
        <w:rPr>
          <w:rFonts w:ascii="Times New Roman" w:hAnsi="Times New Roman" w:cs="Times New Roman"/>
          <w:sz w:val="24"/>
          <w:szCs w:val="24"/>
          <w:u w:val="single"/>
        </w:rPr>
      </w:pPr>
      <w:r>
        <w:rPr>
          <w:noProof/>
        </w:rPr>
        <w:drawing>
          <wp:anchor distT="0" distB="0" distL="114300" distR="114300" simplePos="0" relativeHeight="251679744" behindDoc="0" locked="0" layoutInCell="1" allowOverlap="1" wp14:anchorId="786874BF" wp14:editId="2FA9B179">
            <wp:simplePos x="0" y="0"/>
            <wp:positionH relativeFrom="column">
              <wp:posOffset>228600</wp:posOffset>
            </wp:positionH>
            <wp:positionV relativeFrom="paragraph">
              <wp:posOffset>30480</wp:posOffset>
            </wp:positionV>
            <wp:extent cx="5805805" cy="4000500"/>
            <wp:effectExtent l="0" t="0" r="10795" b="12700"/>
            <wp:wrapSquare wrapText="bothSides"/>
            <wp:docPr id="29" name="Image 29"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5805"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0EC6A30"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5502A21" w:rsidR="002B2B45" w:rsidRPr="00D53C62" w:rsidRDefault="002B2B45"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Créer l’affectation »</w:t>
      </w:r>
    </w:p>
    <w:p w14:paraId="21BA240D" w14:textId="4FD1DD17" w:rsidR="00D93BB3" w:rsidRDefault="00D93BB3" w:rsidP="00D93BB3">
      <w:pPr>
        <w:pStyle w:val="Ss-section3"/>
        <w:ind w:left="360"/>
      </w:pPr>
      <w:r>
        <w:rPr>
          <w:noProof/>
        </w:rPr>
        <w:drawing>
          <wp:anchor distT="0" distB="0" distL="114300" distR="114300" simplePos="0" relativeHeight="251680768" behindDoc="0" locked="0" layoutInCell="1" allowOverlap="1" wp14:anchorId="5A41566C" wp14:editId="6DB0A181">
            <wp:simplePos x="0" y="0"/>
            <wp:positionH relativeFrom="column">
              <wp:posOffset>228600</wp:posOffset>
            </wp:positionH>
            <wp:positionV relativeFrom="paragraph">
              <wp:posOffset>160655</wp:posOffset>
            </wp:positionV>
            <wp:extent cx="5962650" cy="3467100"/>
            <wp:effectExtent l="0" t="0" r="6350" b="12700"/>
            <wp:wrapSquare wrapText="bothSides"/>
            <wp:docPr id="30" name="Image 30"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467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1B9B44" w14:textId="77777777" w:rsidR="00D93BB3" w:rsidRDefault="00D93BB3" w:rsidP="00D93BB3">
      <w:pPr>
        <w:pStyle w:val="Corps"/>
      </w:pPr>
    </w:p>
    <w:p w14:paraId="5B20465C" w14:textId="77777777" w:rsidR="00D93BB3" w:rsidRDefault="00D93BB3" w:rsidP="00D93BB3">
      <w:pPr>
        <w:pStyle w:val="Corps"/>
      </w:pPr>
    </w:p>
    <w:p w14:paraId="00381C48" w14:textId="77777777" w:rsidR="00D93BB3" w:rsidRDefault="00D93BB3" w:rsidP="00D93BB3">
      <w:pPr>
        <w:pStyle w:val="Corps"/>
      </w:pPr>
    </w:p>
    <w:p w14:paraId="03A19601" w14:textId="77777777" w:rsidR="00D93BB3" w:rsidRPr="00D93BB3" w:rsidRDefault="00D93BB3" w:rsidP="00D93BB3">
      <w:pPr>
        <w:pStyle w:val="Corps"/>
      </w:pPr>
    </w:p>
    <w:p w14:paraId="60908336" w14:textId="7D05B8EC" w:rsidR="00D93BB3" w:rsidRPr="00D53C62" w:rsidRDefault="00D93BB3" w:rsidP="00D93BB3">
      <w:pPr>
        <w:pStyle w:val="Ss-section3"/>
        <w:numPr>
          <w:ilvl w:val="0"/>
          <w:numId w:val="13"/>
        </w:numPr>
        <w:rPr>
          <w:rFonts w:ascii="Times New Roman" w:hAnsi="Times New Roman" w:cs="Times New Roman"/>
          <w:sz w:val="24"/>
          <w:szCs w:val="24"/>
          <w:u w:val="single"/>
        </w:rPr>
      </w:pPr>
      <w:bookmarkStart w:id="0" w:name="_GoBack"/>
      <w:bookmarkEnd w:id="0"/>
      <w:r w:rsidRPr="00D53C62">
        <w:rPr>
          <w:rFonts w:ascii="Times New Roman" w:hAnsi="Times New Roman" w:cs="Times New Roman"/>
          <w:sz w:val="24"/>
          <w:szCs w:val="24"/>
          <w:u w:val="single"/>
        </w:rPr>
        <w:lastRenderedPageBreak/>
        <w:t>:</w:t>
      </w:r>
    </w:p>
    <w:p w14:paraId="23069040"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4DD8B4BA"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4C084798"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74AF63AA"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078F5B9C"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5639BDA5" w14:textId="77777777" w:rsidR="00D93BB3" w:rsidRPr="00D93BB3" w:rsidRDefault="00D93BB3" w:rsidP="00D93BB3">
      <w:pPr>
        <w:pStyle w:val="Ss-section3"/>
        <w:ind w:left="720"/>
        <w:rPr>
          <w:rFonts w:ascii="Times New Roman" w:hAnsi="Times New Roman" w:cs="Times New Roman"/>
          <w:sz w:val="24"/>
          <w:szCs w:val="24"/>
          <w:u w:val="single"/>
        </w:rPr>
      </w:pPr>
    </w:p>
    <w:p w14:paraId="63E8E629" w14:textId="78D2A23C" w:rsidR="00D93BB3" w:rsidRPr="00D93BB3" w:rsidRDefault="00D93BB3" w:rsidP="00D93BB3">
      <w:pPr>
        <w:pStyle w:val="Ss-section3"/>
        <w:ind w:left="720"/>
        <w:rPr>
          <w:rFonts w:ascii="Times New Roman" w:hAnsi="Times New Roman" w:cs="Times New Roman"/>
          <w:sz w:val="24"/>
          <w:szCs w:val="24"/>
          <w:u w:val="single"/>
        </w:rPr>
      </w:pPr>
      <w:r>
        <w:rPr>
          <w:rFonts w:ascii="Times New Roman" w:hAnsi="Times New Roman" w:cs="Times New Roman"/>
          <w:sz w:val="24"/>
          <w:szCs w:val="24"/>
          <w:u w:val="single"/>
        </w:rPr>
        <w:br w:type="column"/>
      </w:r>
    </w:p>
    <w:p w14:paraId="59565DA6" w14:textId="002D4627" w:rsidR="006833DD" w:rsidRPr="00D53C62" w:rsidRDefault="006833DD"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t>:</w:t>
      </w:r>
    </w:p>
    <w:p w14:paraId="61538FE1"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5DC39E20"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34962757"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7F6FF5CA"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053547A3"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6809F86D"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618C60FC"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B238206" w14:textId="5BC96C8E" w:rsidR="009A423F" w:rsidRPr="00B669E4" w:rsidRDefault="009A423F" w:rsidP="00B669E4">
      <w:pPr>
        <w:tabs>
          <w:tab w:val="left" w:pos="2010"/>
        </w:tabs>
      </w:pPr>
    </w:p>
    <w:sectPr w:rsidR="009A423F" w:rsidRPr="00B669E4" w:rsidSect="0005074E">
      <w:footerReference w:type="default" r:id="rId29"/>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095033" w:rsidRDefault="00095033" w:rsidP="00AD1DC0">
      <w:pPr>
        <w:spacing w:after="0" w:line="240" w:lineRule="auto"/>
      </w:pPr>
      <w:r>
        <w:separator/>
      </w:r>
    </w:p>
  </w:endnote>
  <w:endnote w:type="continuationSeparator" w:id="0">
    <w:p w14:paraId="358563C2" w14:textId="77777777" w:rsidR="00095033" w:rsidRDefault="00095033"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095033"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095033" w:rsidRDefault="00095033"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095033" w:rsidRDefault="00095033">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D93BB3">
            <w:rPr>
              <w:noProof/>
              <w:color w:val="FFFFFF" w:themeColor="background1"/>
            </w:rPr>
            <w:t>20</w:t>
          </w:r>
          <w:r>
            <w:rPr>
              <w:color w:val="FFFFFF" w:themeColor="background1"/>
            </w:rPr>
            <w:fldChar w:fldCharType="end"/>
          </w:r>
        </w:p>
      </w:tc>
    </w:tr>
  </w:tbl>
  <w:p w14:paraId="51A6C45C" w14:textId="77777777" w:rsidR="00095033" w:rsidRDefault="00095033">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095033" w:rsidRDefault="00095033" w:rsidP="00AD1DC0">
      <w:pPr>
        <w:spacing w:after="0" w:line="240" w:lineRule="auto"/>
      </w:pPr>
      <w:r>
        <w:separator/>
      </w:r>
    </w:p>
  </w:footnote>
  <w:footnote w:type="continuationSeparator" w:id="0">
    <w:p w14:paraId="42CB9DE8" w14:textId="77777777" w:rsidR="00095033" w:rsidRDefault="00095033"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9">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2">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4"/>
  </w:num>
  <w:num w:numId="2">
    <w:abstractNumId w:val="4"/>
  </w:num>
  <w:num w:numId="3">
    <w:abstractNumId w:val="10"/>
  </w:num>
  <w:num w:numId="4">
    <w:abstractNumId w:val="9"/>
  </w:num>
  <w:num w:numId="5">
    <w:abstractNumId w:val="11"/>
  </w:num>
  <w:num w:numId="6">
    <w:abstractNumId w:val="18"/>
  </w:num>
  <w:num w:numId="7">
    <w:abstractNumId w:val="3"/>
  </w:num>
  <w:num w:numId="8">
    <w:abstractNumId w:val="15"/>
  </w:num>
  <w:num w:numId="9">
    <w:abstractNumId w:val="16"/>
  </w:num>
  <w:num w:numId="10">
    <w:abstractNumId w:val="1"/>
  </w:num>
  <w:num w:numId="11">
    <w:abstractNumId w:val="5"/>
  </w:num>
  <w:num w:numId="12">
    <w:abstractNumId w:val="8"/>
  </w:num>
  <w:num w:numId="13">
    <w:abstractNumId w:val="0"/>
  </w:num>
  <w:num w:numId="14">
    <w:abstractNumId w:val="17"/>
  </w:num>
  <w:num w:numId="15">
    <w:abstractNumId w:val="6"/>
  </w:num>
  <w:num w:numId="16">
    <w:abstractNumId w:val="14"/>
  </w:num>
  <w:num w:numId="17">
    <w:abstractNumId w:val="13"/>
  </w:num>
  <w:num w:numId="18">
    <w:abstractNumId w:val="7"/>
  </w:num>
  <w:num w:numId="19">
    <w:abstractNumId w:val="2"/>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63D0"/>
    <w:rsid w:val="00011E1B"/>
    <w:rsid w:val="00013335"/>
    <w:rsid w:val="000221F3"/>
    <w:rsid w:val="0005074E"/>
    <w:rsid w:val="0005283C"/>
    <w:rsid w:val="00087C00"/>
    <w:rsid w:val="00095033"/>
    <w:rsid w:val="00097133"/>
    <w:rsid w:val="000D2137"/>
    <w:rsid w:val="000F1BEA"/>
    <w:rsid w:val="000F2046"/>
    <w:rsid w:val="001241D8"/>
    <w:rsid w:val="00151D0D"/>
    <w:rsid w:val="0016515D"/>
    <w:rsid w:val="00173161"/>
    <w:rsid w:val="0018026C"/>
    <w:rsid w:val="00190F24"/>
    <w:rsid w:val="0019740E"/>
    <w:rsid w:val="001A66A4"/>
    <w:rsid w:val="001A7BBD"/>
    <w:rsid w:val="001B479F"/>
    <w:rsid w:val="001B5976"/>
    <w:rsid w:val="001C4D4A"/>
    <w:rsid w:val="001E040E"/>
    <w:rsid w:val="001F7C4F"/>
    <w:rsid w:val="00204B1C"/>
    <w:rsid w:val="00216D51"/>
    <w:rsid w:val="00227787"/>
    <w:rsid w:val="00235F8C"/>
    <w:rsid w:val="00247449"/>
    <w:rsid w:val="00271D61"/>
    <w:rsid w:val="00277DBD"/>
    <w:rsid w:val="002B2B45"/>
    <w:rsid w:val="002B6F72"/>
    <w:rsid w:val="002C0650"/>
    <w:rsid w:val="002C6ADD"/>
    <w:rsid w:val="002D0F9F"/>
    <w:rsid w:val="002E5C00"/>
    <w:rsid w:val="00314C93"/>
    <w:rsid w:val="00325625"/>
    <w:rsid w:val="003260BA"/>
    <w:rsid w:val="003300A2"/>
    <w:rsid w:val="00336B1F"/>
    <w:rsid w:val="00345B3B"/>
    <w:rsid w:val="00377ABD"/>
    <w:rsid w:val="00384781"/>
    <w:rsid w:val="00394E2C"/>
    <w:rsid w:val="003A2CC2"/>
    <w:rsid w:val="003B062D"/>
    <w:rsid w:val="003B6F3C"/>
    <w:rsid w:val="003E2CBA"/>
    <w:rsid w:val="003E4A39"/>
    <w:rsid w:val="003E7765"/>
    <w:rsid w:val="003F1B74"/>
    <w:rsid w:val="003F2A3C"/>
    <w:rsid w:val="00414544"/>
    <w:rsid w:val="004156D4"/>
    <w:rsid w:val="0042183E"/>
    <w:rsid w:val="00424477"/>
    <w:rsid w:val="00436007"/>
    <w:rsid w:val="004605AD"/>
    <w:rsid w:val="0046579F"/>
    <w:rsid w:val="004A09E6"/>
    <w:rsid w:val="004C17B7"/>
    <w:rsid w:val="004E36B4"/>
    <w:rsid w:val="00510A28"/>
    <w:rsid w:val="00513595"/>
    <w:rsid w:val="00515D5E"/>
    <w:rsid w:val="005234F6"/>
    <w:rsid w:val="00526A98"/>
    <w:rsid w:val="0053192C"/>
    <w:rsid w:val="00535206"/>
    <w:rsid w:val="00536C38"/>
    <w:rsid w:val="005563BE"/>
    <w:rsid w:val="005706D0"/>
    <w:rsid w:val="00586EE1"/>
    <w:rsid w:val="005B1FB9"/>
    <w:rsid w:val="005C7BF0"/>
    <w:rsid w:val="005D01FE"/>
    <w:rsid w:val="005D2AE3"/>
    <w:rsid w:val="005E32E3"/>
    <w:rsid w:val="005E610D"/>
    <w:rsid w:val="005F0639"/>
    <w:rsid w:val="005F591D"/>
    <w:rsid w:val="0060267F"/>
    <w:rsid w:val="006118C7"/>
    <w:rsid w:val="00620E98"/>
    <w:rsid w:val="0064738D"/>
    <w:rsid w:val="006525D0"/>
    <w:rsid w:val="0066094E"/>
    <w:rsid w:val="0066113D"/>
    <w:rsid w:val="0067456C"/>
    <w:rsid w:val="006833DD"/>
    <w:rsid w:val="00695551"/>
    <w:rsid w:val="006A4421"/>
    <w:rsid w:val="006A788F"/>
    <w:rsid w:val="006B63B9"/>
    <w:rsid w:val="006C20B2"/>
    <w:rsid w:val="006D6427"/>
    <w:rsid w:val="006E6701"/>
    <w:rsid w:val="006E736B"/>
    <w:rsid w:val="006F3EF9"/>
    <w:rsid w:val="00712E68"/>
    <w:rsid w:val="00723232"/>
    <w:rsid w:val="0073408F"/>
    <w:rsid w:val="00742249"/>
    <w:rsid w:val="007427FE"/>
    <w:rsid w:val="00747938"/>
    <w:rsid w:val="00782160"/>
    <w:rsid w:val="00797EB7"/>
    <w:rsid w:val="007A3701"/>
    <w:rsid w:val="007A5F66"/>
    <w:rsid w:val="007D246C"/>
    <w:rsid w:val="007F0707"/>
    <w:rsid w:val="0080265B"/>
    <w:rsid w:val="00813D0B"/>
    <w:rsid w:val="00813FCD"/>
    <w:rsid w:val="008178D1"/>
    <w:rsid w:val="00831E13"/>
    <w:rsid w:val="00833395"/>
    <w:rsid w:val="0085505F"/>
    <w:rsid w:val="00855941"/>
    <w:rsid w:val="00864D94"/>
    <w:rsid w:val="00872060"/>
    <w:rsid w:val="00873903"/>
    <w:rsid w:val="00891D5A"/>
    <w:rsid w:val="008A7E29"/>
    <w:rsid w:val="008B4F6E"/>
    <w:rsid w:val="008C47EB"/>
    <w:rsid w:val="008D30D0"/>
    <w:rsid w:val="008F3731"/>
    <w:rsid w:val="008F5FC0"/>
    <w:rsid w:val="00900AAF"/>
    <w:rsid w:val="00907323"/>
    <w:rsid w:val="009109DB"/>
    <w:rsid w:val="00924965"/>
    <w:rsid w:val="00927072"/>
    <w:rsid w:val="00940E8E"/>
    <w:rsid w:val="00944E5A"/>
    <w:rsid w:val="00957999"/>
    <w:rsid w:val="00975E58"/>
    <w:rsid w:val="00977D5C"/>
    <w:rsid w:val="00980817"/>
    <w:rsid w:val="0099123B"/>
    <w:rsid w:val="009A423F"/>
    <w:rsid w:val="009C5206"/>
    <w:rsid w:val="009E0746"/>
    <w:rsid w:val="009E7314"/>
    <w:rsid w:val="009F0F6A"/>
    <w:rsid w:val="00A1504B"/>
    <w:rsid w:val="00A25926"/>
    <w:rsid w:val="00A61908"/>
    <w:rsid w:val="00A6396A"/>
    <w:rsid w:val="00A87DD4"/>
    <w:rsid w:val="00A91401"/>
    <w:rsid w:val="00A918AF"/>
    <w:rsid w:val="00AA1397"/>
    <w:rsid w:val="00AA2B60"/>
    <w:rsid w:val="00AA448D"/>
    <w:rsid w:val="00AB7D6C"/>
    <w:rsid w:val="00AC2AFE"/>
    <w:rsid w:val="00AD1DC0"/>
    <w:rsid w:val="00AD2740"/>
    <w:rsid w:val="00AF1261"/>
    <w:rsid w:val="00B343A4"/>
    <w:rsid w:val="00B47685"/>
    <w:rsid w:val="00B55545"/>
    <w:rsid w:val="00B669E4"/>
    <w:rsid w:val="00B97835"/>
    <w:rsid w:val="00BA7F33"/>
    <w:rsid w:val="00BD1500"/>
    <w:rsid w:val="00BE0B2E"/>
    <w:rsid w:val="00BF69C9"/>
    <w:rsid w:val="00C03338"/>
    <w:rsid w:val="00C05D4D"/>
    <w:rsid w:val="00C1108F"/>
    <w:rsid w:val="00C2741A"/>
    <w:rsid w:val="00C30C88"/>
    <w:rsid w:val="00C32525"/>
    <w:rsid w:val="00C71B59"/>
    <w:rsid w:val="00C85CD5"/>
    <w:rsid w:val="00C97D2B"/>
    <w:rsid w:val="00CD4382"/>
    <w:rsid w:val="00CD54AE"/>
    <w:rsid w:val="00CE301B"/>
    <w:rsid w:val="00CE39FE"/>
    <w:rsid w:val="00CE46CF"/>
    <w:rsid w:val="00CE4737"/>
    <w:rsid w:val="00D020C4"/>
    <w:rsid w:val="00D518B6"/>
    <w:rsid w:val="00D53C62"/>
    <w:rsid w:val="00D53D48"/>
    <w:rsid w:val="00D86EFC"/>
    <w:rsid w:val="00D93BB3"/>
    <w:rsid w:val="00DA14AD"/>
    <w:rsid w:val="00DC21BF"/>
    <w:rsid w:val="00DC38B3"/>
    <w:rsid w:val="00DC5ADF"/>
    <w:rsid w:val="00DD05D1"/>
    <w:rsid w:val="00E0185C"/>
    <w:rsid w:val="00E22A90"/>
    <w:rsid w:val="00E25F85"/>
    <w:rsid w:val="00E377E4"/>
    <w:rsid w:val="00E40CB1"/>
    <w:rsid w:val="00E429D0"/>
    <w:rsid w:val="00E46FEC"/>
    <w:rsid w:val="00E53ECB"/>
    <w:rsid w:val="00E56594"/>
    <w:rsid w:val="00E6208F"/>
    <w:rsid w:val="00E86675"/>
    <w:rsid w:val="00EC2834"/>
    <w:rsid w:val="00ED7CED"/>
    <w:rsid w:val="00EF4B22"/>
    <w:rsid w:val="00F11A2B"/>
    <w:rsid w:val="00F12D92"/>
    <w:rsid w:val="00F25D96"/>
    <w:rsid w:val="00F31EC1"/>
    <w:rsid w:val="00F41B51"/>
    <w:rsid w:val="00F425C2"/>
    <w:rsid w:val="00F46149"/>
    <w:rsid w:val="00F65F2B"/>
    <w:rsid w:val="00F6712F"/>
    <w:rsid w:val="00F94FAB"/>
    <w:rsid w:val="00FA7C67"/>
    <w:rsid w:val="00FD0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7C81251D-4519-3F4B-9972-FE5254074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719</TotalTime>
  <Pages>22</Pages>
  <Words>1931</Words>
  <Characters>10624</Characters>
  <Application>Microsoft Macintosh Word</Application>
  <DocSecurity>0</DocSecurity>
  <Lines>88</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12530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84</cp:revision>
  <cp:lastPrinted>2014-01-17T21:56:00Z</cp:lastPrinted>
  <dcterms:created xsi:type="dcterms:W3CDTF">2014-01-17T21:56:00Z</dcterms:created>
  <dcterms:modified xsi:type="dcterms:W3CDTF">2014-06-14T08:53:00Z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